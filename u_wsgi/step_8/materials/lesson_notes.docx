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1E7" w:rsidRPr="00CE1E92" w:rsidRDefault="00E65EE1" w:rsidP="00706D60">
      <w:pPr>
        <w:rPr>
          <w:noProof/>
        </w:rPr>
      </w:pPr>
      <w:r w:rsidRPr="00CE1E92">
        <w:rPr>
          <w:noProof/>
          <w:lang w:eastAsia="ru-RU"/>
        </w:rPr>
        <w:drawing>
          <wp:anchor distT="0" distB="0" distL="114300" distR="114300" simplePos="0" relativeHeight="251654141" behindDoc="1" locked="0" layoutInCell="1" allowOverlap="1" wp14:anchorId="0FB813BF" wp14:editId="4A03DDFD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Рисунок 2" descr="Руки человека, работающего за ноутбуком, цветок, чашка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CE1E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A788433" wp14:editId="6C60DD21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Прямоугольник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452CE" w:rsidRPr="00F00819" w:rsidRDefault="004452CE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88433" id="Прямоугольник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" filled="f" strokecolor="#2f5496 [2404]" strokeweight="1pt">
                <v:textbox>
                  <w:txbxContent>
                    <w:p w:rsidR="004452CE" w:rsidRPr="00F00819" w:rsidRDefault="004452CE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B67BAE" w:rsidRPr="00CE1E92" w:rsidRDefault="00B67BAE" w:rsidP="002B5D98">
      <w:pPr>
        <w:rPr>
          <w:noProof/>
        </w:rPr>
      </w:pPr>
    </w:p>
    <w:p w:rsidR="0061251D" w:rsidRDefault="00731EC4" w:rsidP="0061251D">
      <w:pPr>
        <w:pStyle w:val="af3"/>
        <w:rPr>
          <w:noProof/>
        </w:rPr>
      </w:pPr>
      <w:r>
        <w:rPr>
          <w:noProof/>
        </w:rPr>
        <w:t xml:space="preserve">Урок </w:t>
      </w:r>
      <w:r w:rsidR="00536C8C">
        <w:rPr>
          <w:noProof/>
        </w:rPr>
        <w:t>8</w:t>
      </w:r>
      <w:r w:rsidR="0061251D">
        <w:rPr>
          <w:noProof/>
        </w:rPr>
        <w:t xml:space="preserve">. </w:t>
      </w:r>
      <w:r w:rsidR="00536C8C">
        <w:rPr>
          <w:noProof/>
        </w:rPr>
        <w:t>Подключаем статику</w:t>
      </w:r>
    </w:p>
    <w:p w:rsidR="0061251D" w:rsidRPr="0061251D" w:rsidRDefault="0061251D" w:rsidP="0061251D"/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710767" w:rsidRPr="00CE1E92" w:rsidRDefault="0073372F" w:rsidP="002B5D98">
      <w:pPr>
        <w:pStyle w:val="af1"/>
        <w:rPr>
          <w:noProof/>
        </w:rPr>
      </w:pPr>
      <w:r w:rsidRPr="00CE1E92">
        <w:rPr>
          <w:noProof/>
          <w:lang w:bidi="ru-RU"/>
        </w:rPr>
        <w:fldChar w:fldCharType="begin"/>
      </w:r>
      <w:r w:rsidRPr="00CE1E92">
        <w:rPr>
          <w:noProof/>
          <w:lang w:bidi="ru-RU"/>
        </w:rPr>
        <w:instrText xml:space="preserve"> AUTHOR  Author  \* MERGEFORMAT </w:instrText>
      </w:r>
      <w:r w:rsidRPr="00CE1E92">
        <w:rPr>
          <w:noProof/>
          <w:lang w:bidi="ru-RU"/>
        </w:rPr>
        <w:fldChar w:fldCharType="end"/>
      </w:r>
    </w:p>
    <w:p w:rsidR="00E96235" w:rsidRPr="00CE1E92" w:rsidRDefault="002974C8" w:rsidP="00706D60">
      <w:pPr>
        <w:rPr>
          <w:noProof/>
        </w:rPr>
      </w:pPr>
      <w:r w:rsidRPr="00CE1E92">
        <w:rPr>
          <w:noProof/>
          <w:lang w:bidi="ru-RU"/>
        </w:rPr>
        <w:br w:type="page"/>
      </w:r>
    </w:p>
    <w:sdt>
      <w:sdtPr>
        <w:rPr>
          <w:noProof/>
        </w:rPr>
        <w:id w:val="-1038430432"/>
        <w:docPartObj>
          <w:docPartGallery w:val="Table of Contents"/>
          <w:docPartUnique/>
        </w:docPartObj>
      </w:sdtPr>
      <w:sdtEndPr/>
      <w:sdtContent>
        <w:p w:rsidR="00B67BAE" w:rsidRPr="00CE1E92" w:rsidRDefault="00B67BAE" w:rsidP="00B67BAE">
          <w:pPr>
            <w:rPr>
              <w:noProof/>
            </w:rPr>
          </w:pPr>
        </w:p>
        <w:p w:rsidR="00E96235" w:rsidRPr="00CE1E92" w:rsidRDefault="001A0417" w:rsidP="00706D60">
          <w:pPr>
            <w:pStyle w:val="a7"/>
            <w:rPr>
              <w:noProof/>
            </w:rPr>
          </w:pPr>
          <w:r w:rsidRPr="00CE1E92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85D48C5" wp14:editId="791F951A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Прямоугольник 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452CE" w:rsidRPr="00F00819" w:rsidRDefault="004452CE" w:rsidP="00F00819">
                                <w:pPr>
                                  <w:jc w:val="center"/>
                                  <w:rPr>
                                    <w:lang w:val="ro-R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85D48C5" id="Прямоугольник 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" filled="f" strokecolor="#2f5496 [2404]" strokeweight="1pt">
                    <v:textbox>
                      <w:txbxContent>
                        <w:p w:rsidR="004452CE" w:rsidRPr="00F00819" w:rsidRDefault="004452CE" w:rsidP="00F00819">
                          <w:pPr>
                            <w:jc w:val="center"/>
                            <w:rPr>
                              <w:lang w:val="ro-RO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CE1E92">
            <w:rPr>
              <w:noProof/>
              <w:lang w:bidi="ru-RU"/>
            </w:rPr>
            <w:t>ОГЛАВЛЕНИЕ</w:t>
          </w: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AF3044" w:rsidRDefault="00E9623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CE1E92">
            <w:rPr>
              <w:b/>
              <w:noProof/>
              <w:lang w:bidi="ru-RU"/>
            </w:rPr>
            <w:fldChar w:fldCharType="begin"/>
          </w:r>
          <w:r w:rsidRPr="00CE1E92">
            <w:rPr>
              <w:b/>
              <w:noProof/>
              <w:lang w:bidi="ru-RU"/>
            </w:rPr>
            <w:instrText xml:space="preserve"> TOC \o "1-3" \h \z \u </w:instrText>
          </w:r>
          <w:r w:rsidRPr="00CE1E92">
            <w:rPr>
              <w:b/>
              <w:noProof/>
              <w:lang w:bidi="ru-RU"/>
            </w:rPr>
            <w:fldChar w:fldCharType="separate"/>
          </w:r>
          <w:hyperlink w:anchor="_Toc78473009" w:history="1">
            <w:r w:rsidR="00AF3044" w:rsidRPr="002F0B4C">
              <w:rPr>
                <w:rStyle w:val="a8"/>
                <w:noProof/>
              </w:rPr>
              <w:t>что такое статика</w:t>
            </w:r>
            <w:r w:rsidR="00AF3044">
              <w:rPr>
                <w:noProof/>
                <w:webHidden/>
              </w:rPr>
              <w:tab/>
            </w:r>
            <w:r w:rsidR="00AF3044">
              <w:rPr>
                <w:noProof/>
                <w:webHidden/>
              </w:rPr>
              <w:fldChar w:fldCharType="begin"/>
            </w:r>
            <w:r w:rsidR="00AF3044">
              <w:rPr>
                <w:noProof/>
                <w:webHidden/>
              </w:rPr>
              <w:instrText xml:space="preserve"> PAGEREF _Toc78473009 \h </w:instrText>
            </w:r>
            <w:r w:rsidR="00AF3044">
              <w:rPr>
                <w:noProof/>
                <w:webHidden/>
              </w:rPr>
            </w:r>
            <w:r w:rsidR="00AF3044">
              <w:rPr>
                <w:noProof/>
                <w:webHidden/>
              </w:rPr>
              <w:fldChar w:fldCharType="separate"/>
            </w:r>
            <w:r w:rsidR="00AF3044">
              <w:rPr>
                <w:noProof/>
                <w:webHidden/>
              </w:rPr>
              <w:t>3</w:t>
            </w:r>
            <w:r w:rsidR="00AF3044">
              <w:rPr>
                <w:noProof/>
                <w:webHidden/>
              </w:rPr>
              <w:fldChar w:fldCharType="end"/>
            </w:r>
          </w:hyperlink>
        </w:p>
        <w:p w:rsidR="00AF3044" w:rsidRDefault="00DD17CF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8473010" w:history="1">
            <w:r w:rsidR="00AF3044" w:rsidRPr="002F0B4C">
              <w:rPr>
                <w:rStyle w:val="a8"/>
                <w:noProof/>
              </w:rPr>
              <w:t>дорабатываем шаблонизатор</w:t>
            </w:r>
            <w:r w:rsidR="00AF3044">
              <w:rPr>
                <w:noProof/>
                <w:webHidden/>
              </w:rPr>
              <w:tab/>
            </w:r>
            <w:r w:rsidR="00AF3044">
              <w:rPr>
                <w:noProof/>
                <w:webHidden/>
              </w:rPr>
              <w:fldChar w:fldCharType="begin"/>
            </w:r>
            <w:r w:rsidR="00AF3044">
              <w:rPr>
                <w:noProof/>
                <w:webHidden/>
              </w:rPr>
              <w:instrText xml:space="preserve"> PAGEREF _Toc78473010 \h </w:instrText>
            </w:r>
            <w:r w:rsidR="00AF3044">
              <w:rPr>
                <w:noProof/>
                <w:webHidden/>
              </w:rPr>
            </w:r>
            <w:r w:rsidR="00AF3044">
              <w:rPr>
                <w:noProof/>
                <w:webHidden/>
              </w:rPr>
              <w:fldChar w:fldCharType="separate"/>
            </w:r>
            <w:r w:rsidR="00AF3044">
              <w:rPr>
                <w:noProof/>
                <w:webHidden/>
              </w:rPr>
              <w:t>4</w:t>
            </w:r>
            <w:r w:rsidR="00AF3044">
              <w:rPr>
                <w:noProof/>
                <w:webHidden/>
              </w:rPr>
              <w:fldChar w:fldCharType="end"/>
            </w:r>
          </w:hyperlink>
        </w:p>
        <w:p w:rsidR="00AF3044" w:rsidRDefault="00DD17CF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8473011" w:history="1">
            <w:r w:rsidR="00AF3044" w:rsidRPr="002F0B4C">
              <w:rPr>
                <w:rStyle w:val="a8"/>
                <w:noProof/>
              </w:rPr>
              <w:t>дорабатываем фреймворк</w:t>
            </w:r>
            <w:r w:rsidR="00AF3044">
              <w:rPr>
                <w:noProof/>
                <w:webHidden/>
              </w:rPr>
              <w:tab/>
            </w:r>
            <w:r w:rsidR="00AF3044">
              <w:rPr>
                <w:noProof/>
                <w:webHidden/>
              </w:rPr>
              <w:fldChar w:fldCharType="begin"/>
            </w:r>
            <w:r w:rsidR="00AF3044">
              <w:rPr>
                <w:noProof/>
                <w:webHidden/>
              </w:rPr>
              <w:instrText xml:space="preserve"> PAGEREF _Toc78473011 \h </w:instrText>
            </w:r>
            <w:r w:rsidR="00AF3044">
              <w:rPr>
                <w:noProof/>
                <w:webHidden/>
              </w:rPr>
            </w:r>
            <w:r w:rsidR="00AF3044">
              <w:rPr>
                <w:noProof/>
                <w:webHidden/>
              </w:rPr>
              <w:fldChar w:fldCharType="separate"/>
            </w:r>
            <w:r w:rsidR="00AF3044">
              <w:rPr>
                <w:noProof/>
                <w:webHidden/>
              </w:rPr>
              <w:t>5</w:t>
            </w:r>
            <w:r w:rsidR="00AF3044">
              <w:rPr>
                <w:noProof/>
                <w:webHidden/>
              </w:rPr>
              <w:fldChar w:fldCharType="end"/>
            </w:r>
          </w:hyperlink>
        </w:p>
        <w:p w:rsidR="00AF3044" w:rsidRDefault="00DD17CF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8473012" w:history="1">
            <w:r w:rsidR="00AF3044" w:rsidRPr="002F0B4C">
              <w:rPr>
                <w:rStyle w:val="a8"/>
                <w:noProof/>
              </w:rPr>
              <w:t xml:space="preserve">настраиваем файл </w:t>
            </w:r>
            <w:r w:rsidR="00AF3044" w:rsidRPr="002F0B4C">
              <w:rPr>
                <w:rStyle w:val="a8"/>
                <w:noProof/>
                <w:lang w:val="en-US"/>
              </w:rPr>
              <w:t>settings</w:t>
            </w:r>
            <w:r w:rsidR="00AF3044" w:rsidRPr="002F0B4C">
              <w:rPr>
                <w:rStyle w:val="a8"/>
                <w:noProof/>
              </w:rPr>
              <w:t>.</w:t>
            </w:r>
            <w:r w:rsidR="00AF3044" w:rsidRPr="002F0B4C">
              <w:rPr>
                <w:rStyle w:val="a8"/>
                <w:noProof/>
                <w:lang w:val="en-US"/>
              </w:rPr>
              <w:t>py</w:t>
            </w:r>
            <w:r w:rsidR="00AF3044">
              <w:rPr>
                <w:noProof/>
                <w:webHidden/>
              </w:rPr>
              <w:tab/>
            </w:r>
            <w:r w:rsidR="00AF3044">
              <w:rPr>
                <w:noProof/>
                <w:webHidden/>
              </w:rPr>
              <w:fldChar w:fldCharType="begin"/>
            </w:r>
            <w:r w:rsidR="00AF3044">
              <w:rPr>
                <w:noProof/>
                <w:webHidden/>
              </w:rPr>
              <w:instrText xml:space="preserve"> PAGEREF _Toc78473012 \h </w:instrText>
            </w:r>
            <w:r w:rsidR="00AF3044">
              <w:rPr>
                <w:noProof/>
                <w:webHidden/>
              </w:rPr>
            </w:r>
            <w:r w:rsidR="00AF3044">
              <w:rPr>
                <w:noProof/>
                <w:webHidden/>
              </w:rPr>
              <w:fldChar w:fldCharType="separate"/>
            </w:r>
            <w:r w:rsidR="00AF3044">
              <w:rPr>
                <w:noProof/>
                <w:webHidden/>
              </w:rPr>
              <w:t>12</w:t>
            </w:r>
            <w:r w:rsidR="00AF3044">
              <w:rPr>
                <w:noProof/>
                <w:webHidden/>
              </w:rPr>
              <w:fldChar w:fldCharType="end"/>
            </w:r>
          </w:hyperlink>
        </w:p>
        <w:p w:rsidR="00AF3044" w:rsidRDefault="00DD17CF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8473013" w:history="1">
            <w:r w:rsidR="00AF3044" w:rsidRPr="002F0B4C">
              <w:rPr>
                <w:rStyle w:val="a8"/>
                <w:noProof/>
              </w:rPr>
              <w:t>подключаем статику</w:t>
            </w:r>
            <w:r w:rsidR="00AF3044">
              <w:rPr>
                <w:noProof/>
                <w:webHidden/>
              </w:rPr>
              <w:tab/>
            </w:r>
            <w:r w:rsidR="00AF3044">
              <w:rPr>
                <w:noProof/>
                <w:webHidden/>
              </w:rPr>
              <w:fldChar w:fldCharType="begin"/>
            </w:r>
            <w:r w:rsidR="00AF3044">
              <w:rPr>
                <w:noProof/>
                <w:webHidden/>
              </w:rPr>
              <w:instrText xml:space="preserve"> PAGEREF _Toc78473013 \h </w:instrText>
            </w:r>
            <w:r w:rsidR="00AF3044">
              <w:rPr>
                <w:noProof/>
                <w:webHidden/>
              </w:rPr>
            </w:r>
            <w:r w:rsidR="00AF3044">
              <w:rPr>
                <w:noProof/>
                <w:webHidden/>
              </w:rPr>
              <w:fldChar w:fldCharType="separate"/>
            </w:r>
            <w:r w:rsidR="00AF3044">
              <w:rPr>
                <w:noProof/>
                <w:webHidden/>
              </w:rPr>
              <w:t>14</w:t>
            </w:r>
            <w:r w:rsidR="00AF3044">
              <w:rPr>
                <w:noProof/>
                <w:webHidden/>
              </w:rPr>
              <w:fldChar w:fldCharType="end"/>
            </w:r>
          </w:hyperlink>
        </w:p>
        <w:p w:rsidR="00AF3044" w:rsidRDefault="00DD17CF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8473014" w:history="1">
            <w:r w:rsidR="00AF3044" w:rsidRPr="002F0B4C">
              <w:rPr>
                <w:rStyle w:val="a8"/>
                <w:noProof/>
                <w:lang w:bidi="ru-RU"/>
              </w:rPr>
              <w:t>Заключение</w:t>
            </w:r>
            <w:r w:rsidR="00AF3044">
              <w:rPr>
                <w:noProof/>
                <w:webHidden/>
              </w:rPr>
              <w:tab/>
            </w:r>
            <w:r w:rsidR="00AF3044">
              <w:rPr>
                <w:noProof/>
                <w:webHidden/>
              </w:rPr>
              <w:fldChar w:fldCharType="begin"/>
            </w:r>
            <w:r w:rsidR="00AF3044">
              <w:rPr>
                <w:noProof/>
                <w:webHidden/>
              </w:rPr>
              <w:instrText xml:space="preserve"> PAGEREF _Toc78473014 \h </w:instrText>
            </w:r>
            <w:r w:rsidR="00AF3044">
              <w:rPr>
                <w:noProof/>
                <w:webHidden/>
              </w:rPr>
            </w:r>
            <w:r w:rsidR="00AF3044">
              <w:rPr>
                <w:noProof/>
                <w:webHidden/>
              </w:rPr>
              <w:fldChar w:fldCharType="separate"/>
            </w:r>
            <w:r w:rsidR="00AF3044">
              <w:rPr>
                <w:noProof/>
                <w:webHidden/>
              </w:rPr>
              <w:t>18</w:t>
            </w:r>
            <w:r w:rsidR="00AF3044">
              <w:rPr>
                <w:noProof/>
                <w:webHidden/>
              </w:rPr>
              <w:fldChar w:fldCharType="end"/>
            </w:r>
          </w:hyperlink>
        </w:p>
        <w:p w:rsidR="00F421C1" w:rsidRPr="00CE1E92" w:rsidRDefault="00E96235" w:rsidP="00706D60">
          <w:pPr>
            <w:rPr>
              <w:noProof/>
            </w:rPr>
          </w:pPr>
          <w:r w:rsidRPr="00CE1E92">
            <w:rPr>
              <w:noProof/>
              <w:lang w:bidi="ru-RU"/>
            </w:rPr>
            <w:fldChar w:fldCharType="end"/>
          </w:r>
        </w:p>
      </w:sdtContent>
    </w:sdt>
    <w:p w:rsidR="00C85251" w:rsidRPr="00CE1E92" w:rsidRDefault="00C85251" w:rsidP="00706D60">
      <w:pPr>
        <w:rPr>
          <w:noProof/>
        </w:rPr>
      </w:pPr>
      <w:r w:rsidRPr="00CE1E92">
        <w:rPr>
          <w:noProof/>
          <w:lang w:bidi="ru-RU"/>
        </w:rPr>
        <w:br w:type="page"/>
      </w:r>
    </w:p>
    <w:p w:rsidR="00C85251" w:rsidRPr="00CE1E92" w:rsidRDefault="00893712" w:rsidP="00706D60">
      <w:pPr>
        <w:rPr>
          <w:noProof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2BBDD4" wp14:editId="1C1E23F7">
                <wp:simplePos x="0" y="0"/>
                <wp:positionH relativeFrom="page">
                  <wp:posOffset>447675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AE1E732" id="Прямоугольник 12" o:spid="_x0000_s1026" style="position:absolute;margin-left:35.25pt;margin-top:-35.25pt;width:524.4pt;height:768.2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" filled="f" strokecolor="#2f5496 [2404]" strokeweight="1pt">
                <w10:wrap anchorx="page"/>
              </v:rect>
            </w:pict>
          </mc:Fallback>
        </mc:AlternateContent>
      </w:r>
      <w:r w:rsidR="00E653C0" w:rsidRPr="00CE1E92"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 wp14:anchorId="4B568C2D" wp14:editId="524C8532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Рисунок 13" descr="Ноутбук, записная книжка, кружка, ручка и растение, расположенные на синей поверхност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C85251" w:rsidRPr="00A6553B" w:rsidRDefault="00A06B54" w:rsidP="00706D60">
      <w:pPr>
        <w:pStyle w:val="1"/>
        <w:rPr>
          <w:noProof/>
        </w:rPr>
      </w:pPr>
      <w:bookmarkStart w:id="0" w:name="_Toc78473009"/>
      <w:r>
        <w:rPr>
          <w:noProof/>
        </w:rPr>
        <w:t>что такое</w:t>
      </w:r>
      <w:r w:rsidR="000C5679">
        <w:rPr>
          <w:noProof/>
        </w:rPr>
        <w:t xml:space="preserve"> </w:t>
      </w:r>
      <w:r w:rsidR="00A6553B">
        <w:rPr>
          <w:noProof/>
        </w:rPr>
        <w:t>статика</w:t>
      </w:r>
      <w:bookmarkEnd w:id="0"/>
    </w:p>
    <w:p w:rsidR="00374B66" w:rsidRDefault="00374B66" w:rsidP="00374B66"/>
    <w:p w:rsidR="00536C8C" w:rsidRDefault="00A6553B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 уже создавали проекты на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A655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 точно </w:t>
      </w:r>
      <w:r w:rsidR="00D6200D">
        <w:rPr>
          <w:rFonts w:ascii="Times New Roman" w:hAnsi="Times New Roman" w:cs="Times New Roman"/>
          <w:sz w:val="28"/>
          <w:szCs w:val="28"/>
        </w:rPr>
        <w:t>знаете</w:t>
      </w:r>
      <w:r>
        <w:rPr>
          <w:rFonts w:ascii="Times New Roman" w:hAnsi="Times New Roman" w:cs="Times New Roman"/>
          <w:sz w:val="28"/>
          <w:szCs w:val="28"/>
        </w:rPr>
        <w:t xml:space="preserve">, что в каждом проекте существовала 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A655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которой хранились еще несколько директорий</w:t>
      </w:r>
      <w:r w:rsidRPr="00A6553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655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images</w:t>
      </w:r>
      <w:r w:rsidRPr="00A655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A655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fonts</w:t>
      </w:r>
      <w:r w:rsidRPr="00A6553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А уже в этих </w:t>
      </w:r>
      <w:r w:rsidR="00D6200D">
        <w:rPr>
          <w:rFonts w:ascii="Times New Roman" w:hAnsi="Times New Roman" w:cs="Times New Roman"/>
          <w:sz w:val="28"/>
          <w:szCs w:val="28"/>
        </w:rPr>
        <w:t>директориях</w:t>
      </w:r>
      <w:r>
        <w:rPr>
          <w:rFonts w:ascii="Times New Roman" w:hAnsi="Times New Roman" w:cs="Times New Roman"/>
          <w:sz w:val="28"/>
          <w:szCs w:val="28"/>
        </w:rPr>
        <w:t xml:space="preserve"> находились служебные файлы, называемые статическими. Это файлы стилей,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A6553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скрипты, изображения. Они нужны нашему веб-приложению, но в них мы не передаем </w:t>
      </w:r>
      <w:r w:rsidR="00D6200D">
        <w:rPr>
          <w:rFonts w:ascii="Times New Roman" w:hAnsi="Times New Roman" w:cs="Times New Roman"/>
          <w:sz w:val="28"/>
          <w:szCs w:val="28"/>
        </w:rPr>
        <w:t>какого-либо</w:t>
      </w:r>
      <w:r>
        <w:rPr>
          <w:rFonts w:ascii="Times New Roman" w:hAnsi="Times New Roman" w:cs="Times New Roman"/>
          <w:sz w:val="28"/>
          <w:szCs w:val="28"/>
        </w:rPr>
        <w:t xml:space="preserve"> контекста, поэтому данные файлы называются статическими или просто статик</w:t>
      </w:r>
      <w:r w:rsidR="00D6200D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8530C" w:rsidRDefault="00D8530C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Наверняка в процессе прохождения курса вы уже задумывались, почему мы не подключаем статику, т.е. стилизацию задаем непосредственно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853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 добавляем картинки в наше веб-приложение. Возможно вы даже пытались все это добавить, но ничего не работало. Потому возможность подключения статики обеспечивает нам фреймворк, но мы его еще не научили этому, а значит вернемся к доработке фреймворка, а затем доработаем наше веб-приложение.</w:t>
      </w:r>
    </w:p>
    <w:p w:rsidR="003E2D4E" w:rsidRDefault="003E2D4E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bookmarkStart w:id="1" w:name="_Toc78473010"/>
    <w:p w:rsidR="00D8530C" w:rsidRPr="00A6553B" w:rsidRDefault="003E2D4E" w:rsidP="00D8530C">
      <w:pPr>
        <w:pStyle w:val="1"/>
        <w:rPr>
          <w:noProof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4644F90" wp14:editId="174CE789">
                <wp:simplePos x="0" y="0"/>
                <wp:positionH relativeFrom="margin">
                  <wp:posOffset>-469568</wp:posOffset>
                </wp:positionH>
                <wp:positionV relativeFrom="paragraph">
                  <wp:posOffset>-462639</wp:posOffset>
                </wp:positionV>
                <wp:extent cx="6660000" cy="9756000"/>
                <wp:effectExtent l="0" t="0" r="26670" b="17145"/>
                <wp:wrapNone/>
                <wp:docPr id="6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ED352" id="Прямоугольник 12" o:spid="_x0000_s1026" style="position:absolute;margin-left:-36.95pt;margin-top:-36.45pt;width:524.4pt;height:768.2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D8530C">
        <w:rPr>
          <w:noProof/>
        </w:rPr>
        <w:t>дорабатываем шаблонизатор</w:t>
      </w:r>
      <w:bookmarkEnd w:id="1"/>
    </w:p>
    <w:p w:rsidR="00D8530C" w:rsidRDefault="00D8530C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36C8C" w:rsidRPr="003754B9" w:rsidRDefault="003754B9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Точнее мы будем дорабатывать не сам шаблонизатор (мы ведь подключили и используем </w:t>
      </w:r>
      <w:r>
        <w:rPr>
          <w:rFonts w:ascii="Times New Roman" w:hAnsi="Times New Roman" w:cs="Times New Roman"/>
          <w:sz w:val="28"/>
          <w:szCs w:val="28"/>
          <w:lang w:val="en-US"/>
        </w:rPr>
        <w:t>jinja</w:t>
      </w:r>
      <w:r w:rsidRPr="003754B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754B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6243F8" w:rsidRPr="006243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функцию </w:t>
      </w:r>
      <w:r w:rsidRPr="00F2722D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render</w:t>
      </w:r>
      <w:r w:rsidRPr="00F2722D">
        <w:rPr>
          <w:rFonts w:ascii="Times New Roman" w:hAnsi="Times New Roman" w:cs="Times New Roman"/>
          <w:b/>
          <w:color w:val="0070C0"/>
          <w:sz w:val="28"/>
          <w:szCs w:val="28"/>
        </w:rPr>
        <w:t>()</w:t>
      </w:r>
      <w:r w:rsidRPr="003754B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которую реализовали в модуле </w:t>
      </w:r>
      <w:r w:rsidRPr="00F2722D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templator</w:t>
      </w:r>
      <w:r w:rsidRPr="00F2722D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r w:rsidRPr="00F2722D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r w:rsidRPr="003754B9">
        <w:rPr>
          <w:rFonts w:ascii="Times New Roman" w:hAnsi="Times New Roman" w:cs="Times New Roman"/>
          <w:sz w:val="28"/>
          <w:szCs w:val="28"/>
        </w:rPr>
        <w:t>.</w:t>
      </w:r>
    </w:p>
    <w:p w:rsidR="003754B9" w:rsidRDefault="003754B9" w:rsidP="003754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3754B9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1.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3754B9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_8/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simba_framework</w:t>
      </w:r>
      <w:r w:rsidRPr="003754B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templator</w:t>
      </w:r>
      <w:r w:rsidRPr="003754B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p w:rsidR="00CB5EC3" w:rsidRDefault="00E52B6C" w:rsidP="00CB5E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52B6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E52B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jinja2 </w:t>
      </w:r>
      <w:r w:rsidRPr="00E52B6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E52B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Environment, FileSystemLoader</w:t>
      </w:r>
      <w:r w:rsidRPr="00E52B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52B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52B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52B6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E52B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render(template_name, folder=</w:t>
      </w:r>
      <w:r w:rsidRPr="00E52B6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'templates'</w:t>
      </w:r>
      <w:r w:rsidRPr="00E52B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</w:p>
    <w:p w:rsidR="00E52B6C" w:rsidRPr="00E52B6C" w:rsidRDefault="00CB5EC3" w:rsidP="00CB5E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="00E52B6C" w:rsidRPr="00E52B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static_url=</w:t>
      </w:r>
      <w:r w:rsidR="00E52B6C" w:rsidRPr="00E52B6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'/static/'</w:t>
      </w:r>
      <w:r w:rsidR="00E52B6C" w:rsidRPr="00E52B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**kwargs):</w:t>
      </w:r>
      <w:r w:rsidR="00E52B6C" w:rsidRPr="00E52B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E52B6C" w:rsidRPr="00E52B6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="00E52B6C" w:rsidRPr="00E52B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env = Environment()</w:t>
      </w:r>
      <w:r w:rsidR="00E52B6C" w:rsidRPr="00E52B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env.loader = FileSystemLoader(folder)</w:t>
      </w:r>
      <w:r w:rsidR="00E52B6C" w:rsidRPr="00E52B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env.globals[</w:t>
      </w:r>
      <w:r w:rsidR="00E52B6C" w:rsidRPr="00E52B6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'static'</w:t>
      </w:r>
      <w:r w:rsidR="00E52B6C" w:rsidRPr="00E52B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static_url</w:t>
      </w:r>
      <w:r w:rsidR="00E52B6C" w:rsidRPr="00E52B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template = env.get_template(template_name)</w:t>
      </w:r>
      <w:r w:rsidR="00E52B6C" w:rsidRPr="00E52B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E52B6C" w:rsidRPr="00E52B6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="00E52B6C" w:rsidRPr="00E52B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template.render(**kwargs)</w:t>
      </w:r>
    </w:p>
    <w:p w:rsidR="00E52B6C" w:rsidRPr="00E52B6C" w:rsidRDefault="00E52B6C" w:rsidP="003754B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CB5EC3" w:rsidRPr="00A2500D" w:rsidRDefault="00650009" w:rsidP="00CB5E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вновь обратить внимание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650009">
        <w:rPr>
          <w:rFonts w:ascii="Times New Roman" w:hAnsi="Times New Roman" w:cs="Times New Roman"/>
          <w:sz w:val="28"/>
          <w:szCs w:val="28"/>
        </w:rPr>
        <w:t>-</w:t>
      </w:r>
      <w:r w:rsidR="00946397">
        <w:rPr>
          <w:rFonts w:ascii="Times New Roman" w:hAnsi="Times New Roman" w:cs="Times New Roman"/>
          <w:sz w:val="28"/>
          <w:szCs w:val="28"/>
        </w:rPr>
        <w:t>проекты</w:t>
      </w:r>
      <w:r>
        <w:rPr>
          <w:rFonts w:ascii="Times New Roman" w:hAnsi="Times New Roman" w:cs="Times New Roman"/>
          <w:sz w:val="28"/>
          <w:szCs w:val="28"/>
        </w:rPr>
        <w:t xml:space="preserve">, то там у нас был модуль </w:t>
      </w:r>
      <w:r w:rsidRPr="00946397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settings</w:t>
      </w:r>
      <w:r w:rsidRPr="00946397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r w:rsidRPr="00946397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r w:rsidRPr="0065000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котором мы прописывали константы, в </w:t>
      </w:r>
      <w:r w:rsidR="00946397">
        <w:rPr>
          <w:rFonts w:ascii="Times New Roman" w:hAnsi="Times New Roman" w:cs="Times New Roman"/>
          <w:sz w:val="28"/>
          <w:szCs w:val="28"/>
        </w:rPr>
        <w:t>частности,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6397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STATIC</w:t>
      </w:r>
      <w:r w:rsidRPr="00946397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Pr="00946397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URL</w:t>
      </w:r>
      <w:r w:rsidRPr="0065000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Эта константа определяла общедоступный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500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статических файлов. Чаще всего значением это</w:t>
      </w:r>
      <w:r w:rsidR="00946397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константы было </w:t>
      </w:r>
      <w:r w:rsidRPr="00946397">
        <w:rPr>
          <w:rFonts w:ascii="Times New Roman" w:hAnsi="Times New Roman" w:cs="Times New Roman"/>
          <w:color w:val="FFC000"/>
          <w:sz w:val="28"/>
          <w:szCs w:val="28"/>
        </w:rPr>
        <w:t>‘/</w:t>
      </w:r>
      <w:r w:rsidRPr="00946397">
        <w:rPr>
          <w:rFonts w:ascii="Times New Roman" w:hAnsi="Times New Roman" w:cs="Times New Roman"/>
          <w:color w:val="FFC000"/>
          <w:sz w:val="28"/>
          <w:szCs w:val="28"/>
          <w:lang w:val="en-US"/>
        </w:rPr>
        <w:t>static</w:t>
      </w:r>
      <w:r w:rsidRPr="00946397">
        <w:rPr>
          <w:rFonts w:ascii="Times New Roman" w:hAnsi="Times New Roman" w:cs="Times New Roman"/>
          <w:color w:val="FFC000"/>
          <w:sz w:val="28"/>
          <w:szCs w:val="28"/>
        </w:rPr>
        <w:t>/’</w:t>
      </w:r>
      <w:r w:rsidRPr="00A2500D">
        <w:rPr>
          <w:rFonts w:ascii="Times New Roman" w:hAnsi="Times New Roman" w:cs="Times New Roman"/>
          <w:sz w:val="28"/>
          <w:szCs w:val="28"/>
        </w:rPr>
        <w:t>.</w:t>
      </w:r>
      <w:r w:rsidR="00A2500D" w:rsidRPr="00A2500D">
        <w:rPr>
          <w:rFonts w:ascii="Times New Roman" w:hAnsi="Times New Roman" w:cs="Times New Roman"/>
          <w:sz w:val="28"/>
          <w:szCs w:val="28"/>
        </w:rPr>
        <w:t xml:space="preserve"> </w:t>
      </w:r>
      <w:r w:rsidR="00A2500D">
        <w:rPr>
          <w:rFonts w:ascii="Times New Roman" w:hAnsi="Times New Roman" w:cs="Times New Roman"/>
          <w:sz w:val="28"/>
          <w:szCs w:val="28"/>
        </w:rPr>
        <w:t xml:space="preserve">Благодаря этому каждый наш статический файл имел относительный </w:t>
      </w:r>
      <w:r w:rsidR="00A2500D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A2500D" w:rsidRPr="00A2500D">
        <w:rPr>
          <w:rFonts w:ascii="Times New Roman" w:hAnsi="Times New Roman" w:cs="Times New Roman"/>
          <w:sz w:val="28"/>
          <w:szCs w:val="28"/>
        </w:rPr>
        <w:t xml:space="preserve"> </w:t>
      </w:r>
      <w:r w:rsidR="00946397" w:rsidRPr="00946397">
        <w:rPr>
          <w:rFonts w:ascii="Times New Roman" w:hAnsi="Times New Roman" w:cs="Times New Roman"/>
          <w:color w:val="FFC000"/>
          <w:sz w:val="28"/>
          <w:szCs w:val="28"/>
        </w:rPr>
        <w:t>‘</w:t>
      </w:r>
      <w:r w:rsidR="00A2500D" w:rsidRPr="00946397">
        <w:rPr>
          <w:rFonts w:ascii="Times New Roman" w:hAnsi="Times New Roman" w:cs="Times New Roman"/>
          <w:color w:val="FFC000"/>
          <w:sz w:val="28"/>
          <w:szCs w:val="28"/>
        </w:rPr>
        <w:t>/</w:t>
      </w:r>
      <w:r w:rsidR="00A2500D" w:rsidRPr="00946397">
        <w:rPr>
          <w:rFonts w:ascii="Times New Roman" w:hAnsi="Times New Roman" w:cs="Times New Roman"/>
          <w:color w:val="FFC000"/>
          <w:sz w:val="28"/>
          <w:szCs w:val="28"/>
          <w:lang w:val="en-US"/>
        </w:rPr>
        <w:t>static</w:t>
      </w:r>
      <w:r w:rsidR="00A2500D" w:rsidRPr="00946397">
        <w:rPr>
          <w:rFonts w:ascii="Times New Roman" w:hAnsi="Times New Roman" w:cs="Times New Roman"/>
          <w:color w:val="FFC000"/>
          <w:sz w:val="28"/>
          <w:szCs w:val="28"/>
        </w:rPr>
        <w:t>/</w:t>
      </w:r>
      <w:r w:rsidR="00A2500D" w:rsidRPr="00946397">
        <w:rPr>
          <w:rFonts w:ascii="Times New Roman" w:hAnsi="Times New Roman" w:cs="Times New Roman"/>
          <w:color w:val="FFC000"/>
          <w:sz w:val="28"/>
          <w:szCs w:val="28"/>
          <w:lang w:val="en-US"/>
        </w:rPr>
        <w:t>new</w:t>
      </w:r>
      <w:r w:rsidR="00A2500D" w:rsidRPr="00946397">
        <w:rPr>
          <w:rFonts w:ascii="Times New Roman" w:hAnsi="Times New Roman" w:cs="Times New Roman"/>
          <w:color w:val="FFC000"/>
          <w:sz w:val="28"/>
          <w:szCs w:val="28"/>
        </w:rPr>
        <w:t>_</w:t>
      </w:r>
      <w:r w:rsidR="00A2500D" w:rsidRPr="00946397">
        <w:rPr>
          <w:rFonts w:ascii="Times New Roman" w:hAnsi="Times New Roman" w:cs="Times New Roman"/>
          <w:color w:val="FFC000"/>
          <w:sz w:val="28"/>
          <w:szCs w:val="28"/>
          <w:lang w:val="en-US"/>
        </w:rPr>
        <w:t>app</w:t>
      </w:r>
      <w:r w:rsidR="00A2500D" w:rsidRPr="00946397">
        <w:rPr>
          <w:rFonts w:ascii="Times New Roman" w:hAnsi="Times New Roman" w:cs="Times New Roman"/>
          <w:color w:val="FFC000"/>
          <w:sz w:val="28"/>
          <w:szCs w:val="28"/>
        </w:rPr>
        <w:t>/</w:t>
      </w:r>
      <w:r w:rsidR="00A2500D" w:rsidRPr="00946397">
        <w:rPr>
          <w:rFonts w:ascii="Times New Roman" w:hAnsi="Times New Roman" w:cs="Times New Roman"/>
          <w:color w:val="FFC000"/>
          <w:sz w:val="28"/>
          <w:szCs w:val="28"/>
          <w:lang w:val="en-US"/>
        </w:rPr>
        <w:t>my</w:t>
      </w:r>
      <w:r w:rsidR="00A2500D" w:rsidRPr="00946397">
        <w:rPr>
          <w:rFonts w:ascii="Times New Roman" w:hAnsi="Times New Roman" w:cs="Times New Roman"/>
          <w:color w:val="FFC000"/>
          <w:sz w:val="28"/>
          <w:szCs w:val="28"/>
        </w:rPr>
        <w:t>_</w:t>
      </w:r>
      <w:r w:rsidR="00A2500D" w:rsidRPr="00946397">
        <w:rPr>
          <w:rFonts w:ascii="Times New Roman" w:hAnsi="Times New Roman" w:cs="Times New Roman"/>
          <w:color w:val="FFC000"/>
          <w:sz w:val="28"/>
          <w:szCs w:val="28"/>
          <w:lang w:val="en-US"/>
        </w:rPr>
        <w:t>image</w:t>
      </w:r>
      <w:r w:rsidR="00A2500D" w:rsidRPr="00946397">
        <w:rPr>
          <w:rFonts w:ascii="Times New Roman" w:hAnsi="Times New Roman" w:cs="Times New Roman"/>
          <w:color w:val="FFC000"/>
          <w:sz w:val="28"/>
          <w:szCs w:val="28"/>
        </w:rPr>
        <w:t>.</w:t>
      </w:r>
      <w:r w:rsidR="00A2500D" w:rsidRPr="00946397">
        <w:rPr>
          <w:rFonts w:ascii="Times New Roman" w:hAnsi="Times New Roman" w:cs="Times New Roman"/>
          <w:color w:val="FFC000"/>
          <w:sz w:val="28"/>
          <w:szCs w:val="28"/>
          <w:lang w:val="en-US"/>
        </w:rPr>
        <w:t>jpg</w:t>
      </w:r>
      <w:r w:rsidR="00946397" w:rsidRPr="00946397">
        <w:rPr>
          <w:rFonts w:ascii="Times New Roman" w:hAnsi="Times New Roman" w:cs="Times New Roman"/>
          <w:color w:val="FFC000"/>
          <w:sz w:val="28"/>
          <w:szCs w:val="28"/>
        </w:rPr>
        <w:t>’</w:t>
      </w:r>
      <w:r w:rsidR="00A2500D">
        <w:rPr>
          <w:rFonts w:ascii="Times New Roman" w:hAnsi="Times New Roman" w:cs="Times New Roman"/>
          <w:sz w:val="28"/>
          <w:szCs w:val="28"/>
        </w:rPr>
        <w:t xml:space="preserve"> и сразу</w:t>
      </w:r>
      <w:r w:rsidR="00946397" w:rsidRPr="00946397">
        <w:rPr>
          <w:rFonts w:ascii="Times New Roman" w:hAnsi="Times New Roman" w:cs="Times New Roman"/>
          <w:sz w:val="28"/>
          <w:szCs w:val="28"/>
        </w:rPr>
        <w:t xml:space="preserve"> </w:t>
      </w:r>
      <w:r w:rsidR="00946397">
        <w:rPr>
          <w:rFonts w:ascii="Times New Roman" w:hAnsi="Times New Roman" w:cs="Times New Roman"/>
          <w:sz w:val="28"/>
          <w:szCs w:val="28"/>
        </w:rPr>
        <w:t>было</w:t>
      </w:r>
      <w:r w:rsidR="00A2500D">
        <w:rPr>
          <w:rFonts w:ascii="Times New Roman" w:hAnsi="Times New Roman" w:cs="Times New Roman"/>
          <w:sz w:val="28"/>
          <w:szCs w:val="28"/>
        </w:rPr>
        <w:t xml:space="preserve"> понятно, что это статический файл нашего проекта.</w:t>
      </w:r>
    </w:p>
    <w:p w:rsidR="00A2500D" w:rsidRDefault="00A2500D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 при добавлении статических файлов в шаблоны мы применяли необходимые теги шаблона для правильно</w:t>
      </w:r>
      <w:r w:rsidR="00A35CE2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привязки статики</w:t>
      </w:r>
      <w:r w:rsidRPr="00A2500D">
        <w:rPr>
          <w:rFonts w:ascii="Times New Roman" w:hAnsi="Times New Roman" w:cs="Times New Roman"/>
          <w:sz w:val="28"/>
          <w:szCs w:val="28"/>
        </w:rPr>
        <w:t>:</w:t>
      </w:r>
    </w:p>
    <w:p w:rsidR="00A2500D" w:rsidRPr="00A2500D" w:rsidRDefault="00A2500D" w:rsidP="00A2500D">
      <w:pPr>
        <w:pStyle w:val="HTML9"/>
        <w:pBdr>
          <w:top w:val="single" w:sz="4" w:space="4" w:color="auto"/>
          <w:left w:val="single" w:sz="4" w:space="5" w:color="auto"/>
          <w:bottom w:val="single" w:sz="4" w:space="4" w:color="auto"/>
          <w:right w:val="single" w:sz="4" w:space="5" w:color="auto"/>
        </w:pBdr>
        <w:shd w:val="clear" w:color="auto" w:fill="FFFFFF" w:themeFill="background1"/>
        <w:spacing w:before="240" w:after="240" w:line="312" w:lineRule="atLeast"/>
        <w:rPr>
          <w:rFonts w:ascii="Courier New" w:hAnsi="Courier New" w:cs="Courier New"/>
          <w:color w:val="000000"/>
          <w:lang w:val="en-US"/>
        </w:rPr>
      </w:pPr>
      <w:r w:rsidRPr="00A2500D">
        <w:rPr>
          <w:rStyle w:val="cp"/>
          <w:rFonts w:ascii="Courier New" w:hAnsi="Courier New" w:cs="Courier New"/>
          <w:b/>
          <w:bCs/>
          <w:color w:val="999999"/>
          <w:lang w:val="en-US"/>
        </w:rPr>
        <w:t>{%</w:t>
      </w:r>
      <w:r w:rsidRPr="00A2500D">
        <w:rPr>
          <w:rFonts w:ascii="Courier New" w:hAnsi="Courier New" w:cs="Courier New"/>
          <w:color w:val="000000"/>
          <w:lang w:val="en-US"/>
        </w:rPr>
        <w:t xml:space="preserve"> </w:t>
      </w:r>
      <w:hyperlink r:id="rId12" w:anchor="load" w:history="1">
        <w:r w:rsidRPr="00A2500D">
          <w:rPr>
            <w:rStyle w:val="a8"/>
            <w:rFonts w:ascii="Courier New" w:hAnsi="Courier New" w:cs="Courier New"/>
            <w:b/>
            <w:bCs/>
            <w:color w:val="000000"/>
            <w:u w:val="none"/>
            <w:lang w:val="en-US"/>
          </w:rPr>
          <w:t>load</w:t>
        </w:r>
      </w:hyperlink>
      <w:r w:rsidRPr="00A2500D">
        <w:rPr>
          <w:rFonts w:ascii="Courier New" w:hAnsi="Courier New" w:cs="Courier New"/>
          <w:color w:val="000000"/>
          <w:lang w:val="en-US"/>
        </w:rPr>
        <w:t xml:space="preserve"> </w:t>
      </w:r>
      <w:r w:rsidRPr="00A2500D">
        <w:rPr>
          <w:rStyle w:val="nv"/>
          <w:rFonts w:ascii="Courier New" w:hAnsi="Courier New" w:cs="Courier New"/>
          <w:color w:val="008080"/>
          <w:lang w:val="en-US"/>
        </w:rPr>
        <w:t>staticfiles</w:t>
      </w:r>
      <w:r w:rsidRPr="00A2500D">
        <w:rPr>
          <w:rFonts w:ascii="Courier New" w:hAnsi="Courier New" w:cs="Courier New"/>
          <w:color w:val="000000"/>
          <w:lang w:val="en-US"/>
        </w:rPr>
        <w:t xml:space="preserve"> </w:t>
      </w:r>
      <w:r w:rsidRPr="00A2500D">
        <w:rPr>
          <w:rStyle w:val="cp"/>
          <w:rFonts w:ascii="Courier New" w:hAnsi="Courier New" w:cs="Courier New"/>
          <w:b/>
          <w:bCs/>
          <w:color w:val="999999"/>
          <w:lang w:val="en-US"/>
        </w:rPr>
        <w:t>%}</w:t>
      </w:r>
    </w:p>
    <w:p w:rsidR="00A2500D" w:rsidRPr="00A2500D" w:rsidRDefault="00A2500D" w:rsidP="00A2500D">
      <w:pPr>
        <w:pStyle w:val="HTML9"/>
        <w:pBdr>
          <w:top w:val="single" w:sz="4" w:space="4" w:color="auto"/>
          <w:left w:val="single" w:sz="4" w:space="5" w:color="auto"/>
          <w:bottom w:val="single" w:sz="4" w:space="4" w:color="auto"/>
          <w:right w:val="single" w:sz="4" w:space="5" w:color="auto"/>
        </w:pBdr>
        <w:shd w:val="clear" w:color="auto" w:fill="FFFFFF" w:themeFill="background1"/>
        <w:spacing w:before="240" w:after="240" w:line="312" w:lineRule="atLeast"/>
        <w:rPr>
          <w:rFonts w:ascii="Courier New" w:hAnsi="Courier New" w:cs="Courier New"/>
          <w:color w:val="000000"/>
          <w:lang w:val="en-US"/>
        </w:rPr>
      </w:pPr>
      <w:r w:rsidRPr="00A2500D">
        <w:rPr>
          <w:rStyle w:val="nt"/>
          <w:rFonts w:ascii="Courier New" w:hAnsi="Courier New" w:cs="Courier New"/>
          <w:color w:val="000080"/>
          <w:lang w:val="en-US"/>
        </w:rPr>
        <w:t>&lt;img</w:t>
      </w:r>
      <w:r w:rsidRPr="00A2500D">
        <w:rPr>
          <w:rFonts w:ascii="Courier New" w:hAnsi="Courier New" w:cs="Courier New"/>
          <w:color w:val="000000"/>
          <w:lang w:val="en-US"/>
        </w:rPr>
        <w:t xml:space="preserve"> </w:t>
      </w:r>
      <w:r w:rsidRPr="00A2500D">
        <w:rPr>
          <w:rStyle w:val="na"/>
          <w:rFonts w:ascii="Courier New" w:hAnsi="Courier New" w:cs="Courier New"/>
          <w:color w:val="008080"/>
          <w:lang w:val="en-US"/>
        </w:rPr>
        <w:t>src=</w:t>
      </w:r>
      <w:r w:rsidRPr="00A2500D">
        <w:rPr>
          <w:rStyle w:val="s"/>
          <w:rFonts w:ascii="Courier New" w:hAnsi="Courier New" w:cs="Courier New"/>
          <w:color w:val="BB8844"/>
          <w:lang w:val="en-US"/>
        </w:rPr>
        <w:t>"</w:t>
      </w:r>
      <w:r w:rsidRPr="00A2500D">
        <w:rPr>
          <w:rStyle w:val="cp"/>
          <w:rFonts w:ascii="Courier New" w:hAnsi="Courier New" w:cs="Courier New"/>
          <w:b/>
          <w:bCs/>
          <w:color w:val="999999"/>
          <w:lang w:val="en-US"/>
        </w:rPr>
        <w:t>{%</w:t>
      </w:r>
      <w:r w:rsidRPr="00A2500D">
        <w:rPr>
          <w:rFonts w:ascii="Courier New" w:hAnsi="Courier New" w:cs="Courier New"/>
          <w:color w:val="000000"/>
          <w:lang w:val="en-US"/>
        </w:rPr>
        <w:t xml:space="preserve"> </w:t>
      </w:r>
      <w:hyperlink r:id="rId13" w:anchor="static" w:history="1">
        <w:r w:rsidRPr="00A2500D">
          <w:rPr>
            <w:rStyle w:val="a8"/>
            <w:rFonts w:ascii="Courier New" w:hAnsi="Courier New" w:cs="Courier New"/>
            <w:b/>
            <w:bCs/>
            <w:color w:val="000000"/>
            <w:u w:val="none"/>
            <w:lang w:val="en-US"/>
          </w:rPr>
          <w:t>static</w:t>
        </w:r>
      </w:hyperlink>
      <w:r w:rsidRPr="00A2500D">
        <w:rPr>
          <w:rFonts w:ascii="Courier New" w:hAnsi="Courier New" w:cs="Courier New"/>
          <w:color w:val="000000"/>
          <w:lang w:val="en-US"/>
        </w:rPr>
        <w:t xml:space="preserve"> </w:t>
      </w:r>
      <w:r w:rsidRPr="00A2500D">
        <w:rPr>
          <w:rStyle w:val="s2"/>
          <w:rFonts w:ascii="Courier New" w:hAnsi="Courier New" w:cs="Courier New"/>
          <w:color w:val="BB8844"/>
          <w:lang w:val="en-US"/>
        </w:rPr>
        <w:t>"</w:t>
      </w:r>
      <w:r>
        <w:rPr>
          <w:rStyle w:val="s2"/>
          <w:rFonts w:ascii="Courier New" w:hAnsi="Courier New" w:cs="Courier New"/>
          <w:color w:val="BB8844"/>
          <w:lang w:val="en-US"/>
        </w:rPr>
        <w:t>new</w:t>
      </w:r>
      <w:r w:rsidRPr="00A2500D">
        <w:rPr>
          <w:rStyle w:val="s2"/>
          <w:rFonts w:ascii="Courier New" w:hAnsi="Courier New" w:cs="Courier New"/>
          <w:color w:val="BB8844"/>
          <w:lang w:val="en-US"/>
        </w:rPr>
        <w:t>_app/my</w:t>
      </w:r>
      <w:r>
        <w:rPr>
          <w:rStyle w:val="s2"/>
          <w:rFonts w:ascii="Courier New" w:hAnsi="Courier New" w:cs="Courier New"/>
          <w:color w:val="BB8844"/>
          <w:lang w:val="en-US"/>
        </w:rPr>
        <w:t>_image</w:t>
      </w:r>
      <w:r w:rsidRPr="00A2500D">
        <w:rPr>
          <w:rStyle w:val="s2"/>
          <w:rFonts w:ascii="Courier New" w:hAnsi="Courier New" w:cs="Courier New"/>
          <w:color w:val="BB8844"/>
          <w:lang w:val="en-US"/>
        </w:rPr>
        <w:t>.jpg"</w:t>
      </w:r>
      <w:r w:rsidRPr="00A2500D">
        <w:rPr>
          <w:rFonts w:ascii="Courier New" w:hAnsi="Courier New" w:cs="Courier New"/>
          <w:color w:val="000000"/>
          <w:lang w:val="en-US"/>
        </w:rPr>
        <w:t xml:space="preserve"> </w:t>
      </w:r>
      <w:r w:rsidRPr="00A2500D">
        <w:rPr>
          <w:rStyle w:val="cp"/>
          <w:rFonts w:ascii="Courier New" w:hAnsi="Courier New" w:cs="Courier New"/>
          <w:b/>
          <w:bCs/>
          <w:color w:val="999999"/>
          <w:lang w:val="en-US"/>
        </w:rPr>
        <w:t>%}</w:t>
      </w:r>
      <w:r w:rsidRPr="00A2500D">
        <w:rPr>
          <w:rStyle w:val="s"/>
          <w:rFonts w:ascii="Courier New" w:hAnsi="Courier New" w:cs="Courier New"/>
          <w:color w:val="BB8844"/>
          <w:lang w:val="en-US"/>
        </w:rPr>
        <w:t>"</w:t>
      </w:r>
      <w:r w:rsidRPr="00A2500D">
        <w:rPr>
          <w:rFonts w:ascii="Courier New" w:hAnsi="Courier New" w:cs="Courier New"/>
          <w:color w:val="000000"/>
          <w:lang w:val="en-US"/>
        </w:rPr>
        <w:t xml:space="preserve"> </w:t>
      </w:r>
      <w:r w:rsidRPr="00A2500D">
        <w:rPr>
          <w:rStyle w:val="na"/>
          <w:rFonts w:ascii="Courier New" w:hAnsi="Courier New" w:cs="Courier New"/>
          <w:color w:val="008080"/>
          <w:lang w:val="en-US"/>
        </w:rPr>
        <w:t>alt=</w:t>
      </w:r>
      <w:r w:rsidRPr="00A2500D">
        <w:rPr>
          <w:rStyle w:val="s"/>
          <w:rFonts w:ascii="Courier New" w:hAnsi="Courier New" w:cs="Courier New"/>
          <w:color w:val="BB8844"/>
          <w:lang w:val="en-US"/>
        </w:rPr>
        <w:t>"</w:t>
      </w:r>
      <w:r w:rsidR="00A35CE2">
        <w:rPr>
          <w:rStyle w:val="s"/>
          <w:rFonts w:ascii="Courier New" w:hAnsi="Courier New" w:cs="Courier New"/>
          <w:color w:val="BB8844"/>
          <w:lang w:val="en-US"/>
        </w:rPr>
        <w:t>my</w:t>
      </w:r>
      <w:r w:rsidRPr="00A2500D">
        <w:rPr>
          <w:rStyle w:val="s"/>
          <w:rFonts w:ascii="Courier New" w:hAnsi="Courier New" w:cs="Courier New"/>
          <w:color w:val="BB8844"/>
          <w:lang w:val="en-US"/>
        </w:rPr>
        <w:t xml:space="preserve"> image"</w:t>
      </w:r>
      <w:r w:rsidRPr="00A2500D">
        <w:rPr>
          <w:rStyle w:val="nt"/>
          <w:rFonts w:ascii="Courier New" w:hAnsi="Courier New" w:cs="Courier New"/>
          <w:color w:val="000080"/>
          <w:lang w:val="en-US"/>
        </w:rPr>
        <w:t>/&gt;</w:t>
      </w:r>
    </w:p>
    <w:p w:rsidR="00536C8C" w:rsidRDefault="00F32FD6" w:rsidP="00E242D6">
      <w:pPr>
        <w:spacing w:line="360" w:lineRule="auto"/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нашем случае общедоступный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32F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пропишем как аргумент функции </w:t>
      </w:r>
      <w:r w:rsidRPr="00A67916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render</w:t>
      </w:r>
      <w:r w:rsidRPr="00A67916">
        <w:rPr>
          <w:rFonts w:ascii="Times New Roman" w:hAnsi="Times New Roman" w:cs="Times New Roman"/>
          <w:b/>
          <w:color w:val="0070C0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A67916">
        <w:rPr>
          <w:rFonts w:ascii="Times New Roman" w:eastAsia="Times New Roman" w:hAnsi="Times New Roman" w:cs="Times New Roman"/>
          <w:color w:val="FFC000"/>
          <w:sz w:val="28"/>
          <w:szCs w:val="28"/>
          <w:lang w:val="en-US" w:eastAsia="ru-RU"/>
        </w:rPr>
        <w:t>static</w:t>
      </w:r>
      <w:r w:rsidRPr="00A67916">
        <w:rPr>
          <w:rFonts w:ascii="Times New Roman" w:eastAsia="Times New Roman" w:hAnsi="Times New Roman" w:cs="Times New Roman"/>
          <w:color w:val="FFC000"/>
          <w:sz w:val="28"/>
          <w:szCs w:val="28"/>
          <w:lang w:eastAsia="ru-RU"/>
        </w:rPr>
        <w:t>_</w:t>
      </w:r>
      <w:r w:rsidRPr="00A67916">
        <w:rPr>
          <w:rFonts w:ascii="Times New Roman" w:eastAsia="Times New Roman" w:hAnsi="Times New Roman" w:cs="Times New Roman"/>
          <w:color w:val="FFC000"/>
          <w:sz w:val="28"/>
          <w:szCs w:val="28"/>
          <w:lang w:val="en-US" w:eastAsia="ru-RU"/>
        </w:rPr>
        <w:t>url</w:t>
      </w:r>
      <w:r w:rsidRPr="00A67916">
        <w:rPr>
          <w:rFonts w:ascii="Times New Roman" w:eastAsia="Times New Roman" w:hAnsi="Times New Roman" w:cs="Times New Roman"/>
          <w:color w:val="FFC000"/>
          <w:sz w:val="28"/>
          <w:szCs w:val="28"/>
          <w:lang w:eastAsia="ru-RU"/>
        </w:rPr>
        <w:t>=</w:t>
      </w:r>
      <w:r w:rsidRPr="00A67916">
        <w:rPr>
          <w:rFonts w:ascii="Times New Roman" w:eastAsia="Times New Roman" w:hAnsi="Times New Roman" w:cs="Times New Roman"/>
          <w:bCs/>
          <w:color w:val="FFC000"/>
          <w:sz w:val="28"/>
          <w:szCs w:val="28"/>
          <w:lang w:eastAsia="ru-RU"/>
        </w:rPr>
        <w:t>'/</w:t>
      </w:r>
      <w:r w:rsidRPr="00A67916">
        <w:rPr>
          <w:rFonts w:ascii="Times New Roman" w:eastAsia="Times New Roman" w:hAnsi="Times New Roman" w:cs="Times New Roman"/>
          <w:bCs/>
          <w:color w:val="FFC000"/>
          <w:sz w:val="28"/>
          <w:szCs w:val="28"/>
          <w:lang w:val="en-US" w:eastAsia="ru-RU"/>
        </w:rPr>
        <w:t>static</w:t>
      </w:r>
      <w:r w:rsidRPr="00A67916">
        <w:rPr>
          <w:rFonts w:ascii="Times New Roman" w:eastAsia="Times New Roman" w:hAnsi="Times New Roman" w:cs="Times New Roman"/>
          <w:bCs/>
          <w:color w:val="FFC000"/>
          <w:sz w:val="28"/>
          <w:szCs w:val="28"/>
          <w:lang w:eastAsia="ru-RU"/>
        </w:rPr>
        <w:t>/'</w:t>
      </w:r>
      <w:r w:rsidRPr="00F32FD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.</w:t>
      </w:r>
    </w:p>
    <w:p w:rsidR="00F32FD6" w:rsidRDefault="003E2D4E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0A78B1B" wp14:editId="66908E02">
                <wp:simplePos x="0" y="0"/>
                <wp:positionH relativeFrom="margin">
                  <wp:align>center</wp:align>
                </wp:positionH>
                <wp:positionV relativeFrom="paragraph">
                  <wp:posOffset>-460872</wp:posOffset>
                </wp:positionV>
                <wp:extent cx="6660000" cy="9756000"/>
                <wp:effectExtent l="0" t="0" r="26670" b="17145"/>
                <wp:wrapNone/>
                <wp:docPr id="8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E986EB" id="Прямоугольник 12" o:spid="_x0000_s1026" style="position:absolute;margin-left:0;margin-top:-36.3pt;width:524.4pt;height:768.2pt;z-index:251810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F32FD6">
        <w:rPr>
          <w:rFonts w:ascii="Times New Roman" w:hAnsi="Times New Roman" w:cs="Times New Roman"/>
          <w:sz w:val="28"/>
          <w:szCs w:val="28"/>
        </w:rPr>
        <w:t>Нам нужно, чтобы это</w:t>
      </w:r>
      <w:r w:rsidR="006243F8">
        <w:rPr>
          <w:rFonts w:ascii="Times New Roman" w:hAnsi="Times New Roman" w:cs="Times New Roman"/>
          <w:sz w:val="28"/>
          <w:szCs w:val="28"/>
        </w:rPr>
        <w:t>т</w:t>
      </w:r>
      <w:r w:rsidR="00F32FD6">
        <w:rPr>
          <w:rFonts w:ascii="Times New Roman" w:hAnsi="Times New Roman" w:cs="Times New Roman"/>
          <w:sz w:val="28"/>
          <w:szCs w:val="28"/>
        </w:rPr>
        <w:t xml:space="preserve"> </w:t>
      </w:r>
      <w:r w:rsidR="00F32FD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F32FD6" w:rsidRPr="00F32FD6">
        <w:rPr>
          <w:rFonts w:ascii="Times New Roman" w:hAnsi="Times New Roman" w:cs="Times New Roman"/>
          <w:sz w:val="28"/>
          <w:szCs w:val="28"/>
        </w:rPr>
        <w:t xml:space="preserve"> </w:t>
      </w:r>
      <w:r w:rsidR="00F32FD6">
        <w:rPr>
          <w:rFonts w:ascii="Times New Roman" w:hAnsi="Times New Roman" w:cs="Times New Roman"/>
          <w:sz w:val="28"/>
          <w:szCs w:val="28"/>
        </w:rPr>
        <w:t>автоматически добавлялся к ссылкам наших статических файлов. А эти ссылки</w:t>
      </w:r>
      <w:r w:rsidR="006243F8">
        <w:rPr>
          <w:rFonts w:ascii="Times New Roman" w:hAnsi="Times New Roman" w:cs="Times New Roman"/>
          <w:sz w:val="28"/>
          <w:szCs w:val="28"/>
        </w:rPr>
        <w:t>, как</w:t>
      </w:r>
      <w:r w:rsidR="00F32FD6">
        <w:rPr>
          <w:rFonts w:ascii="Times New Roman" w:hAnsi="Times New Roman" w:cs="Times New Roman"/>
          <w:sz w:val="28"/>
          <w:szCs w:val="28"/>
        </w:rPr>
        <w:t xml:space="preserve"> вы помните</w:t>
      </w:r>
      <w:r w:rsidR="006243F8">
        <w:rPr>
          <w:rFonts w:ascii="Times New Roman" w:hAnsi="Times New Roman" w:cs="Times New Roman"/>
          <w:sz w:val="28"/>
          <w:szCs w:val="28"/>
        </w:rPr>
        <w:t>,</w:t>
      </w:r>
      <w:r w:rsidR="00F32FD6">
        <w:rPr>
          <w:rFonts w:ascii="Times New Roman" w:hAnsi="Times New Roman" w:cs="Times New Roman"/>
          <w:sz w:val="28"/>
          <w:szCs w:val="28"/>
        </w:rPr>
        <w:t xml:space="preserve"> находятся у нас в </w:t>
      </w:r>
      <w:r w:rsidR="00F32FD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F32FD6">
        <w:rPr>
          <w:rFonts w:ascii="Times New Roman" w:hAnsi="Times New Roman" w:cs="Times New Roman"/>
          <w:sz w:val="28"/>
          <w:szCs w:val="28"/>
        </w:rPr>
        <w:t>-шаблонах.</w:t>
      </w:r>
    </w:p>
    <w:p w:rsidR="001B705A" w:rsidRDefault="001B705A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настройки </w:t>
      </w:r>
      <w:r w:rsidR="006243F8">
        <w:rPr>
          <w:rFonts w:ascii="Times New Roman" w:hAnsi="Times New Roman" w:cs="Times New Roman"/>
          <w:sz w:val="28"/>
          <w:szCs w:val="28"/>
        </w:rPr>
        <w:t xml:space="preserve">добавления </w:t>
      </w:r>
      <w:r w:rsidR="006243F8"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 нам необходимо вновь вспомнить о классе </w:t>
      </w:r>
      <w:r w:rsidRPr="006243F8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Environment</w:t>
      </w:r>
      <w:r w:rsidRPr="006243F8">
        <w:rPr>
          <w:rFonts w:ascii="Times New Roman" w:hAnsi="Times New Roman" w:cs="Times New Roman"/>
          <w:b/>
          <w:color w:val="0070C0"/>
          <w:sz w:val="28"/>
          <w:szCs w:val="28"/>
        </w:rPr>
        <w:t>()</w:t>
      </w:r>
      <w:r w:rsidRPr="001B705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соответствует среде окружения шаблонизатора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jinja</w:t>
      </w:r>
      <w:r w:rsidRPr="001B705A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В среде окружения находятся, в частности, глобальные переменные, различные параметры и конфигурации.</w:t>
      </w:r>
    </w:p>
    <w:p w:rsidR="001B705A" w:rsidRDefault="001B705A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случае нам нужен атрибут </w:t>
      </w:r>
      <w:r w:rsidRPr="006243F8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Environment</w:t>
      </w:r>
      <w:r w:rsidRPr="006243F8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r w:rsidRPr="006243F8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globals</w:t>
      </w:r>
      <w:r w:rsidRPr="001B705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представляющий собой словарь глобальных переменных. Эти переменные доступны в шаблоне постоянно. Именно это нам и нужно. Добавим в этот словарь новый элемент – ссылку на общедоступный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243F8">
        <w:rPr>
          <w:rFonts w:ascii="Times New Roman" w:hAnsi="Times New Roman" w:cs="Times New Roman"/>
          <w:sz w:val="28"/>
          <w:szCs w:val="28"/>
        </w:rPr>
        <w:t>–</w:t>
      </w:r>
      <w:r w:rsidRPr="001B705A">
        <w:rPr>
          <w:rFonts w:ascii="Times New Roman" w:hAnsi="Times New Roman" w:cs="Times New Roman"/>
          <w:sz w:val="28"/>
          <w:szCs w:val="28"/>
        </w:rPr>
        <w:t xml:space="preserve"> </w:t>
      </w:r>
      <w:r w:rsidRPr="006243F8">
        <w:rPr>
          <w:rFonts w:ascii="Times New Roman" w:hAnsi="Times New Roman" w:cs="Times New Roman"/>
          <w:color w:val="FFC000"/>
          <w:sz w:val="28"/>
          <w:szCs w:val="28"/>
        </w:rPr>
        <w:t>‘/</w:t>
      </w:r>
      <w:r w:rsidRPr="006243F8">
        <w:rPr>
          <w:rFonts w:ascii="Times New Roman" w:hAnsi="Times New Roman" w:cs="Times New Roman"/>
          <w:color w:val="FFC000"/>
          <w:sz w:val="28"/>
          <w:szCs w:val="28"/>
          <w:lang w:val="en-US"/>
        </w:rPr>
        <w:t>static</w:t>
      </w:r>
      <w:r w:rsidRPr="006243F8">
        <w:rPr>
          <w:rFonts w:ascii="Times New Roman" w:hAnsi="Times New Roman" w:cs="Times New Roman"/>
          <w:color w:val="FFC000"/>
          <w:sz w:val="28"/>
          <w:szCs w:val="28"/>
        </w:rPr>
        <w:t>/’</w:t>
      </w:r>
      <w:r w:rsidRPr="001B705A">
        <w:rPr>
          <w:rFonts w:ascii="Times New Roman" w:hAnsi="Times New Roman" w:cs="Times New Roman"/>
          <w:sz w:val="28"/>
          <w:szCs w:val="28"/>
        </w:rPr>
        <w:t>.</w:t>
      </w:r>
    </w:p>
    <w:p w:rsidR="002D175F" w:rsidRDefault="0031357F" w:rsidP="00313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52B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env</w:t>
      </w:r>
      <w:r w:rsidRPr="00E52B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E52B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globals</w:t>
      </w:r>
      <w:r w:rsidRPr="00E52B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E52B6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Pr="00E52B6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static</w:t>
      </w:r>
      <w:r w:rsidRPr="00E52B6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Pr="00E52B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= </w:t>
      </w:r>
      <w:r w:rsidRPr="00E52B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</w:t>
      </w:r>
      <w:r w:rsidRPr="00E52B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52B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url</w:t>
      </w:r>
    </w:p>
    <w:p w:rsidR="0031357F" w:rsidRPr="003E2D4E" w:rsidRDefault="0031357F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остальном код</w:t>
      </w:r>
      <w:r w:rsidR="00AD6E36" w:rsidRPr="00AD6E36">
        <w:rPr>
          <w:rFonts w:ascii="Times New Roman" w:hAnsi="Times New Roman" w:cs="Times New Roman"/>
          <w:sz w:val="28"/>
          <w:szCs w:val="28"/>
        </w:rPr>
        <w:t xml:space="preserve"> </w:t>
      </w:r>
      <w:r w:rsidR="00AD6E36">
        <w:rPr>
          <w:rFonts w:ascii="Times New Roman" w:hAnsi="Times New Roman" w:cs="Times New Roman"/>
          <w:sz w:val="28"/>
          <w:szCs w:val="28"/>
        </w:rPr>
        <w:t xml:space="preserve">функции </w:t>
      </w:r>
      <w:r w:rsidR="00AD6E36"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="00AD6E36" w:rsidRPr="00AD6E36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у нас не изменился.</w:t>
      </w:r>
    </w:p>
    <w:p w:rsidR="003E2D4E" w:rsidRDefault="003E2D4E" w:rsidP="003E2D4E">
      <w:pPr>
        <w:pStyle w:val="1"/>
        <w:rPr>
          <w:noProof/>
        </w:rPr>
      </w:pPr>
      <w:bookmarkStart w:id="2" w:name="_Toc78473011"/>
      <w:r>
        <w:rPr>
          <w:noProof/>
        </w:rPr>
        <w:t>дорабатываем фреймворк</w:t>
      </w:r>
      <w:bookmarkEnd w:id="2"/>
    </w:p>
    <w:p w:rsidR="003E2D4E" w:rsidRDefault="003E2D4E" w:rsidP="003E2D4E"/>
    <w:p w:rsidR="003E2D4E" w:rsidRDefault="003E2D4E" w:rsidP="003E2D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нужно научить наш фреймворк тому, чтобы он понимал, что, встречая на своем пути при рендеринге шаблонов вот такие адреса</w:t>
      </w:r>
      <w:r w:rsidRPr="003E2D4E">
        <w:rPr>
          <w:rFonts w:ascii="Times New Roman" w:hAnsi="Times New Roman" w:cs="Times New Roman"/>
          <w:sz w:val="28"/>
          <w:szCs w:val="28"/>
        </w:rPr>
        <w:t xml:space="preserve">: </w:t>
      </w:r>
      <w:r w:rsidR="00AD6E36" w:rsidRPr="00AD6E36">
        <w:rPr>
          <w:rFonts w:ascii="Times New Roman" w:hAnsi="Times New Roman" w:cs="Times New Roman"/>
          <w:color w:val="FFC000"/>
          <w:sz w:val="28"/>
          <w:szCs w:val="28"/>
        </w:rPr>
        <w:t>‘</w:t>
      </w:r>
      <w:r w:rsidRPr="00AD6E36">
        <w:rPr>
          <w:rFonts w:ascii="Times New Roman" w:hAnsi="Times New Roman" w:cs="Times New Roman"/>
          <w:color w:val="FFC000"/>
          <w:sz w:val="28"/>
          <w:szCs w:val="28"/>
        </w:rPr>
        <w:t>/</w:t>
      </w:r>
      <w:r w:rsidRPr="00AD6E36">
        <w:rPr>
          <w:rFonts w:ascii="Times New Roman" w:hAnsi="Times New Roman" w:cs="Times New Roman"/>
          <w:color w:val="FFC000"/>
          <w:sz w:val="28"/>
          <w:szCs w:val="28"/>
          <w:lang w:val="en-US"/>
        </w:rPr>
        <w:t>static</w:t>
      </w:r>
      <w:r w:rsidRPr="00AD6E36">
        <w:rPr>
          <w:rFonts w:ascii="Times New Roman" w:hAnsi="Times New Roman" w:cs="Times New Roman"/>
          <w:color w:val="FFC000"/>
          <w:sz w:val="28"/>
          <w:szCs w:val="28"/>
        </w:rPr>
        <w:t>/</w:t>
      </w:r>
      <w:r w:rsidRPr="00AD6E36">
        <w:rPr>
          <w:rFonts w:ascii="Times New Roman" w:hAnsi="Times New Roman" w:cs="Times New Roman"/>
          <w:color w:val="FFC000"/>
          <w:sz w:val="28"/>
          <w:szCs w:val="28"/>
          <w:lang w:val="en-US"/>
        </w:rPr>
        <w:t>new</w:t>
      </w:r>
      <w:r w:rsidRPr="00AD6E36">
        <w:rPr>
          <w:rFonts w:ascii="Times New Roman" w:hAnsi="Times New Roman" w:cs="Times New Roman"/>
          <w:color w:val="FFC000"/>
          <w:sz w:val="28"/>
          <w:szCs w:val="28"/>
        </w:rPr>
        <w:t>_</w:t>
      </w:r>
      <w:r w:rsidRPr="00AD6E36">
        <w:rPr>
          <w:rFonts w:ascii="Times New Roman" w:hAnsi="Times New Roman" w:cs="Times New Roman"/>
          <w:color w:val="FFC000"/>
          <w:sz w:val="28"/>
          <w:szCs w:val="28"/>
          <w:lang w:val="en-US"/>
        </w:rPr>
        <w:t>app</w:t>
      </w:r>
      <w:r w:rsidRPr="00AD6E36">
        <w:rPr>
          <w:rFonts w:ascii="Times New Roman" w:hAnsi="Times New Roman" w:cs="Times New Roman"/>
          <w:color w:val="FFC000"/>
          <w:sz w:val="28"/>
          <w:szCs w:val="28"/>
        </w:rPr>
        <w:t>/</w:t>
      </w:r>
      <w:r w:rsidRPr="00AD6E36">
        <w:rPr>
          <w:rFonts w:ascii="Times New Roman" w:hAnsi="Times New Roman" w:cs="Times New Roman"/>
          <w:color w:val="FFC000"/>
          <w:sz w:val="28"/>
          <w:szCs w:val="28"/>
          <w:lang w:val="en-US"/>
        </w:rPr>
        <w:t>my</w:t>
      </w:r>
      <w:r w:rsidRPr="00AD6E36">
        <w:rPr>
          <w:rFonts w:ascii="Times New Roman" w:hAnsi="Times New Roman" w:cs="Times New Roman"/>
          <w:color w:val="FFC000"/>
          <w:sz w:val="28"/>
          <w:szCs w:val="28"/>
        </w:rPr>
        <w:t>_</w:t>
      </w:r>
      <w:r w:rsidRPr="00AD6E36">
        <w:rPr>
          <w:rFonts w:ascii="Times New Roman" w:hAnsi="Times New Roman" w:cs="Times New Roman"/>
          <w:color w:val="FFC000"/>
          <w:sz w:val="28"/>
          <w:szCs w:val="28"/>
          <w:lang w:val="en-US"/>
        </w:rPr>
        <w:t>image</w:t>
      </w:r>
      <w:r w:rsidRPr="00AD6E36">
        <w:rPr>
          <w:rFonts w:ascii="Times New Roman" w:hAnsi="Times New Roman" w:cs="Times New Roman"/>
          <w:color w:val="FFC000"/>
          <w:sz w:val="28"/>
          <w:szCs w:val="28"/>
        </w:rPr>
        <w:t>.</w:t>
      </w:r>
      <w:r w:rsidRPr="00AD6E36">
        <w:rPr>
          <w:rFonts w:ascii="Times New Roman" w:hAnsi="Times New Roman" w:cs="Times New Roman"/>
          <w:color w:val="FFC000"/>
          <w:sz w:val="28"/>
          <w:szCs w:val="28"/>
          <w:lang w:val="en-US"/>
        </w:rPr>
        <w:t>jpg</w:t>
      </w:r>
      <w:r w:rsidR="00AD6E36" w:rsidRPr="00AD6E36">
        <w:rPr>
          <w:rFonts w:ascii="Times New Roman" w:hAnsi="Times New Roman" w:cs="Times New Roman"/>
          <w:color w:val="FFC000"/>
          <w:sz w:val="28"/>
          <w:szCs w:val="28"/>
        </w:rPr>
        <w:t>’</w:t>
      </w:r>
      <w:r w:rsidRPr="003E2D4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нужно «доставать» из папки со статикой нужный файл и обеспечивать его отображение.</w:t>
      </w:r>
    </w:p>
    <w:p w:rsidR="003E2D4E" w:rsidRPr="003E2D4E" w:rsidRDefault="003E2D4E" w:rsidP="003E2D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 фреймворк научился поним</w:t>
      </w:r>
      <w:r w:rsidR="00221F1B">
        <w:rPr>
          <w:rFonts w:ascii="Times New Roman" w:hAnsi="Times New Roman" w:cs="Times New Roman"/>
          <w:sz w:val="28"/>
          <w:szCs w:val="28"/>
        </w:rPr>
        <w:t>ать</w:t>
      </w:r>
      <w:r>
        <w:rPr>
          <w:rFonts w:ascii="Times New Roman" w:hAnsi="Times New Roman" w:cs="Times New Roman"/>
          <w:sz w:val="28"/>
          <w:szCs w:val="28"/>
        </w:rPr>
        <w:t>, что ему делать с различными адресами на выражении</w:t>
      </w:r>
      <w:r w:rsidRPr="003E2D4E">
        <w:rPr>
          <w:rFonts w:ascii="Times New Roman" w:hAnsi="Times New Roman" w:cs="Times New Roman"/>
          <w:sz w:val="28"/>
          <w:szCs w:val="28"/>
        </w:rPr>
        <w:t>:</w:t>
      </w:r>
    </w:p>
    <w:p w:rsidR="003E2D4E" w:rsidRPr="003E2D4E" w:rsidRDefault="003E2D4E" w:rsidP="00221F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E2D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E2D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path </w:t>
      </w:r>
      <w:r w:rsidRPr="003E2D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3E2D4E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E2D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.routes_lst:</w:t>
      </w:r>
    </w:p>
    <w:p w:rsidR="003E2D4E" w:rsidRPr="00C833E1" w:rsidRDefault="003E2D4E" w:rsidP="00221F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3E1">
        <w:rPr>
          <w:rFonts w:ascii="Times New Roman" w:hAnsi="Times New Roman" w:cs="Times New Roman"/>
          <w:sz w:val="28"/>
          <w:szCs w:val="28"/>
        </w:rPr>
        <w:t>….</w:t>
      </w:r>
    </w:p>
    <w:p w:rsidR="003E2D4E" w:rsidRPr="00C833E1" w:rsidRDefault="00C833E1" w:rsidP="003E2D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Оно находится в файле </w:t>
      </w:r>
      <w:r w:rsidRPr="00221F1B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main</w:t>
      </w:r>
      <w:r w:rsidRPr="00221F1B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r w:rsidRPr="00221F1B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r w:rsidRPr="00C833E1">
        <w:rPr>
          <w:rFonts w:ascii="Times New Roman" w:hAnsi="Times New Roman" w:cs="Times New Roman"/>
          <w:sz w:val="28"/>
          <w:szCs w:val="28"/>
        </w:rPr>
        <w:t>.</w:t>
      </w:r>
    </w:p>
    <w:p w:rsidR="00422B5B" w:rsidRDefault="00221F1B" w:rsidP="003E2D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 более ранних уроках</w:t>
      </w:r>
      <w:r w:rsidR="00422B5B">
        <w:rPr>
          <w:rFonts w:ascii="Times New Roman" w:hAnsi="Times New Roman" w:cs="Times New Roman"/>
          <w:sz w:val="28"/>
          <w:szCs w:val="28"/>
        </w:rPr>
        <w:t xml:space="preserve"> реализовали запуск </w:t>
      </w:r>
      <w:r>
        <w:rPr>
          <w:rFonts w:ascii="Times New Roman" w:hAnsi="Times New Roman" w:cs="Times New Roman"/>
          <w:sz w:val="28"/>
          <w:szCs w:val="28"/>
        </w:rPr>
        <w:t>соответствующего каждому адресу</w:t>
      </w:r>
      <w:r w:rsidR="00422B5B">
        <w:rPr>
          <w:rFonts w:ascii="Times New Roman" w:hAnsi="Times New Roman" w:cs="Times New Roman"/>
          <w:sz w:val="28"/>
          <w:szCs w:val="28"/>
        </w:rPr>
        <w:t xml:space="preserve"> обработчика.</w:t>
      </w:r>
    </w:p>
    <w:p w:rsidR="008034B3" w:rsidRPr="00221F1B" w:rsidRDefault="00221F1B" w:rsidP="00221F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47C25C0" wp14:editId="79C0F9CF">
                <wp:simplePos x="0" y="0"/>
                <wp:positionH relativeFrom="margin">
                  <wp:align>center</wp:align>
                </wp:positionH>
                <wp:positionV relativeFrom="paragraph">
                  <wp:posOffset>-457587</wp:posOffset>
                </wp:positionV>
                <wp:extent cx="6660000" cy="9756000"/>
                <wp:effectExtent l="0" t="0" r="26670" b="17145"/>
                <wp:wrapNone/>
                <wp:docPr id="9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B5DB4" id="Прямоугольник 12" o:spid="_x0000_s1026" style="position:absolute;margin-left:0;margin-top:-36.05pt;width:524.4pt;height:768.2pt;z-index:251812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  <w:r w:rsidR="008034B3">
        <w:rPr>
          <w:rFonts w:ascii="Times New Roman" w:eastAsia="Arial" w:hAnsi="Times New Roman" w:cs="Times New Roman"/>
          <w:color w:val="2C2D30"/>
          <w:sz w:val="28"/>
          <w:szCs w:val="28"/>
        </w:rPr>
        <w:t xml:space="preserve">Метод </w:t>
      </w:r>
      <w:r w:rsidR="008034B3" w:rsidRPr="00833F7C">
        <w:rPr>
          <w:rFonts w:ascii="Times New Roman" w:eastAsia="Arial" w:hAnsi="Times New Roman" w:cs="Times New Roman"/>
          <w:b/>
          <w:color w:val="0070C0"/>
          <w:sz w:val="28"/>
          <w:szCs w:val="28"/>
        </w:rPr>
        <w:t>__</w:t>
      </w:r>
      <w:r w:rsidR="008034B3" w:rsidRPr="00833F7C">
        <w:rPr>
          <w:rFonts w:ascii="Times New Roman" w:eastAsia="Arial" w:hAnsi="Times New Roman" w:cs="Times New Roman"/>
          <w:b/>
          <w:color w:val="0070C0"/>
          <w:sz w:val="28"/>
          <w:szCs w:val="28"/>
          <w:lang w:val="en-US"/>
        </w:rPr>
        <w:t>call</w:t>
      </w:r>
      <w:r w:rsidR="008034B3" w:rsidRPr="00833F7C">
        <w:rPr>
          <w:rFonts w:ascii="Times New Roman" w:eastAsia="Arial" w:hAnsi="Times New Roman" w:cs="Times New Roman"/>
          <w:b/>
          <w:color w:val="0070C0"/>
          <w:sz w:val="28"/>
          <w:szCs w:val="28"/>
        </w:rPr>
        <w:t>__</w:t>
      </w:r>
      <w:r w:rsidR="00833F7C" w:rsidRPr="00833F7C">
        <w:rPr>
          <w:rFonts w:ascii="Times New Roman" w:eastAsia="Arial" w:hAnsi="Times New Roman" w:cs="Times New Roman"/>
          <w:b/>
          <w:color w:val="0070C0"/>
          <w:sz w:val="28"/>
          <w:szCs w:val="28"/>
        </w:rPr>
        <w:t>()</w:t>
      </w:r>
      <w:r w:rsidR="008034B3" w:rsidRPr="008034B3">
        <w:rPr>
          <w:rFonts w:ascii="Times New Roman" w:eastAsia="Arial" w:hAnsi="Times New Roman" w:cs="Times New Roman"/>
          <w:color w:val="2C2D30"/>
          <w:sz w:val="28"/>
          <w:szCs w:val="28"/>
        </w:rPr>
        <w:t xml:space="preserve"> </w:t>
      </w:r>
      <w:r w:rsidR="008034B3">
        <w:rPr>
          <w:rFonts w:ascii="Times New Roman" w:eastAsia="Arial" w:hAnsi="Times New Roman" w:cs="Times New Roman"/>
          <w:color w:val="2C2D30"/>
          <w:sz w:val="28"/>
          <w:szCs w:val="28"/>
        </w:rPr>
        <w:t>нашего главного класса-фреймворка теперь будет выглядеть так</w:t>
      </w:r>
      <w:r w:rsidR="008034B3" w:rsidRPr="008034B3">
        <w:rPr>
          <w:rFonts w:ascii="Times New Roman" w:eastAsia="Arial" w:hAnsi="Times New Roman" w:cs="Times New Roman"/>
          <w:color w:val="2C2D30"/>
          <w:sz w:val="28"/>
          <w:szCs w:val="28"/>
        </w:rPr>
        <w:t>:</w:t>
      </w:r>
    </w:p>
    <w:p w:rsidR="006932A8" w:rsidRDefault="006932A8" w:rsidP="006932A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3754B9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2</w:t>
      </w:r>
      <w:r w:rsidRPr="003754B9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3754B9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_8/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simba_framework</w:t>
      </w:r>
      <w:r w:rsidRPr="003754B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main</w:t>
      </w:r>
      <w:r w:rsidRPr="003754B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p w:rsidR="006802C7" w:rsidRDefault="008034B3" w:rsidP="00803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</w:pPr>
      <w:r w:rsidRPr="008034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Framework: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Framework - 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основа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WSGI-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фреймворка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8034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8034B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034B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settings, routes_obj):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034B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.routes_lst = routes_obj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034B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.settings = settings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034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8034B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__call__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034B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environ, start_response):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Получаем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адрес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которому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пользователь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выполнил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переход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 = environ[</w:t>
      </w:r>
      <w:r w:rsidRPr="008034B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'PATH_INFO'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Добавляем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закрывающий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слеш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8034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not 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path.endswith(</w:t>
      </w:r>
      <w:r w:rsidRPr="008034B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'/'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path = </w:t>
      </w:r>
      <w:r w:rsidRPr="008034B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f'</w:t>
      </w:r>
      <w:r w:rsidRPr="008034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</w:t>
      </w:r>
      <w:r w:rsidRPr="008034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  <w:r w:rsidRPr="008034B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/'</w:t>
      </w:r>
      <w:r w:rsidRPr="008034B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8034B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 = {}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Получаем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все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данные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запроса</w:t>
      </w: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method = environ[</w:t>
      </w:r>
      <w:r w:rsidRPr="008034B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'REQUEST_METHOD'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request[</w:t>
      </w:r>
      <w:r w:rsidRPr="008034B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'method'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method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034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method == </w:t>
      </w:r>
      <w:r w:rsidRPr="008034B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'POST'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data = PostRequests().get_request_params(environ)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request[</w:t>
      </w:r>
      <w:r w:rsidRPr="008034B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'data'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data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034B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034B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f'</w:t>
      </w:r>
      <w:r w:rsidRPr="008034B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Нам</w:t>
      </w:r>
      <w:r w:rsidRPr="008034B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8034B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пришёл</w:t>
      </w:r>
      <w:r w:rsidRPr="008034B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post-</w:t>
      </w:r>
      <w:r w:rsidRPr="008034B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запрос</w:t>
      </w:r>
      <w:r w:rsidRPr="008034B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: </w:t>
      </w:r>
    </w:p>
    <w:p w:rsidR="008034B3" w:rsidRPr="008034B3" w:rsidRDefault="006802C7" w:rsidP="00803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ab/>
      </w:r>
      <w:r w:rsidR="008034B3" w:rsidRPr="008034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Framework.decode_value(data)</w:t>
      </w:r>
      <w:r w:rsidR="008034B3" w:rsidRPr="008034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  <w:r w:rsidR="008034B3" w:rsidRPr="008034B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="008034B3" w:rsidRPr="008034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method == </w:t>
      </w:r>
      <w:r w:rsidR="008034B3" w:rsidRPr="008034B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'GET'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request_params = GetRequests().get_request_params(environ)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request[</w:t>
      </w:r>
      <w:r w:rsidR="008034B3" w:rsidRPr="008034B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'request_params'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request_params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="008034B3" w:rsidRPr="008034B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="008034B3" w:rsidRPr="008034B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f'</w:t>
      </w:r>
      <w:r w:rsidR="008034B3" w:rsidRPr="008034B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Нам</w:t>
      </w:r>
      <w:r w:rsidR="008034B3" w:rsidRPr="008034B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="008034B3" w:rsidRPr="008034B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пришли</w:t>
      </w:r>
      <w:r w:rsidR="008034B3" w:rsidRPr="008034B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GET-</w:t>
      </w:r>
      <w:r w:rsidR="008034B3" w:rsidRPr="008034B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параметры</w:t>
      </w:r>
      <w:r w:rsidR="008034B3" w:rsidRPr="008034B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: </w:t>
      </w:r>
      <w:r w:rsidR="008034B3" w:rsidRPr="008034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request_params</w:t>
      </w:r>
      <w:r w:rsidR="008034B3" w:rsidRPr="008034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  <w:r w:rsidR="008034B3" w:rsidRPr="008034B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="008034B3"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="008034B3"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Находим</w:t>
      </w:r>
      <w:r w:rsidR="008034B3"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="008034B3"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нужный</w:t>
      </w:r>
      <w:r w:rsidR="008034B3"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="008034B3"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контроллер</w:t>
      </w:r>
      <w:r w:rsidR="008034B3"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="008034B3" w:rsidRPr="008034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path </w:t>
      </w:r>
      <w:r w:rsidR="008034B3" w:rsidRPr="008034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="008034B3" w:rsidRPr="008034B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.routes_lst: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view = </w:t>
      </w:r>
      <w:r w:rsidR="008034B3" w:rsidRPr="008034B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.routes_lst[path]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content_type = </w:t>
      </w:r>
      <w:r w:rsidR="008034B3" w:rsidRPr="008034B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.get_content_type(path)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code, body = view(request)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body = body.encode(</w:t>
      </w:r>
      <w:r w:rsidR="008034B3" w:rsidRPr="008034B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'utf-8'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="008034B3" w:rsidRPr="008034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elif 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path.startswith(</w:t>
      </w:r>
      <w:r w:rsidR="008034B3" w:rsidRPr="008034B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.settings.STATIC_URL):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="008034B3"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# /static/img/logo.jpg/ -&gt; img/logo.jpg</w:t>
      </w:r>
      <w:r w:rsidR="008034B3"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file_path = path[</w:t>
      </w:r>
      <w:r w:rsidR="008034B3" w:rsidRPr="008034B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="008034B3" w:rsidRPr="008034B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.settings.STATIC_URL):</w:t>
      </w:r>
      <w:r w:rsidR="008034B3" w:rsidRPr="008034B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(path)-</w:t>
      </w:r>
      <w:r w:rsidR="008034B3" w:rsidRPr="008034B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content_type = </w:t>
      </w:r>
      <w:r w:rsidR="008034B3" w:rsidRPr="008034B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.get_content_type(file_path)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code, body = </w:t>
      </w:r>
      <w:r w:rsidR="008034B3" w:rsidRPr="008034B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.get_static(</w:t>
      </w:r>
      <w:r w:rsidR="008034B3" w:rsidRPr="008034B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.settings.STATIC_FILES_DIR,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file_path)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="008034B3" w:rsidRPr="008034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view = PageNotFound404()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content_type = </w:t>
      </w:r>
      <w:r w:rsidR="008034B3" w:rsidRPr="008034B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.get_content_type(path)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code, body = view(request)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body = body.encode(</w:t>
      </w:r>
      <w:r w:rsidR="008034B3" w:rsidRPr="008034B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'utf-8'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start_response(code, [(</w:t>
      </w:r>
      <w:r w:rsidR="008034B3" w:rsidRPr="008034B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'Content-Type'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content_type)])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="008034B3" w:rsidRPr="008034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="008034B3"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[body]</w:t>
      </w:r>
    </w:p>
    <w:p w:rsidR="006802C7" w:rsidRDefault="006802C7" w:rsidP="006802C7">
      <w:pPr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</w:pPr>
      <w:r w:rsidRPr="008034B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       </w:t>
      </w:r>
    </w:p>
    <w:p w:rsidR="006802C7" w:rsidRPr="006802C7" w:rsidRDefault="006802C7" w:rsidP="006802C7">
      <w:pPr>
        <w:jc w:val="left"/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6922CF6" wp14:editId="20D3A62C">
                <wp:simplePos x="0" y="0"/>
                <wp:positionH relativeFrom="margin">
                  <wp:align>center</wp:align>
                </wp:positionH>
                <wp:positionV relativeFrom="paragraph">
                  <wp:posOffset>-465400</wp:posOffset>
                </wp:positionV>
                <wp:extent cx="6660000" cy="9756000"/>
                <wp:effectExtent l="0" t="0" r="26670" b="17145"/>
                <wp:wrapNone/>
                <wp:docPr id="10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675C3D" id="Прямоугольник 12" o:spid="_x0000_s1026" style="position:absolute;margin-left:0;margin-top:-36.65pt;width:524.4pt;height:768.2pt;z-index:251814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Выполним</w:t>
      </w:r>
      <w:r w:rsidRPr="006802C7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подробный</w:t>
      </w:r>
      <w:r w:rsidRPr="006802C7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разбор</w:t>
      </w:r>
      <w:r w:rsidRPr="006802C7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кода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:</w:t>
      </w:r>
    </w:p>
    <w:p w:rsidR="006802C7" w:rsidRDefault="006802C7" w:rsidP="006802C7">
      <w:pPr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</w:pPr>
    </w:p>
    <w:p w:rsidR="006802C7" w:rsidRDefault="006802C7" w:rsidP="00833F7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034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path </w:t>
      </w:r>
      <w:r w:rsidRPr="008034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8034B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.routes_lst:</w:t>
      </w:r>
    </w:p>
    <w:p w:rsidR="006802C7" w:rsidRDefault="006802C7" w:rsidP="00833F7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view = </w:t>
      </w:r>
      <w:r w:rsidRPr="008034B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.routes_lst[path]</w:t>
      </w:r>
    </w:p>
    <w:p w:rsidR="006802C7" w:rsidRDefault="006802C7" w:rsidP="00833F7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content_type = </w:t>
      </w:r>
      <w:r w:rsidRPr="008034B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_content_type(path)</w:t>
      </w:r>
    </w:p>
    <w:p w:rsidR="006802C7" w:rsidRDefault="006802C7" w:rsidP="00833F7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code, b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ody = view(request)</w:t>
      </w:r>
    </w:p>
    <w:p w:rsidR="003E2D4E" w:rsidRPr="006932A8" w:rsidRDefault="006802C7" w:rsidP="00833F7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left"/>
        <w:rPr>
          <w:lang w:val="en-U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body = body.encode(</w:t>
      </w:r>
      <w:r w:rsidRPr="008034B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'utf-8'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F32FD6" w:rsidRPr="00952E5C" w:rsidRDefault="00952E5C" w:rsidP="00E242D6">
      <w:pPr>
        <w:spacing w:line="360" w:lineRule="auto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Выражения этого блока нам хорошо знакомы. Мы извлекаем объект обработчика, опираясь на текущий адрес-путь (</w:t>
      </w:r>
      <w:r w:rsidRPr="006637DD">
        <w:rPr>
          <w:rFonts w:ascii="Times New Roman" w:eastAsia="Times New Roman" w:hAnsi="Times New Roman" w:cs="Times New Roman"/>
          <w:b/>
          <w:iCs/>
          <w:color w:val="0070C0"/>
          <w:sz w:val="28"/>
          <w:szCs w:val="28"/>
          <w:lang w:val="en-US" w:eastAsia="ru-RU"/>
        </w:rPr>
        <w:t>path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)</w:t>
      </w:r>
      <w:r w:rsidRPr="00952E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</w:t>
      </w:r>
    </w:p>
    <w:p w:rsidR="00952E5C" w:rsidRPr="00952E5C" w:rsidRDefault="00952E5C" w:rsidP="00E242D6">
      <w:pPr>
        <w:spacing w:line="360" w:lineRule="auto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А вот дальше новое выражение</w:t>
      </w:r>
      <w:r w:rsidRPr="00952E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:</w:t>
      </w:r>
    </w:p>
    <w:p w:rsidR="00952E5C" w:rsidRPr="00952E5C" w:rsidRDefault="00952E5C" w:rsidP="006637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content_type = </w:t>
      </w:r>
      <w:r w:rsidRPr="008034B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_content_type(path)</w:t>
      </w:r>
    </w:p>
    <w:p w:rsidR="00952E5C" w:rsidRDefault="00952E5C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Давайте вспомним, ранее в коде нашего фреймворка была такая команда</w:t>
      </w:r>
      <w:r w:rsidRPr="00952E5C">
        <w:rPr>
          <w:rFonts w:ascii="Times New Roman" w:hAnsi="Times New Roman" w:cs="Times New Roman"/>
          <w:sz w:val="28"/>
          <w:szCs w:val="28"/>
        </w:rPr>
        <w:t>:</w:t>
      </w:r>
    </w:p>
    <w:p w:rsidR="00952E5C" w:rsidRDefault="00952E5C" w:rsidP="006637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52E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start_response(code, [(</w:t>
      </w:r>
      <w:r w:rsidRPr="00952E5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'Content-Type'</w:t>
      </w:r>
      <w:r w:rsidRPr="00952E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52E5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'text/html'</w:t>
      </w:r>
      <w:r w:rsidRPr="00952E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)])</w:t>
      </w:r>
    </w:p>
    <w:p w:rsidR="001D2097" w:rsidRDefault="001D2097" w:rsidP="00952E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1D2097" w:rsidRPr="00952E5C" w:rsidRDefault="001D2097" w:rsidP="00952E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52E5C" w:rsidRPr="00AD08B4" w:rsidRDefault="001D2097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отправляли код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1D20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ответа и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1D20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заголовок. Заголовок необходим для корректной адаптации сервером ответа. Когда мы возвращали только тело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D20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страницы, то прописывали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1D20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заголовка явно. Мы указывали</w:t>
      </w:r>
      <w:r w:rsidRPr="00AD08B4">
        <w:rPr>
          <w:rFonts w:ascii="Times New Roman" w:hAnsi="Times New Roman" w:cs="Times New Roman"/>
          <w:sz w:val="28"/>
          <w:szCs w:val="28"/>
        </w:rPr>
        <w:t>:</w:t>
      </w:r>
    </w:p>
    <w:p w:rsidR="001D2097" w:rsidRPr="00F932C3" w:rsidRDefault="001D2097" w:rsidP="006637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52E5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[(</w:t>
      </w:r>
      <w:r w:rsidRPr="00952E5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Pr="00952E5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Content</w:t>
      </w:r>
      <w:r w:rsidRPr="00952E5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-</w:t>
      </w:r>
      <w:r w:rsidRPr="00952E5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Type</w:t>
      </w:r>
      <w:r w:rsidRPr="00952E5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Pr="00952E5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952E5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Pr="00952E5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text</w:t>
      </w:r>
      <w:r w:rsidRPr="00952E5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/</w:t>
      </w:r>
      <w:r w:rsidRPr="00952E5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html</w:t>
      </w:r>
      <w:r w:rsidRPr="00952E5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Pr="00952E5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)]</w:t>
      </w:r>
    </w:p>
    <w:p w:rsidR="001D2097" w:rsidRPr="008758A9" w:rsidRDefault="00F932C3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же нам нужно возвращать в качестве тела ответа и статический объект, а потом возможно и медиа-файл. Чтобы не создавать многочисленный хардкод давайте сделаем так. Создадим в папке </w:t>
      </w:r>
      <w:r w:rsidRPr="006637DD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components</w:t>
      </w:r>
      <w:r w:rsidRPr="006637DD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6637DD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content</w:t>
      </w:r>
      <w:r w:rsidRPr="006637DD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Pr="006637DD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types</w:t>
      </w:r>
      <w:r w:rsidRPr="006637DD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r w:rsidRPr="006637DD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r w:rsidRPr="008758A9">
        <w:rPr>
          <w:rFonts w:ascii="Times New Roman" w:hAnsi="Times New Roman" w:cs="Times New Roman"/>
          <w:sz w:val="28"/>
          <w:szCs w:val="28"/>
        </w:rPr>
        <w:t>.</w:t>
      </w:r>
    </w:p>
    <w:p w:rsidR="00536C8C" w:rsidRPr="008758A9" w:rsidRDefault="008758A9" w:rsidP="00E242D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8758A9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3.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8758A9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_8/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components</w:t>
      </w:r>
      <w:r w:rsidRPr="008758A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content_types</w:t>
      </w:r>
      <w:r w:rsidRPr="008758A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p w:rsidR="008758A9" w:rsidRDefault="008758A9" w:rsidP="008758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</w:pP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CONTENT_TYPES_MAP = {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".3gp"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"video/3gpp"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".3gpp"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"video/3gpp"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".7z"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"application/x-7z-compressed"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".ai"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"application/postscript"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".asf"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"video/x-ms-asf"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".asx"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"video/x-ms-asf"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".atom"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"application/atom+xml"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A80967"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C36208E" wp14:editId="738BCC36">
                <wp:simplePos x="0" y="0"/>
                <wp:positionH relativeFrom="margin">
                  <wp:align>center</wp:align>
                </wp:positionH>
                <wp:positionV relativeFrom="paragraph">
                  <wp:posOffset>-465427</wp:posOffset>
                </wp:positionV>
                <wp:extent cx="6660000" cy="9756000"/>
                <wp:effectExtent l="0" t="0" r="26670" b="17145"/>
                <wp:wrapNone/>
                <wp:docPr id="11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BD2E2" id="Прямоугольник 12" o:spid="_x0000_s1026" style="position:absolute;margin-left:0;margin-top:-36.65pt;width:524.4pt;height:768.2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".avi"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"video/x-msvideo"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".bmp"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"image/x-ms-bmp"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".cco"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"application/x-cocoa"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".crt"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"application/x-x509-ca-cert"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".css"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"text/css"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".der"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"application/x-x509-ca-cert"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".doc"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"application/msword"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".docx"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"application/vnd.openxmlformats-</w:t>
      </w:r>
    </w:p>
    <w:p w:rsidR="008758A9" w:rsidRDefault="008758A9" w:rsidP="008758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ab/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officedocument.wordprocessingml.document"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".ear"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"application/java-archive"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".eot"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"application/vnd.ms-fontobject"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".eps"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"application/postscript"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".flv"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"video/x-flv"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".gif"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"image/gif"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".hqx"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"application/mac-binhex40"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".htc"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"text/x-component"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".htm"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"text/html"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".html"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"text/html"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".ico"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"image/x-icon"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".jad"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"text/vnd.sun.j2me.app-descriptor"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".jar"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"application/java-archive"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".jardiff"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"application/x-java-archive-diff"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".jng"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"image/x-jng"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".jnlp"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"application/x-java-jnlp-file"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".jpeg"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"image/jpeg"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".jpg"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"image/jpeg"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".js"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"text/javascript"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".json"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"application/json"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".kar"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"audio/midi"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".kml"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"application/vnd.google-earth.kml+xml"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".kmz"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"application/vnd.google-earth.kmz"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".m3u8"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"application/vnd.apple.mpegurl"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".m4a"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"audio/x-m4a"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".m4v"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"video/x-m4v"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".mid"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"audio/midi"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".midi"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"audio/midi"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".mjs"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"text/javascript"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".mml"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"text/mathml"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".mng"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"video/x-mng"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".mov"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"video/quicktime"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".mp3"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"audio/mpeg"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".mp4"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"video/mp4"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".mpeg"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"video/mpeg"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".mpg"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"video/mpeg"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".ogg"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"audio/ogg"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".pdb"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"application/x-pilot"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".pdf"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"application/pdf"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".pem"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"application/x-x509-ca-cert"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".pl"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"application/x-perl"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".pm"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"application/x-perl"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".png"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"image/png"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".ppt"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"application/vnd.ms-powerpoint"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".pptx"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"application/vnd.openxmlformats-</w:t>
      </w:r>
    </w:p>
    <w:p w:rsidR="008758A9" w:rsidRDefault="008758A9" w:rsidP="008758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ab/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officedocument.presentationml.presentation"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".prc"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"application/x-pilot"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".ps"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"application/postscript"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".ra"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"audio/x-realaudio"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".rar"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"application/x-rar-compressed"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".rpm"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"application/x-redhat-package-manager"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".rss"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"application/rss+xml"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".rtf"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"application/rtf"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A80967"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78AD6BB" wp14:editId="445C92E8">
                <wp:simplePos x="0" y="0"/>
                <wp:positionH relativeFrom="margin">
                  <wp:posOffset>-468547</wp:posOffset>
                </wp:positionH>
                <wp:positionV relativeFrom="paragraph">
                  <wp:posOffset>-459602</wp:posOffset>
                </wp:positionV>
                <wp:extent cx="6660000" cy="9756000"/>
                <wp:effectExtent l="0" t="0" r="26670" b="17145"/>
                <wp:wrapNone/>
                <wp:docPr id="18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AADA30" id="Прямоугольник 12" o:spid="_x0000_s1026" style="position:absolute;margin-left:-36.9pt;margin-top:-36.2pt;width:524.4pt;height:768.2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".run"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"application/x-makeself"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".sea"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"application/x-sea"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".shtml"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"text/html"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".sit"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"application/x-stuffit"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".svg"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"image/svg+xml"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".svgz"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"image/svg+xml"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".swf"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"application/x-shockwave-flash"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".tcl"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"application/x-tcl"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".tif"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"image/tiff"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".tiff"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"image/tiff"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".tk"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"application/x-tcl"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".ts"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"video/mp2t"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".txt"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"text/plain"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".wasm"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"application/wasm"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".war"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"application/java-archive"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".wbmp"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"image/vnd.wap.wbmp"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".webm"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"video/webm"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".webp"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"image/webp"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".wml"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"text/vnd.wap.wml"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".wmlc"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"application/vnd.wap.wmlc"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".wmv"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"video/x-ms-wmv"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".woff"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"application/font-woff"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".woff2"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"font/woff2"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".xhtml"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"application/xhtml+xml"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".xls"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"application/vnd.ms-excel"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".xlsx"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"application/vnd.openxmlformats-</w:t>
      </w:r>
    </w:p>
    <w:p w:rsidR="008758A9" w:rsidRPr="008758A9" w:rsidRDefault="008758A9" w:rsidP="008758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ab/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officedocument.spreadsheetml.sheet"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".xml"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"text/xml"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".xpi"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"application/x-xpinstall"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".xspf"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"application/xspf+xml"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".zip"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"application/zip"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"apple-app-site-association"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"application/pkc7-mime"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"crossdomain.xml"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58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"text/x-cross-domain-policy"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58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</w:p>
    <w:p w:rsidR="00536C8C" w:rsidRPr="008758A9" w:rsidRDefault="00536C8C" w:rsidP="00E242D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36C8C" w:rsidRDefault="000576A7" w:rsidP="00E242D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Вернемся к выражению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576A7" w:rsidRPr="000576A7" w:rsidRDefault="000576A7" w:rsidP="005D57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content_type = </w:t>
      </w:r>
      <w:r w:rsidRPr="008034B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034B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.get_content_type(path)</w:t>
      </w:r>
    </w:p>
    <w:p w:rsidR="00536C8C" w:rsidRDefault="000576A7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Функцию</w:t>
      </w:r>
      <w:r w:rsidRPr="000576A7">
        <w:rPr>
          <w:rFonts w:ascii="Times New Roman" w:hAnsi="Times New Roman" w:cs="Times New Roman"/>
          <w:sz w:val="28"/>
          <w:szCs w:val="28"/>
        </w:rPr>
        <w:t xml:space="preserve"> </w:t>
      </w:r>
      <w:r w:rsidRPr="005D5734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get</w:t>
      </w:r>
      <w:r w:rsidRPr="005D5734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Pr="005D5734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content</w:t>
      </w:r>
      <w:r w:rsidRPr="005D5734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Pr="005D5734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type</w:t>
      </w:r>
      <w:r w:rsidRPr="005D5734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мы добавим в качестве метода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0576A7">
        <w:rPr>
          <w:rFonts w:ascii="Times New Roman" w:hAnsi="Times New Roman" w:cs="Times New Roman"/>
          <w:sz w:val="28"/>
          <w:szCs w:val="28"/>
        </w:rPr>
        <w:t>:</w:t>
      </w:r>
    </w:p>
    <w:p w:rsidR="000576A7" w:rsidRPr="000576A7" w:rsidRDefault="000576A7" w:rsidP="000576A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3754B9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4</w:t>
      </w:r>
      <w:r w:rsidRPr="003754B9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3754B9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_8/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simba_framework</w:t>
      </w:r>
      <w:r w:rsidRPr="003754B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main</w:t>
      </w:r>
      <w:r w:rsidRPr="003754B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p w:rsidR="000576A7" w:rsidRPr="000576A7" w:rsidRDefault="000576A7" w:rsidP="000576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576A7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@staticmethod</w:t>
      </w:r>
      <w:r w:rsidRPr="000576A7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r w:rsidRPr="000576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0576A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get_content_type(file_path, content_types_map=CONTENT_TYPES_MAP):</w:t>
      </w:r>
      <w:r w:rsidRPr="000576A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file_name = p</w:t>
      </w:r>
      <w:r w:rsidR="004D14A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ath.basename(file_path).lower()</w:t>
      </w:r>
      <w:r w:rsidRPr="000576A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extension = path.splitext(file_name)[</w:t>
      </w:r>
      <w:r w:rsidRPr="000576A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0576A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0576A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0576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0576A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content_types_map.get(extension, </w:t>
      </w:r>
      <w:r w:rsidRPr="000576A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"text/html"</w:t>
      </w:r>
      <w:r w:rsidRPr="000576A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752ACF" w:rsidRDefault="00752ACF" w:rsidP="00E242D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0547D" w:rsidRDefault="0080547D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52ACF" w:rsidRPr="00752ACF" w:rsidRDefault="0080547D" w:rsidP="00E242D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DAE1ADA" wp14:editId="7B48F382">
                <wp:simplePos x="0" y="0"/>
                <wp:positionH relativeFrom="margin">
                  <wp:align>center</wp:align>
                </wp:positionH>
                <wp:positionV relativeFrom="paragraph">
                  <wp:posOffset>-464434</wp:posOffset>
                </wp:positionV>
                <wp:extent cx="6660000" cy="9756000"/>
                <wp:effectExtent l="0" t="0" r="26670" b="17145"/>
                <wp:wrapNone/>
                <wp:docPr id="19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BFC33A" id="Прямоугольник 12" o:spid="_x0000_s1026" style="position:absolute;margin-left:0;margin-top:-36.55pt;width:524.4pt;height:768.2pt;z-index:251821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752ACF">
        <w:rPr>
          <w:rFonts w:ascii="Times New Roman" w:hAnsi="Times New Roman" w:cs="Times New Roman"/>
          <w:sz w:val="28"/>
          <w:szCs w:val="28"/>
        </w:rPr>
        <w:t>Сделаем</w:t>
      </w:r>
      <w:r w:rsidR="00752ACF" w:rsidRPr="00752A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52ACF">
        <w:rPr>
          <w:rFonts w:ascii="Times New Roman" w:hAnsi="Times New Roman" w:cs="Times New Roman"/>
          <w:sz w:val="28"/>
          <w:szCs w:val="28"/>
        </w:rPr>
        <w:t>разбор</w:t>
      </w:r>
      <w:r w:rsidR="00752ACF" w:rsidRPr="00752A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52ACF">
        <w:rPr>
          <w:rFonts w:ascii="Times New Roman" w:hAnsi="Times New Roman" w:cs="Times New Roman"/>
          <w:sz w:val="28"/>
          <w:szCs w:val="28"/>
        </w:rPr>
        <w:t>кода</w:t>
      </w:r>
      <w:r w:rsidR="00752ACF" w:rsidRPr="00752AC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52ACF" w:rsidRPr="00752ACF" w:rsidRDefault="00752ACF" w:rsidP="008054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576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0576A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get_content_type(file_path, content_types_map=CONTENT_TYPES_MAP):</w:t>
      </w:r>
    </w:p>
    <w:p w:rsidR="00536C8C" w:rsidRDefault="00F86BBD" w:rsidP="00F86B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принимает адрес страницы или объекта на странице, а также описанный выше словарь с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86BB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заголовками.</w:t>
      </w:r>
    </w:p>
    <w:p w:rsidR="00F86BBD" w:rsidRPr="00F86BBD" w:rsidRDefault="00F86BBD" w:rsidP="008054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86B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file_name = path.basename(file_path).lower()</w:t>
      </w:r>
    </w:p>
    <w:p w:rsidR="00F86BBD" w:rsidRPr="00F86BBD" w:rsidRDefault="00F86BBD" w:rsidP="00F86B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Получаем имя файлы из переданного адреса, например, </w:t>
      </w:r>
      <w:r w:rsidRPr="0080547D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styles</w:t>
      </w:r>
      <w:r w:rsidRPr="0080547D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r w:rsidRPr="0080547D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css</w:t>
      </w:r>
      <w:r w:rsidRPr="00F86BBD">
        <w:rPr>
          <w:rFonts w:ascii="Times New Roman" w:hAnsi="Times New Roman" w:cs="Times New Roman"/>
          <w:sz w:val="28"/>
          <w:szCs w:val="28"/>
        </w:rPr>
        <w:t>.</w:t>
      </w:r>
    </w:p>
    <w:p w:rsidR="00F86BBD" w:rsidRPr="00F86BBD" w:rsidRDefault="00F86BBD" w:rsidP="008054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86B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extension = path.splitext(file_name)[</w:t>
      </w:r>
      <w:r w:rsidRPr="00F86BB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86B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</w:p>
    <w:p w:rsidR="00F86BBD" w:rsidRDefault="00F86BBD" w:rsidP="00F86BB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86BBD" w:rsidRDefault="00F86BBD" w:rsidP="00F86B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Извлекаем расширение файла</w:t>
      </w:r>
      <w:r w:rsidRPr="00F86BB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 w:rsidRPr="00F86B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F86BBD">
        <w:rPr>
          <w:rFonts w:ascii="Times New Roman" w:hAnsi="Times New Roman" w:cs="Times New Roman"/>
          <w:sz w:val="28"/>
          <w:szCs w:val="28"/>
        </w:rPr>
        <w:t>.</w:t>
      </w:r>
    </w:p>
    <w:p w:rsidR="00F86BBD" w:rsidRPr="00F86BBD" w:rsidRDefault="00F86BBD" w:rsidP="008054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86B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F86B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content_types_map.get(extension, </w:t>
      </w:r>
      <w:r w:rsidRPr="00F86BB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"text/html"</w:t>
      </w:r>
      <w:r w:rsidRPr="00F86B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F86BBD" w:rsidRDefault="00F86BBD" w:rsidP="00F86BB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86BBD" w:rsidRPr="00C27A47" w:rsidRDefault="00F86BBD" w:rsidP="00C27A47">
      <w:pPr>
        <w:pStyle w:val="HTML9"/>
        <w:shd w:val="clear" w:color="auto" w:fill="FFFFFF"/>
        <w:spacing w:line="360" w:lineRule="auto"/>
        <w:rPr>
          <w:rFonts w:ascii="Courier New" w:eastAsia="Times New Roman" w:hAnsi="Courier New" w:cs="Courier New"/>
          <w:color w:val="00000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Опираясь на полученное расширение извлекаем из словаря </w:t>
      </w:r>
      <w:r w:rsidRPr="0080547D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content</w:t>
      </w:r>
      <w:r w:rsidRPr="0080547D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Pr="0080547D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types</w:t>
      </w:r>
      <w:r w:rsidRPr="0080547D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Pr="0080547D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map</w:t>
      </w:r>
      <w:r w:rsidRPr="0080547D">
        <w:rPr>
          <w:rFonts w:ascii="Courier New" w:eastAsia="Times New Roman" w:hAnsi="Courier New" w:cs="Courier New"/>
          <w:color w:val="0070C0"/>
          <w:lang w:eastAsia="ru-RU"/>
        </w:rPr>
        <w:t xml:space="preserve"> </w:t>
      </w:r>
      <w:r w:rsidR="00C27A47">
        <w:rPr>
          <w:rFonts w:ascii="Times New Roman" w:hAnsi="Times New Roman" w:cs="Times New Roman"/>
          <w:sz w:val="28"/>
          <w:szCs w:val="28"/>
        </w:rPr>
        <w:t xml:space="preserve">нужный заголовок или, если ничего подходящего нет, возвращаем </w:t>
      </w:r>
      <w:r w:rsidR="00C27A47" w:rsidRPr="0080547D">
        <w:rPr>
          <w:rFonts w:ascii="Courier New" w:eastAsia="Times New Roman" w:hAnsi="Courier New" w:cs="Courier New"/>
          <w:b/>
          <w:bCs/>
          <w:color w:val="008080"/>
          <w:sz w:val="28"/>
          <w:szCs w:val="28"/>
          <w:lang w:eastAsia="ru-RU"/>
        </w:rPr>
        <w:t>"text/html"</w:t>
      </w:r>
      <w:r w:rsidR="00C27A47">
        <w:rPr>
          <w:rFonts w:ascii="Courier New" w:eastAsia="Times New Roman" w:hAnsi="Courier New" w:cs="Courier New"/>
          <w:b/>
          <w:bCs/>
          <w:color w:val="008080"/>
          <w:lang w:eastAsia="ru-RU"/>
        </w:rPr>
        <w:t>.</w:t>
      </w:r>
    </w:p>
    <w:p w:rsidR="00F86BBD" w:rsidRPr="00CC45E6" w:rsidRDefault="00CC45E6" w:rsidP="00C27A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самое важное</w:t>
      </w:r>
      <w:r w:rsidRPr="00CC45E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Добавим в код метода </w:t>
      </w:r>
      <w:r w:rsidRPr="0080547D">
        <w:rPr>
          <w:rFonts w:ascii="Times New Roman" w:hAnsi="Times New Roman" w:cs="Times New Roman"/>
          <w:b/>
          <w:color w:val="0070C0"/>
          <w:sz w:val="28"/>
          <w:szCs w:val="28"/>
        </w:rPr>
        <w:t>__</w:t>
      </w:r>
      <w:r w:rsidRPr="0080547D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call</w:t>
      </w:r>
      <w:r w:rsidRPr="0080547D">
        <w:rPr>
          <w:rFonts w:ascii="Times New Roman" w:hAnsi="Times New Roman" w:cs="Times New Roman"/>
          <w:b/>
          <w:color w:val="0070C0"/>
          <w:sz w:val="28"/>
          <w:szCs w:val="28"/>
        </w:rPr>
        <w:t>__()</w:t>
      </w:r>
      <w:r w:rsidRPr="00CC45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еще одну ветвь</w:t>
      </w:r>
      <w:r w:rsidRPr="00CC45E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Она необходима для обработки путей к статическим файлам.</w:t>
      </w:r>
    </w:p>
    <w:p w:rsidR="00CC45E6" w:rsidRPr="00CC45E6" w:rsidRDefault="00CC45E6" w:rsidP="00C27A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C45E6" w:rsidRPr="00AD08B4" w:rsidRDefault="00CC45E6" w:rsidP="00CC45E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AD08B4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 xml:space="preserve"> 4.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AD08B4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_8/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simba</w:t>
      </w:r>
      <w:r w:rsidRPr="00AD08B4">
        <w:rPr>
          <w:rFonts w:ascii="Times New Roman" w:hAnsi="Times New Roman" w:cs="Times New Roman"/>
          <w:b/>
          <w:sz w:val="28"/>
          <w:szCs w:val="28"/>
          <w:u w:val="single"/>
        </w:rPr>
        <w:t>_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framework</w:t>
      </w:r>
      <w:r w:rsidRPr="00AD08B4">
        <w:rPr>
          <w:rFonts w:ascii="Times New Roman" w:hAnsi="Times New Roman" w:cs="Times New Roman"/>
          <w:b/>
          <w:sz w:val="28"/>
          <w:szCs w:val="28"/>
          <w:u w:val="single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main</w:t>
      </w:r>
      <w:r w:rsidRPr="00AD08B4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p w:rsidR="00CC45E6" w:rsidRPr="00CC45E6" w:rsidRDefault="00CC45E6" w:rsidP="00CC45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C45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elif </w:t>
      </w:r>
      <w:r w:rsidRPr="00CC45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path.startswith(</w:t>
      </w:r>
      <w:r w:rsidRPr="00CC45E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C45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.settings.STATIC_URL):</w:t>
      </w:r>
      <w:r w:rsidRPr="00CC45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C45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# /static/images/logo.jpg/ -&gt; images/logo.jpg</w:t>
      </w:r>
      <w:r w:rsidRPr="00CC45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CC45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file_path = path[</w:t>
      </w:r>
      <w:r w:rsidRPr="00CC45E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CC45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C45E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C45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.settings.STATIC_URL):</w:t>
      </w:r>
      <w:r w:rsidRPr="00CC45E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CC45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(path)-</w:t>
      </w:r>
      <w:r w:rsidRPr="00CC45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C45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CC45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content_type = </w:t>
      </w:r>
      <w:r w:rsidRPr="00CC45E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C45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.get_content_type(file_path)</w:t>
      </w:r>
      <w:r w:rsidRPr="00CC45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code, body = </w:t>
      </w:r>
      <w:r w:rsidRPr="00CC45E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C45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.get_static(</w:t>
      </w:r>
      <w:r w:rsidRPr="00CC45E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C45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.settings.STATIC_FILES_DIR,</w:t>
      </w:r>
      <w:r w:rsidRPr="00CC45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file_path)</w:t>
      </w:r>
    </w:p>
    <w:p w:rsidR="00F86BBD" w:rsidRDefault="00F86BBD" w:rsidP="00F86BB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0547D" w:rsidRPr="0080547D" w:rsidRDefault="0080547D" w:rsidP="00F86BB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Сделаем разбор кода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86BBD" w:rsidRPr="00CC45E6" w:rsidRDefault="00CC45E6" w:rsidP="008054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45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elif </w:t>
      </w:r>
      <w:r w:rsidRPr="00CC45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path.startswith(</w:t>
      </w:r>
      <w:r w:rsidRPr="00CC45E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C45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.settings.STATIC_URL):</w:t>
      </w:r>
    </w:p>
    <w:p w:rsidR="00536C8C" w:rsidRDefault="00536C8C" w:rsidP="00E242D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C45E6" w:rsidRPr="00CC45E6" w:rsidRDefault="00CC45E6" w:rsidP="00CC45E6">
      <w:pPr>
        <w:pStyle w:val="HTML9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путь начинается с</w:t>
      </w:r>
      <w:r w:rsidR="0080547D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547D" w:rsidRPr="0080547D">
        <w:rPr>
          <w:rFonts w:ascii="Times New Roman" w:hAnsi="Times New Roman" w:cs="Times New Roman"/>
          <w:color w:val="FFC000"/>
          <w:sz w:val="28"/>
          <w:szCs w:val="28"/>
        </w:rPr>
        <w:t>‘</w:t>
      </w:r>
      <w:r w:rsidRPr="0080547D">
        <w:rPr>
          <w:rFonts w:ascii="Courier New" w:eastAsia="Times New Roman" w:hAnsi="Courier New" w:cs="Courier New"/>
          <w:b/>
          <w:bCs/>
          <w:color w:val="FFC000"/>
          <w:lang w:eastAsia="ru-RU"/>
        </w:rPr>
        <w:t>/static/</w:t>
      </w:r>
      <w:r w:rsidR="0080547D" w:rsidRPr="0080547D">
        <w:rPr>
          <w:rFonts w:ascii="Times New Roman" w:hAnsi="Times New Roman" w:cs="Times New Roman"/>
          <w:color w:val="FFC000"/>
          <w:sz w:val="28"/>
          <w:szCs w:val="28"/>
        </w:rPr>
        <w:t>‘</w:t>
      </w:r>
      <w:r>
        <w:rPr>
          <w:rFonts w:ascii="Courier New" w:eastAsia="Times New Roman" w:hAnsi="Courier New" w:cs="Courier New"/>
          <w:b/>
          <w:bCs/>
          <w:color w:val="008080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(это выражение находится в переменной </w:t>
      </w:r>
      <w:r w:rsidRPr="00A578D8">
        <w:rPr>
          <w:rFonts w:ascii="Courier New" w:eastAsia="Times New Roman" w:hAnsi="Courier New" w:cs="Courier New"/>
          <w:color w:val="00B0F0"/>
          <w:sz w:val="28"/>
          <w:szCs w:val="28"/>
          <w:lang w:val="en-US" w:eastAsia="ru-RU"/>
        </w:rPr>
        <w:t>STATIC</w:t>
      </w:r>
      <w:r w:rsidRPr="00A578D8">
        <w:rPr>
          <w:rFonts w:ascii="Courier New" w:eastAsia="Times New Roman" w:hAnsi="Courier New" w:cs="Courier New"/>
          <w:color w:val="00B0F0"/>
          <w:sz w:val="28"/>
          <w:szCs w:val="28"/>
          <w:lang w:eastAsia="ru-RU"/>
        </w:rPr>
        <w:t>_</w:t>
      </w:r>
      <w:r w:rsidRPr="00A578D8">
        <w:rPr>
          <w:rFonts w:ascii="Courier New" w:eastAsia="Times New Roman" w:hAnsi="Courier New" w:cs="Courier New"/>
          <w:color w:val="00B0F0"/>
          <w:sz w:val="28"/>
          <w:szCs w:val="28"/>
          <w:lang w:val="en-US" w:eastAsia="ru-RU"/>
        </w:rPr>
        <w:t>URL</w:t>
      </w:r>
      <w:r w:rsidRPr="00A578D8">
        <w:rPr>
          <w:rFonts w:ascii="Courier New" w:eastAsia="Times New Roman" w:hAnsi="Courier New" w:cs="Courier New"/>
          <w:color w:val="00B0F0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модуля </w:t>
      </w:r>
      <w:r w:rsidRPr="00A578D8">
        <w:rPr>
          <w:rFonts w:ascii="Times New Roman" w:hAnsi="Times New Roman" w:cs="Times New Roman"/>
          <w:b/>
          <w:color w:val="00B0F0"/>
          <w:sz w:val="28"/>
          <w:szCs w:val="28"/>
          <w:lang w:val="en-US"/>
        </w:rPr>
        <w:t>settings</w:t>
      </w:r>
      <w:r w:rsidRPr="00A578D8">
        <w:rPr>
          <w:rFonts w:ascii="Times New Roman" w:hAnsi="Times New Roman" w:cs="Times New Roman"/>
          <w:b/>
          <w:color w:val="00B0F0"/>
          <w:sz w:val="28"/>
          <w:szCs w:val="28"/>
        </w:rPr>
        <w:t>.</w:t>
      </w:r>
      <w:r w:rsidRPr="00A578D8">
        <w:rPr>
          <w:rFonts w:ascii="Times New Roman" w:hAnsi="Times New Roman" w:cs="Times New Roman"/>
          <w:b/>
          <w:color w:val="00B0F0"/>
          <w:sz w:val="28"/>
          <w:szCs w:val="28"/>
          <w:lang w:val="en-US"/>
        </w:rPr>
        <w:t>py</w:t>
      </w:r>
      <w:r w:rsidRPr="00CC45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C45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 нем мы поговорим ниже), тогда</w:t>
      </w:r>
      <w:r w:rsidRPr="00CC45E6">
        <w:rPr>
          <w:rFonts w:ascii="Times New Roman" w:hAnsi="Times New Roman" w:cs="Times New Roman"/>
          <w:sz w:val="28"/>
          <w:szCs w:val="28"/>
        </w:rPr>
        <w:t>:</w:t>
      </w:r>
    </w:p>
    <w:p w:rsidR="00CC45E6" w:rsidRDefault="00737AD3" w:rsidP="00A578D8">
      <w:pPr>
        <w:pStyle w:val="HTML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urier New" w:eastAsia="Times New Roman" w:hAnsi="Courier New" w:cs="Courier New"/>
          <w:color w:val="000000"/>
          <w:lang w:val="en-US" w:eastAsia="ru-RU"/>
        </w:rPr>
      </w:pPr>
      <w:r w:rsidRPr="00CC45E6">
        <w:rPr>
          <w:rFonts w:ascii="Courier New" w:eastAsia="Times New Roman" w:hAnsi="Courier New" w:cs="Courier New"/>
          <w:color w:val="000000"/>
          <w:lang w:val="en-US" w:eastAsia="ru-RU"/>
        </w:rPr>
        <w:t>file_path = path[</w:t>
      </w:r>
      <w:r w:rsidRPr="00CC45E6">
        <w:rPr>
          <w:rFonts w:ascii="Courier New" w:eastAsia="Times New Roman" w:hAnsi="Courier New" w:cs="Courier New"/>
          <w:color w:val="000080"/>
          <w:lang w:val="en-US" w:eastAsia="ru-RU"/>
        </w:rPr>
        <w:t>len</w:t>
      </w:r>
      <w:r w:rsidRPr="00CC45E6">
        <w:rPr>
          <w:rFonts w:ascii="Courier New" w:eastAsia="Times New Roman" w:hAnsi="Courier New" w:cs="Courier New"/>
          <w:color w:val="000000"/>
          <w:lang w:val="en-US" w:eastAsia="ru-RU"/>
        </w:rPr>
        <w:t>(</w:t>
      </w:r>
      <w:r w:rsidRPr="00CC45E6">
        <w:rPr>
          <w:rFonts w:ascii="Courier New" w:eastAsia="Times New Roman" w:hAnsi="Courier New" w:cs="Courier New"/>
          <w:color w:val="94558D"/>
          <w:lang w:val="en-US" w:eastAsia="ru-RU"/>
        </w:rPr>
        <w:t>self</w:t>
      </w:r>
      <w:r w:rsidRPr="00CC45E6">
        <w:rPr>
          <w:rFonts w:ascii="Courier New" w:eastAsia="Times New Roman" w:hAnsi="Courier New" w:cs="Courier New"/>
          <w:color w:val="000000"/>
          <w:lang w:val="en-US" w:eastAsia="ru-RU"/>
        </w:rPr>
        <w:t>.settings.STATIC_URL):</w:t>
      </w:r>
      <w:r w:rsidRPr="00CC45E6">
        <w:rPr>
          <w:rFonts w:ascii="Courier New" w:eastAsia="Times New Roman" w:hAnsi="Courier New" w:cs="Courier New"/>
          <w:color w:val="000080"/>
          <w:lang w:val="en-US" w:eastAsia="ru-RU"/>
        </w:rPr>
        <w:t>len</w:t>
      </w:r>
      <w:r w:rsidRPr="00CC45E6">
        <w:rPr>
          <w:rFonts w:ascii="Courier New" w:eastAsia="Times New Roman" w:hAnsi="Courier New" w:cs="Courier New"/>
          <w:color w:val="000000"/>
          <w:lang w:val="en-US" w:eastAsia="ru-RU"/>
        </w:rPr>
        <w:t>(path)-</w:t>
      </w:r>
      <w:r w:rsidRPr="00CC45E6">
        <w:rPr>
          <w:rFonts w:ascii="Courier New" w:eastAsia="Times New Roman" w:hAnsi="Courier New" w:cs="Courier New"/>
          <w:color w:val="0000FF"/>
          <w:lang w:val="en-US" w:eastAsia="ru-RU"/>
        </w:rPr>
        <w:t>1</w:t>
      </w:r>
      <w:r w:rsidRPr="00CC45E6">
        <w:rPr>
          <w:rFonts w:ascii="Courier New" w:eastAsia="Times New Roman" w:hAnsi="Courier New" w:cs="Courier New"/>
          <w:color w:val="000000"/>
          <w:lang w:val="en-US" w:eastAsia="ru-RU"/>
        </w:rPr>
        <w:t>]</w:t>
      </w:r>
    </w:p>
    <w:p w:rsidR="00737AD3" w:rsidRDefault="00737AD3" w:rsidP="00CC45E6">
      <w:pPr>
        <w:pStyle w:val="HTML9"/>
        <w:shd w:val="clear" w:color="auto" w:fill="FFFFFF"/>
        <w:spacing w:line="360" w:lineRule="auto"/>
        <w:rPr>
          <w:rFonts w:ascii="Courier New" w:eastAsia="Times New Roman" w:hAnsi="Courier New" w:cs="Courier New"/>
          <w:color w:val="000000"/>
          <w:lang w:val="en-US" w:eastAsia="ru-RU"/>
        </w:rPr>
      </w:pPr>
    </w:p>
    <w:p w:rsidR="00737AD3" w:rsidRPr="00DD24F6" w:rsidRDefault="00A578D8" w:rsidP="00DD505A">
      <w:pPr>
        <w:pStyle w:val="HTML9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D24F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F377960" wp14:editId="5E37FFCF">
                <wp:simplePos x="0" y="0"/>
                <wp:positionH relativeFrom="margin">
                  <wp:align>center</wp:align>
                </wp:positionH>
                <wp:positionV relativeFrom="paragraph">
                  <wp:posOffset>-458884</wp:posOffset>
                </wp:positionV>
                <wp:extent cx="6660000" cy="9756000"/>
                <wp:effectExtent l="0" t="0" r="26670" b="17145"/>
                <wp:wrapNone/>
                <wp:docPr id="20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78CC5" id="Прямоугольник 12" o:spid="_x0000_s1026" style="position:absolute;margin-left:0;margin-top:-36.15pt;width:524.4pt;height:768.2pt;z-index:251823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737AD3" w:rsidRPr="00DD24F6">
        <w:rPr>
          <w:rFonts w:ascii="Times New Roman" w:hAnsi="Times New Roman" w:cs="Times New Roman"/>
          <w:sz w:val="28"/>
          <w:szCs w:val="28"/>
        </w:rPr>
        <w:t>Получаем путь до статического файла. Нам нужн</w:t>
      </w:r>
      <w:r w:rsidR="00DD24F6" w:rsidRPr="00DD24F6">
        <w:rPr>
          <w:rFonts w:ascii="Times New Roman" w:hAnsi="Times New Roman" w:cs="Times New Roman"/>
          <w:sz w:val="28"/>
          <w:szCs w:val="28"/>
        </w:rPr>
        <w:t>ы</w:t>
      </w:r>
      <w:r w:rsidR="00737AD3" w:rsidRPr="00DD24F6">
        <w:rPr>
          <w:rFonts w:ascii="Times New Roman" w:hAnsi="Times New Roman" w:cs="Times New Roman"/>
          <w:sz w:val="28"/>
          <w:szCs w:val="28"/>
        </w:rPr>
        <w:t xml:space="preserve"> адреса </w:t>
      </w:r>
      <w:r w:rsidR="00DD24F6" w:rsidRPr="00DD24F6">
        <w:rPr>
          <w:rFonts w:ascii="Times New Roman" w:hAnsi="Times New Roman" w:cs="Times New Roman"/>
          <w:sz w:val="28"/>
          <w:szCs w:val="28"/>
        </w:rPr>
        <w:t>наподобие</w:t>
      </w:r>
      <w:r w:rsidR="00737AD3" w:rsidRPr="00DD24F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37AD3" w:rsidRPr="00DD24F6" w:rsidRDefault="00DD24F6" w:rsidP="00DD505A">
      <w:pPr>
        <w:pStyle w:val="HTML9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D24F6">
        <w:rPr>
          <w:rFonts w:ascii="Times New Roman" w:eastAsia="Times New Roman" w:hAnsi="Times New Roman" w:cs="Times New Roman"/>
          <w:iCs/>
          <w:color w:val="FFC000"/>
          <w:sz w:val="28"/>
          <w:szCs w:val="28"/>
          <w:lang w:eastAsia="ru-RU"/>
        </w:rPr>
        <w:t>‘</w:t>
      </w:r>
      <w:r w:rsidR="00737AD3" w:rsidRPr="00DD24F6">
        <w:rPr>
          <w:rFonts w:ascii="Times New Roman" w:eastAsia="Times New Roman" w:hAnsi="Times New Roman" w:cs="Times New Roman"/>
          <w:iCs/>
          <w:color w:val="FFC000"/>
          <w:sz w:val="28"/>
          <w:szCs w:val="28"/>
          <w:lang w:eastAsia="ru-RU"/>
        </w:rPr>
        <w:t>/</w:t>
      </w:r>
      <w:r w:rsidR="00737AD3" w:rsidRPr="00DD24F6">
        <w:rPr>
          <w:rFonts w:ascii="Times New Roman" w:eastAsia="Times New Roman" w:hAnsi="Times New Roman" w:cs="Times New Roman"/>
          <w:iCs/>
          <w:color w:val="FFC000"/>
          <w:sz w:val="28"/>
          <w:szCs w:val="28"/>
          <w:lang w:val="en-US" w:eastAsia="ru-RU"/>
        </w:rPr>
        <w:t>static</w:t>
      </w:r>
      <w:r w:rsidR="00737AD3" w:rsidRPr="00DD24F6">
        <w:rPr>
          <w:rFonts w:ascii="Times New Roman" w:eastAsia="Times New Roman" w:hAnsi="Times New Roman" w:cs="Times New Roman"/>
          <w:iCs/>
          <w:color w:val="FFC000"/>
          <w:sz w:val="28"/>
          <w:szCs w:val="28"/>
          <w:lang w:eastAsia="ru-RU"/>
        </w:rPr>
        <w:t>/</w:t>
      </w:r>
      <w:r w:rsidR="00737AD3" w:rsidRPr="00DD24F6">
        <w:rPr>
          <w:rFonts w:ascii="Times New Roman" w:eastAsia="Times New Roman" w:hAnsi="Times New Roman" w:cs="Times New Roman"/>
          <w:iCs/>
          <w:color w:val="FFC000"/>
          <w:sz w:val="28"/>
          <w:szCs w:val="28"/>
          <w:lang w:val="en-US" w:eastAsia="ru-RU"/>
        </w:rPr>
        <w:t>images</w:t>
      </w:r>
      <w:r w:rsidR="00737AD3" w:rsidRPr="00DD24F6">
        <w:rPr>
          <w:rFonts w:ascii="Times New Roman" w:eastAsia="Times New Roman" w:hAnsi="Times New Roman" w:cs="Times New Roman"/>
          <w:iCs/>
          <w:color w:val="FFC000"/>
          <w:sz w:val="28"/>
          <w:szCs w:val="28"/>
          <w:lang w:eastAsia="ru-RU"/>
        </w:rPr>
        <w:t>/</w:t>
      </w:r>
      <w:r w:rsidR="00737AD3" w:rsidRPr="00DD24F6">
        <w:rPr>
          <w:rFonts w:ascii="Times New Roman" w:eastAsia="Times New Roman" w:hAnsi="Times New Roman" w:cs="Times New Roman"/>
          <w:iCs/>
          <w:color w:val="FFC000"/>
          <w:sz w:val="28"/>
          <w:szCs w:val="28"/>
          <w:lang w:val="en-US" w:eastAsia="ru-RU"/>
        </w:rPr>
        <w:t>logo</w:t>
      </w:r>
      <w:r w:rsidR="00737AD3" w:rsidRPr="00DD24F6">
        <w:rPr>
          <w:rFonts w:ascii="Times New Roman" w:eastAsia="Times New Roman" w:hAnsi="Times New Roman" w:cs="Times New Roman"/>
          <w:iCs/>
          <w:color w:val="FFC000"/>
          <w:sz w:val="28"/>
          <w:szCs w:val="28"/>
          <w:lang w:eastAsia="ru-RU"/>
        </w:rPr>
        <w:t>.</w:t>
      </w:r>
      <w:r w:rsidR="00737AD3" w:rsidRPr="00DD24F6">
        <w:rPr>
          <w:rFonts w:ascii="Times New Roman" w:eastAsia="Times New Roman" w:hAnsi="Times New Roman" w:cs="Times New Roman"/>
          <w:iCs/>
          <w:color w:val="FFC000"/>
          <w:sz w:val="28"/>
          <w:szCs w:val="28"/>
          <w:lang w:val="en-US" w:eastAsia="ru-RU"/>
        </w:rPr>
        <w:t>jpg</w:t>
      </w:r>
      <w:r w:rsidR="00737AD3" w:rsidRPr="00DD24F6">
        <w:rPr>
          <w:rFonts w:ascii="Times New Roman" w:eastAsia="Times New Roman" w:hAnsi="Times New Roman" w:cs="Times New Roman"/>
          <w:iCs/>
          <w:color w:val="FFC000"/>
          <w:sz w:val="28"/>
          <w:szCs w:val="28"/>
          <w:lang w:eastAsia="ru-RU"/>
        </w:rPr>
        <w:t>/</w:t>
      </w:r>
      <w:r w:rsidRPr="00DD24F6">
        <w:rPr>
          <w:rFonts w:ascii="Times New Roman" w:eastAsia="Times New Roman" w:hAnsi="Times New Roman" w:cs="Times New Roman"/>
          <w:iCs/>
          <w:color w:val="FFC000"/>
          <w:sz w:val="28"/>
          <w:szCs w:val="28"/>
          <w:lang w:eastAsia="ru-RU"/>
        </w:rPr>
        <w:t>’</w:t>
      </w:r>
      <w:r w:rsidR="00737AD3" w:rsidRPr="00DD24F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="00737AD3" w:rsidRPr="00DD24F6">
        <w:rPr>
          <w:rFonts w:ascii="Times New Roman" w:hAnsi="Times New Roman" w:cs="Times New Roman"/>
          <w:sz w:val="28"/>
          <w:szCs w:val="28"/>
        </w:rPr>
        <w:t xml:space="preserve">привести к </w:t>
      </w:r>
      <w:r w:rsidRPr="00DD24F6">
        <w:rPr>
          <w:rFonts w:ascii="Times New Roman" w:hAnsi="Times New Roman" w:cs="Times New Roman"/>
          <w:color w:val="FFC000"/>
          <w:sz w:val="28"/>
          <w:szCs w:val="28"/>
        </w:rPr>
        <w:t>‘</w:t>
      </w:r>
      <w:r w:rsidR="00737AD3" w:rsidRPr="00DD24F6">
        <w:rPr>
          <w:rFonts w:ascii="Times New Roman" w:eastAsia="Times New Roman" w:hAnsi="Times New Roman" w:cs="Times New Roman"/>
          <w:iCs/>
          <w:color w:val="FFC000"/>
          <w:sz w:val="28"/>
          <w:szCs w:val="28"/>
          <w:lang w:val="en-US" w:eastAsia="ru-RU"/>
        </w:rPr>
        <w:t>images</w:t>
      </w:r>
      <w:r w:rsidR="00737AD3" w:rsidRPr="00DD24F6">
        <w:rPr>
          <w:rFonts w:ascii="Times New Roman" w:eastAsia="Times New Roman" w:hAnsi="Times New Roman" w:cs="Times New Roman"/>
          <w:iCs/>
          <w:color w:val="FFC000"/>
          <w:sz w:val="28"/>
          <w:szCs w:val="28"/>
          <w:lang w:eastAsia="ru-RU"/>
        </w:rPr>
        <w:t>/</w:t>
      </w:r>
      <w:r w:rsidR="00737AD3" w:rsidRPr="00DD24F6">
        <w:rPr>
          <w:rFonts w:ascii="Times New Roman" w:eastAsia="Times New Roman" w:hAnsi="Times New Roman" w:cs="Times New Roman"/>
          <w:iCs/>
          <w:color w:val="FFC000"/>
          <w:sz w:val="28"/>
          <w:szCs w:val="28"/>
          <w:lang w:val="en-US" w:eastAsia="ru-RU"/>
        </w:rPr>
        <w:t>logo</w:t>
      </w:r>
      <w:r w:rsidR="00737AD3" w:rsidRPr="00DD24F6">
        <w:rPr>
          <w:rFonts w:ascii="Times New Roman" w:eastAsia="Times New Roman" w:hAnsi="Times New Roman" w:cs="Times New Roman"/>
          <w:iCs/>
          <w:color w:val="FFC000"/>
          <w:sz w:val="28"/>
          <w:szCs w:val="28"/>
          <w:lang w:eastAsia="ru-RU"/>
        </w:rPr>
        <w:t>.</w:t>
      </w:r>
      <w:r w:rsidR="00737AD3" w:rsidRPr="00DD24F6">
        <w:rPr>
          <w:rFonts w:ascii="Times New Roman" w:eastAsia="Times New Roman" w:hAnsi="Times New Roman" w:cs="Times New Roman"/>
          <w:iCs/>
          <w:color w:val="FFC000"/>
          <w:sz w:val="28"/>
          <w:szCs w:val="28"/>
          <w:lang w:val="en-US" w:eastAsia="ru-RU"/>
        </w:rPr>
        <w:t>jpg</w:t>
      </w:r>
      <w:r w:rsidRPr="00DD24F6">
        <w:rPr>
          <w:rFonts w:ascii="Times New Roman" w:eastAsia="Times New Roman" w:hAnsi="Times New Roman" w:cs="Times New Roman"/>
          <w:iCs/>
          <w:color w:val="FFC000"/>
          <w:sz w:val="28"/>
          <w:szCs w:val="28"/>
          <w:lang w:eastAsia="ru-RU"/>
        </w:rPr>
        <w:t>’</w:t>
      </w:r>
      <w:r w:rsidR="00DD505A" w:rsidRPr="00DD24F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. </w:t>
      </w:r>
      <w:r w:rsidR="00DD505A" w:rsidRPr="00DD24F6">
        <w:rPr>
          <w:rFonts w:ascii="Times New Roman" w:hAnsi="Times New Roman" w:cs="Times New Roman"/>
          <w:sz w:val="28"/>
          <w:szCs w:val="28"/>
        </w:rPr>
        <w:t>Что мы и делаем с помощью данного выражения.</w:t>
      </w:r>
    </w:p>
    <w:p w:rsidR="00B30CDB" w:rsidRDefault="00B30CDB" w:rsidP="00DD24F6">
      <w:pPr>
        <w:pStyle w:val="HTML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urier New" w:eastAsia="Times New Roman" w:hAnsi="Courier New" w:cs="Courier New"/>
          <w:color w:val="000000"/>
          <w:lang w:val="en-US" w:eastAsia="ru-RU"/>
        </w:rPr>
      </w:pPr>
      <w:r w:rsidRPr="00CC45E6">
        <w:rPr>
          <w:rFonts w:ascii="Courier New" w:eastAsia="Times New Roman" w:hAnsi="Courier New" w:cs="Courier New"/>
          <w:color w:val="000000"/>
          <w:lang w:val="en-US" w:eastAsia="ru-RU"/>
        </w:rPr>
        <w:t xml:space="preserve">content_type = </w:t>
      </w:r>
      <w:r w:rsidRPr="00CC45E6">
        <w:rPr>
          <w:rFonts w:ascii="Courier New" w:eastAsia="Times New Roman" w:hAnsi="Courier New" w:cs="Courier New"/>
          <w:color w:val="94558D"/>
          <w:lang w:val="en-US" w:eastAsia="ru-RU"/>
        </w:rPr>
        <w:t>self</w:t>
      </w:r>
      <w:r w:rsidRPr="00CC45E6">
        <w:rPr>
          <w:rFonts w:ascii="Courier New" w:eastAsia="Times New Roman" w:hAnsi="Courier New" w:cs="Courier New"/>
          <w:color w:val="000000"/>
          <w:lang w:val="en-US" w:eastAsia="ru-RU"/>
        </w:rPr>
        <w:t>.get_content_type(file_path)</w:t>
      </w:r>
    </w:p>
    <w:p w:rsidR="00B30CDB" w:rsidRDefault="00B30CDB" w:rsidP="00DD505A">
      <w:pPr>
        <w:pStyle w:val="HTML9"/>
        <w:shd w:val="clear" w:color="auto" w:fill="FFFFFF"/>
        <w:spacing w:line="360" w:lineRule="auto"/>
        <w:rPr>
          <w:rFonts w:ascii="Courier New" w:eastAsia="Times New Roman" w:hAnsi="Courier New" w:cs="Courier New"/>
          <w:color w:val="000000"/>
          <w:lang w:val="en-US" w:eastAsia="ru-RU"/>
        </w:rPr>
      </w:pPr>
    </w:p>
    <w:p w:rsidR="00B30CDB" w:rsidRPr="00F13194" w:rsidRDefault="00B30CDB" w:rsidP="00DD505A">
      <w:pPr>
        <w:pStyle w:val="HTML9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Знакомое выражение. Возвращает нам нужный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B30CDB">
        <w:rPr>
          <w:rFonts w:ascii="Times New Roman" w:hAnsi="Times New Roman" w:cs="Times New Roman"/>
          <w:sz w:val="28"/>
          <w:szCs w:val="28"/>
        </w:rPr>
        <w:t>-</w:t>
      </w:r>
      <w:r w:rsidR="00F13194">
        <w:rPr>
          <w:rFonts w:ascii="Times New Roman" w:hAnsi="Times New Roman" w:cs="Times New Roman"/>
          <w:sz w:val="28"/>
          <w:szCs w:val="28"/>
        </w:rPr>
        <w:t xml:space="preserve">заголовок по расширению файла, например, для </w:t>
      </w:r>
      <w:r w:rsidR="00F13194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="00F13194" w:rsidRPr="00F13194">
        <w:rPr>
          <w:rFonts w:ascii="Times New Roman" w:hAnsi="Times New Roman" w:cs="Times New Roman"/>
          <w:sz w:val="28"/>
          <w:szCs w:val="28"/>
        </w:rPr>
        <w:t>-</w:t>
      </w:r>
      <w:r w:rsidR="00F13194">
        <w:rPr>
          <w:rFonts w:ascii="Times New Roman" w:hAnsi="Times New Roman" w:cs="Times New Roman"/>
          <w:sz w:val="28"/>
          <w:szCs w:val="28"/>
        </w:rPr>
        <w:t>файла.</w:t>
      </w:r>
    </w:p>
    <w:p w:rsidR="00B30CDB" w:rsidRPr="00EA02CC" w:rsidRDefault="00EA02CC" w:rsidP="00DD505A">
      <w:pPr>
        <w:pStyle w:val="HTML9"/>
        <w:shd w:val="clear" w:color="auto" w:fill="FFFFFF"/>
        <w:spacing w:line="360" w:lineRule="auto"/>
        <w:rPr>
          <w:rFonts w:ascii="Courier New" w:eastAsia="Times New Roman" w:hAnsi="Courier New" w:cs="Courier New"/>
          <w:b/>
          <w:bCs/>
          <w:color w:val="00808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А вот теперь очень важное выражение</w:t>
      </w:r>
      <w:r w:rsidRPr="00EA02CC">
        <w:rPr>
          <w:rFonts w:ascii="Times New Roman" w:hAnsi="Times New Roman" w:cs="Times New Roman"/>
          <w:sz w:val="28"/>
          <w:szCs w:val="28"/>
        </w:rPr>
        <w:t>:</w:t>
      </w:r>
    </w:p>
    <w:p w:rsidR="00F13194" w:rsidRDefault="00F13194" w:rsidP="00DD505A">
      <w:pPr>
        <w:pStyle w:val="HTML9"/>
        <w:shd w:val="clear" w:color="auto" w:fill="FFFFFF"/>
        <w:spacing w:line="360" w:lineRule="auto"/>
        <w:rPr>
          <w:rFonts w:ascii="Courier New" w:eastAsia="Times New Roman" w:hAnsi="Courier New" w:cs="Courier New"/>
          <w:b/>
          <w:bCs/>
          <w:color w:val="008080"/>
          <w:lang w:eastAsia="ru-RU"/>
        </w:rPr>
      </w:pPr>
    </w:p>
    <w:p w:rsidR="00F13194" w:rsidRPr="00F13194" w:rsidRDefault="00F13194" w:rsidP="00DD24F6">
      <w:pPr>
        <w:pStyle w:val="HTML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jc w:val="left"/>
        <w:rPr>
          <w:rFonts w:ascii="Courier New" w:eastAsia="Times New Roman" w:hAnsi="Courier New" w:cs="Courier New"/>
          <w:b/>
          <w:bCs/>
          <w:color w:val="008080"/>
          <w:lang w:val="en-US" w:eastAsia="ru-RU"/>
        </w:rPr>
      </w:pPr>
      <w:r w:rsidRPr="00CC45E6">
        <w:rPr>
          <w:rFonts w:ascii="Courier New" w:eastAsia="Times New Roman" w:hAnsi="Courier New" w:cs="Courier New"/>
          <w:color w:val="000000"/>
          <w:lang w:val="en-US" w:eastAsia="ru-RU"/>
        </w:rPr>
        <w:t xml:space="preserve">code, body = </w:t>
      </w:r>
      <w:r w:rsidRPr="00CC45E6">
        <w:rPr>
          <w:rFonts w:ascii="Courier New" w:eastAsia="Times New Roman" w:hAnsi="Courier New" w:cs="Courier New"/>
          <w:color w:val="94558D"/>
          <w:lang w:val="en-US" w:eastAsia="ru-RU"/>
        </w:rPr>
        <w:t>self</w:t>
      </w:r>
      <w:r w:rsidRPr="00CC45E6">
        <w:rPr>
          <w:rFonts w:ascii="Courier New" w:eastAsia="Times New Roman" w:hAnsi="Courier New" w:cs="Courier New"/>
          <w:color w:val="000000"/>
          <w:lang w:val="en-US" w:eastAsia="ru-RU"/>
        </w:rPr>
        <w:t>.get_static(</w:t>
      </w:r>
      <w:r w:rsidRPr="00CC45E6">
        <w:rPr>
          <w:rFonts w:ascii="Courier New" w:eastAsia="Times New Roman" w:hAnsi="Courier New" w:cs="Courier New"/>
          <w:color w:val="94558D"/>
          <w:lang w:val="en-US" w:eastAsia="ru-RU"/>
        </w:rPr>
        <w:t>self</w:t>
      </w:r>
      <w:r w:rsidRPr="00CC45E6">
        <w:rPr>
          <w:rFonts w:ascii="Courier New" w:eastAsia="Times New Roman" w:hAnsi="Courier New" w:cs="Courier New"/>
          <w:color w:val="000000"/>
          <w:lang w:val="en-US" w:eastAsia="ru-RU"/>
        </w:rPr>
        <w:t>.settings.STATIC_FILES_DIR,</w:t>
      </w:r>
      <w:r w:rsidRPr="00CC45E6">
        <w:rPr>
          <w:rFonts w:ascii="Courier New" w:eastAsia="Times New Roman" w:hAnsi="Courier New" w:cs="Courier New"/>
          <w:color w:val="000000"/>
          <w:lang w:val="en-US" w:eastAsia="ru-RU"/>
        </w:rPr>
        <w:br/>
        <w:t xml:space="preserve">                                 file_path)</w:t>
      </w:r>
    </w:p>
    <w:p w:rsidR="00CC45E6" w:rsidRPr="00F13194" w:rsidRDefault="00CC45E6" w:rsidP="00CC45E6">
      <w:pPr>
        <w:pStyle w:val="HTML9"/>
        <w:shd w:val="clear" w:color="auto" w:fill="FFFFFF"/>
        <w:rPr>
          <w:rFonts w:ascii="Courier New" w:eastAsia="Times New Roman" w:hAnsi="Courier New" w:cs="Courier New"/>
          <w:b/>
          <w:bCs/>
          <w:color w:val="008080"/>
          <w:lang w:val="en-US" w:eastAsia="ru-RU"/>
        </w:rPr>
      </w:pPr>
    </w:p>
    <w:p w:rsidR="00CC45E6" w:rsidRPr="00C15E94" w:rsidRDefault="00EA02CC" w:rsidP="00E242D6">
      <w:pPr>
        <w:spacing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DD24F6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get</w:t>
      </w:r>
      <w:r w:rsidRPr="00DD24F6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Pr="00DD24F6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static</w:t>
      </w:r>
      <w:r w:rsidRPr="00DD24F6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()</w:t>
      </w:r>
      <w:r w:rsidR="00DD24F6" w:rsidRPr="00DD24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должна вернуть нам код и тело ответа в байтах. Эта функция принимает путь до директории со статическими файлами.</w:t>
      </w:r>
      <w:r w:rsidR="006C36F4" w:rsidRPr="006C36F4">
        <w:rPr>
          <w:rFonts w:ascii="Times New Roman" w:hAnsi="Times New Roman" w:cs="Times New Roman"/>
          <w:sz w:val="28"/>
          <w:szCs w:val="28"/>
        </w:rPr>
        <w:t xml:space="preserve"> </w:t>
      </w:r>
      <w:r w:rsidR="006C36F4">
        <w:rPr>
          <w:rFonts w:ascii="Times New Roman" w:hAnsi="Times New Roman" w:cs="Times New Roman"/>
          <w:sz w:val="28"/>
          <w:szCs w:val="28"/>
        </w:rPr>
        <w:t xml:space="preserve">В нашем случае это будет директория </w:t>
      </w:r>
      <w:r w:rsidR="006C36F4" w:rsidRPr="00DD24F6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staticfiles</w:t>
      </w:r>
      <w:r w:rsidR="006C36F4" w:rsidRPr="006C36F4">
        <w:rPr>
          <w:rFonts w:ascii="Times New Roman" w:hAnsi="Times New Roman" w:cs="Times New Roman"/>
          <w:sz w:val="28"/>
          <w:szCs w:val="28"/>
        </w:rPr>
        <w:t xml:space="preserve">, </w:t>
      </w:r>
      <w:r w:rsidR="006C36F4">
        <w:rPr>
          <w:rFonts w:ascii="Times New Roman" w:hAnsi="Times New Roman" w:cs="Times New Roman"/>
          <w:sz w:val="28"/>
          <w:szCs w:val="28"/>
        </w:rPr>
        <w:t>расположенная в корне проекта.</w:t>
      </w:r>
      <w:r w:rsidR="00C15E94">
        <w:rPr>
          <w:rFonts w:ascii="Times New Roman" w:hAnsi="Times New Roman" w:cs="Times New Roman"/>
          <w:sz w:val="28"/>
          <w:szCs w:val="28"/>
        </w:rPr>
        <w:t xml:space="preserve"> Но указание, что это именно директория </w:t>
      </w:r>
      <w:r w:rsidR="00C15E94" w:rsidRPr="00DD24F6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staticfiles</w:t>
      </w:r>
      <w:r w:rsidR="00C15E94" w:rsidRPr="00DD24F6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="00C15E94">
        <w:rPr>
          <w:rFonts w:ascii="Times New Roman" w:hAnsi="Times New Roman" w:cs="Times New Roman"/>
          <w:sz w:val="28"/>
          <w:szCs w:val="28"/>
        </w:rPr>
        <w:t xml:space="preserve">будет находиться в переменной </w:t>
      </w:r>
      <w:r w:rsidR="00C15E94" w:rsidRPr="00DD24F6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STATIC</w:t>
      </w:r>
      <w:r w:rsidR="00C15E94" w:rsidRPr="00DD24F6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="00C15E94" w:rsidRPr="00DD24F6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FILES</w:t>
      </w:r>
      <w:r w:rsidR="00C15E94" w:rsidRPr="00DD24F6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="00C15E94" w:rsidRPr="00DD24F6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DIR</w:t>
      </w:r>
      <w:r w:rsidR="00C15E94" w:rsidRPr="00DD24F6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r w:rsidR="00C15E94">
        <w:rPr>
          <w:rFonts w:ascii="Times New Roman" w:hAnsi="Times New Roman" w:cs="Times New Roman"/>
          <w:sz w:val="28"/>
          <w:szCs w:val="28"/>
        </w:rPr>
        <w:t xml:space="preserve">модуля </w:t>
      </w:r>
      <w:r w:rsidR="00C15E94" w:rsidRPr="00DD24F6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settings</w:t>
      </w:r>
      <w:r w:rsidR="00C15E94" w:rsidRPr="00DD24F6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.</w:t>
      </w:r>
      <w:r w:rsidR="00C15E94" w:rsidRPr="00DD24F6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py</w:t>
      </w:r>
      <w:r w:rsidR="00C15E94" w:rsidRPr="00C15E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:rsidR="00C15E94" w:rsidRDefault="00400C47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добавим функцию </w:t>
      </w:r>
      <w:r w:rsidRPr="003152B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get</w:t>
      </w:r>
      <w:r w:rsidRPr="003152BA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Pr="003152B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static</w:t>
      </w:r>
      <w:r w:rsidRPr="003152BA">
        <w:rPr>
          <w:rFonts w:ascii="Times New Roman" w:hAnsi="Times New Roman" w:cs="Times New Roman"/>
          <w:b/>
          <w:color w:val="0070C0"/>
          <w:sz w:val="28"/>
          <w:szCs w:val="28"/>
        </w:rPr>
        <w:t>()</w:t>
      </w:r>
      <w:r w:rsidRPr="00400C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качестве метода класса </w:t>
      </w:r>
      <w:r w:rsidRPr="003152B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Framework</w:t>
      </w:r>
      <w:r w:rsidRPr="00400C47">
        <w:rPr>
          <w:rFonts w:ascii="Times New Roman" w:hAnsi="Times New Roman" w:cs="Times New Roman"/>
          <w:sz w:val="28"/>
          <w:szCs w:val="28"/>
        </w:rPr>
        <w:t>.</w:t>
      </w:r>
    </w:p>
    <w:p w:rsidR="00400C47" w:rsidRPr="00400C47" w:rsidRDefault="00400C47" w:rsidP="00400C4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3754B9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5</w:t>
      </w:r>
      <w:r w:rsidRPr="003754B9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3754B9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_8/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simba_framework</w:t>
      </w:r>
      <w:r w:rsidRPr="003754B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main</w:t>
      </w:r>
      <w:r w:rsidRPr="003754B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p w:rsidR="00400C47" w:rsidRPr="00400C47" w:rsidRDefault="00400C47" w:rsidP="00400C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00C47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@staticmethod</w:t>
      </w:r>
      <w:r w:rsidRPr="00400C47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r w:rsidRPr="00400C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400C4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get_static(static_dir, file_path):</w:t>
      </w:r>
      <w:r w:rsidRPr="00400C4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path_to_file = path.join(static_dir, file_path)</w:t>
      </w:r>
      <w:r w:rsidRPr="00400C4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00C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with </w:t>
      </w:r>
      <w:r w:rsidRPr="00400C4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open</w:t>
      </w:r>
      <w:r w:rsidRPr="00400C4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(path_to_file, </w:t>
      </w:r>
      <w:r w:rsidRPr="00400C4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'rb'</w:t>
      </w:r>
      <w:r w:rsidRPr="00400C4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400C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as </w:t>
      </w:r>
      <w:r w:rsidRPr="00400C4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f:</w:t>
      </w:r>
      <w:r w:rsidRPr="00400C4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file_content = f.read()</w:t>
      </w:r>
      <w:r w:rsidRPr="00400C4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status_code = </w:t>
      </w:r>
      <w:r w:rsidRPr="00400C4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'200 OK'</w:t>
      </w:r>
      <w:r w:rsidRPr="00400C4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</w:t>
      </w:r>
      <w:r w:rsidRPr="00400C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400C4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status_code, file_content</w:t>
      </w:r>
    </w:p>
    <w:p w:rsidR="00400C47" w:rsidRDefault="00400C47" w:rsidP="00E242D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973BC" w:rsidRPr="000973BC" w:rsidRDefault="000973BC" w:rsidP="00E242D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Разберем</w:t>
      </w:r>
      <w:r w:rsidRPr="0009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09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0973B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973BC" w:rsidRDefault="000973BC" w:rsidP="00315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400C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400C4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get_static(static_dir, file_path):</w:t>
      </w:r>
      <w:r w:rsidRPr="00400C4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</w:p>
    <w:p w:rsidR="000973BC" w:rsidRPr="003152BA" w:rsidRDefault="000973BC" w:rsidP="003152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52BA">
        <w:rPr>
          <w:rFonts w:ascii="Times New Roman" w:hAnsi="Times New Roman" w:cs="Times New Roman"/>
          <w:sz w:val="28"/>
          <w:szCs w:val="28"/>
        </w:rPr>
        <w:t xml:space="preserve">Принимает путь до директории со статикой (например, </w:t>
      </w:r>
      <w:r w:rsidR="003152BA" w:rsidRPr="003152BA">
        <w:rPr>
          <w:rFonts w:ascii="Times New Roman" w:hAnsi="Times New Roman" w:cs="Times New Roman"/>
          <w:color w:val="FFC000"/>
          <w:sz w:val="28"/>
          <w:szCs w:val="28"/>
        </w:rPr>
        <w:t>‘step_8_3/</w:t>
      </w:r>
      <w:r w:rsidRPr="003152BA">
        <w:rPr>
          <w:rFonts w:ascii="Times New Roman" w:hAnsi="Times New Roman" w:cs="Times New Roman"/>
          <w:color w:val="FFC000"/>
          <w:sz w:val="28"/>
          <w:szCs w:val="28"/>
        </w:rPr>
        <w:t>staticfiles</w:t>
      </w:r>
      <w:r w:rsidR="003152BA" w:rsidRPr="003152BA">
        <w:rPr>
          <w:rFonts w:ascii="Times New Roman" w:hAnsi="Times New Roman" w:cs="Times New Roman"/>
          <w:color w:val="FFC000"/>
          <w:sz w:val="28"/>
          <w:szCs w:val="28"/>
        </w:rPr>
        <w:t>’</w:t>
      </w:r>
      <w:r w:rsidRPr="003152BA">
        <w:rPr>
          <w:rFonts w:ascii="Times New Roman" w:hAnsi="Times New Roman" w:cs="Times New Roman"/>
          <w:sz w:val="28"/>
          <w:szCs w:val="28"/>
        </w:rPr>
        <w:t xml:space="preserve">), а также путь до статического файла (например, </w:t>
      </w:r>
      <w:r w:rsidR="003152BA" w:rsidRPr="003152BA">
        <w:rPr>
          <w:rFonts w:ascii="Times New Roman" w:hAnsi="Times New Roman" w:cs="Times New Roman"/>
          <w:color w:val="FFC000"/>
          <w:sz w:val="28"/>
          <w:szCs w:val="28"/>
        </w:rPr>
        <w:t>‘</w:t>
      </w:r>
      <w:r w:rsidRPr="003152BA">
        <w:rPr>
          <w:rFonts w:ascii="Times New Roman" w:eastAsia="Times New Roman" w:hAnsi="Times New Roman" w:cs="Times New Roman"/>
          <w:iCs/>
          <w:color w:val="FFC000"/>
          <w:sz w:val="28"/>
          <w:szCs w:val="28"/>
          <w:lang w:val="en-US" w:eastAsia="ru-RU"/>
        </w:rPr>
        <w:t>images</w:t>
      </w:r>
      <w:r w:rsidRPr="003152BA">
        <w:rPr>
          <w:rFonts w:ascii="Times New Roman" w:eastAsia="Times New Roman" w:hAnsi="Times New Roman" w:cs="Times New Roman"/>
          <w:iCs/>
          <w:color w:val="FFC000"/>
          <w:sz w:val="28"/>
          <w:szCs w:val="28"/>
          <w:lang w:eastAsia="ru-RU"/>
        </w:rPr>
        <w:t>/</w:t>
      </w:r>
      <w:r w:rsidRPr="003152BA">
        <w:rPr>
          <w:rFonts w:ascii="Times New Roman" w:eastAsia="Times New Roman" w:hAnsi="Times New Roman" w:cs="Times New Roman"/>
          <w:iCs/>
          <w:color w:val="FFC000"/>
          <w:sz w:val="28"/>
          <w:szCs w:val="28"/>
          <w:lang w:val="en-US" w:eastAsia="ru-RU"/>
        </w:rPr>
        <w:t>logo</w:t>
      </w:r>
      <w:r w:rsidRPr="003152BA">
        <w:rPr>
          <w:rFonts w:ascii="Times New Roman" w:eastAsia="Times New Roman" w:hAnsi="Times New Roman" w:cs="Times New Roman"/>
          <w:iCs/>
          <w:color w:val="FFC000"/>
          <w:sz w:val="28"/>
          <w:szCs w:val="28"/>
          <w:lang w:eastAsia="ru-RU"/>
        </w:rPr>
        <w:t>.</w:t>
      </w:r>
      <w:r w:rsidRPr="003152BA">
        <w:rPr>
          <w:rFonts w:ascii="Times New Roman" w:eastAsia="Times New Roman" w:hAnsi="Times New Roman" w:cs="Times New Roman"/>
          <w:iCs/>
          <w:color w:val="FFC000"/>
          <w:sz w:val="28"/>
          <w:szCs w:val="28"/>
          <w:lang w:val="en-US" w:eastAsia="ru-RU"/>
        </w:rPr>
        <w:t>jpg</w:t>
      </w:r>
      <w:r w:rsidR="003152BA" w:rsidRPr="003152BA">
        <w:rPr>
          <w:rFonts w:ascii="Times New Roman" w:eastAsia="Times New Roman" w:hAnsi="Times New Roman" w:cs="Times New Roman"/>
          <w:iCs/>
          <w:color w:val="FFC000"/>
          <w:sz w:val="28"/>
          <w:szCs w:val="28"/>
          <w:lang w:eastAsia="ru-RU"/>
        </w:rPr>
        <w:t>’</w:t>
      </w:r>
      <w:r w:rsidRPr="003152BA">
        <w:rPr>
          <w:rFonts w:ascii="Times New Roman" w:hAnsi="Times New Roman" w:cs="Times New Roman"/>
          <w:sz w:val="28"/>
          <w:szCs w:val="28"/>
        </w:rPr>
        <w:t>).</w:t>
      </w:r>
    </w:p>
    <w:p w:rsidR="000973BC" w:rsidRDefault="004A2023" w:rsidP="00834C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26655C3" wp14:editId="5AF51B77">
                <wp:simplePos x="0" y="0"/>
                <wp:positionH relativeFrom="margin">
                  <wp:align>center</wp:align>
                </wp:positionH>
                <wp:positionV relativeFrom="paragraph">
                  <wp:posOffset>-465952</wp:posOffset>
                </wp:positionV>
                <wp:extent cx="6660000" cy="9756000"/>
                <wp:effectExtent l="0" t="0" r="26670" b="17145"/>
                <wp:wrapNone/>
                <wp:docPr id="21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6DCCE" id="Прямоугольник 12" o:spid="_x0000_s1026" style="position:absolute;margin-left:0;margin-top:-36.7pt;width:524.4pt;height:768.2pt;z-index:251825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0973BC" w:rsidRPr="00400C4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path_to_file = path.join(static_dir, file_path)</w:t>
      </w:r>
    </w:p>
    <w:p w:rsidR="000973BC" w:rsidRDefault="000973BC" w:rsidP="000973BC">
      <w:pPr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Выполняем сцепление директории и пути.</w:t>
      </w:r>
    </w:p>
    <w:p w:rsidR="000973BC" w:rsidRPr="00AD08B4" w:rsidRDefault="000973BC" w:rsidP="00834C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400C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with</w:t>
      </w:r>
      <w:r w:rsidRPr="00AD08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00C4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open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400C4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 w:rsidRPr="00400C4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 w:rsidRPr="00400C4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AD08B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400C4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rb</w:t>
      </w:r>
      <w:r w:rsidRPr="00AD08B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400C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as</w:t>
      </w:r>
      <w:r w:rsidRPr="00AD08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00C4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00C4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 w:rsidRPr="00400C4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content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400C4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400C4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</w:p>
    <w:p w:rsidR="000973BC" w:rsidRDefault="000973BC" w:rsidP="00C76834">
      <w:pPr>
        <w:spacing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Открываем файл на чтение в байтовом режим и считываем его содержимое в переменную</w:t>
      </w:r>
      <w:r w:rsidR="00C76834">
        <w:rPr>
          <w:rFonts w:ascii="Times New Roman" w:hAnsi="Times New Roman" w:cs="Times New Roman"/>
          <w:sz w:val="28"/>
          <w:szCs w:val="28"/>
        </w:rPr>
        <w:t xml:space="preserve"> </w:t>
      </w:r>
      <w:r w:rsidRPr="00400C4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</w:t>
      </w:r>
      <w:r w:rsidRPr="00400C4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400C4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content</w:t>
      </w:r>
      <w:r w:rsidR="00C76834" w:rsidRPr="00C7683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:rsidR="00D80131" w:rsidRDefault="00D80131" w:rsidP="00834C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400C4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status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400C4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code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AD08B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'200 </w:t>
      </w:r>
      <w:r w:rsidRPr="00400C4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OK</w:t>
      </w:r>
      <w:r w:rsidRPr="00AD08B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Pr="00AD08B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br/>
      </w:r>
    </w:p>
    <w:p w:rsidR="00D80131" w:rsidRPr="00AD08B4" w:rsidRDefault="00D80131" w:rsidP="00D80131">
      <w:pPr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Формируем</w:t>
      </w:r>
      <w:r w:rsidRPr="00AD08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AD08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ответа</w:t>
      </w:r>
      <w:r w:rsidRPr="00AD08B4">
        <w:rPr>
          <w:rFonts w:ascii="Times New Roman" w:hAnsi="Times New Roman" w:cs="Times New Roman"/>
          <w:sz w:val="28"/>
          <w:szCs w:val="28"/>
        </w:rPr>
        <w:t>.</w:t>
      </w:r>
    </w:p>
    <w:p w:rsidR="00D80131" w:rsidRPr="00AD08B4" w:rsidRDefault="00D80131" w:rsidP="00834C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00C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AD08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00C4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status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400C4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code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400C4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400C4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content</w:t>
      </w:r>
    </w:p>
    <w:p w:rsidR="00D80131" w:rsidRDefault="00D80131" w:rsidP="00D80131">
      <w:pPr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Отправляем код и тело ответа.</w:t>
      </w:r>
    </w:p>
    <w:p w:rsidR="00547163" w:rsidRPr="00AD08B4" w:rsidRDefault="00547163" w:rsidP="00B60B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 файле </w:t>
      </w:r>
      <w:r w:rsidRPr="00834C32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main</w:t>
      </w:r>
      <w:r w:rsidR="00B60B59" w:rsidRPr="00834C32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r w:rsidR="00B60B59" w:rsidRPr="00834C32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r w:rsidR="00B60B59" w:rsidRPr="00B60B59">
        <w:rPr>
          <w:rFonts w:ascii="Times New Roman" w:hAnsi="Times New Roman" w:cs="Times New Roman"/>
          <w:sz w:val="28"/>
          <w:szCs w:val="28"/>
        </w:rPr>
        <w:t xml:space="preserve"> </w:t>
      </w:r>
      <w:r w:rsidR="00B60B59">
        <w:rPr>
          <w:rFonts w:ascii="Times New Roman" w:hAnsi="Times New Roman" w:cs="Times New Roman"/>
          <w:sz w:val="28"/>
          <w:szCs w:val="28"/>
        </w:rPr>
        <w:t>можно заметить, что мы еще немного перестроили логику обработки страницы 404. Логика</w:t>
      </w:r>
      <w:r w:rsidR="00B60B59" w:rsidRPr="00AD08B4">
        <w:rPr>
          <w:rFonts w:ascii="Times New Roman" w:hAnsi="Times New Roman" w:cs="Times New Roman"/>
          <w:sz w:val="28"/>
          <w:szCs w:val="28"/>
        </w:rPr>
        <w:t xml:space="preserve"> </w:t>
      </w:r>
      <w:r w:rsidR="00B60B59">
        <w:rPr>
          <w:rFonts w:ascii="Times New Roman" w:hAnsi="Times New Roman" w:cs="Times New Roman"/>
          <w:sz w:val="28"/>
          <w:szCs w:val="28"/>
        </w:rPr>
        <w:t>осталась</w:t>
      </w:r>
      <w:r w:rsidR="00B60B59" w:rsidRPr="00AD08B4">
        <w:rPr>
          <w:rFonts w:ascii="Times New Roman" w:hAnsi="Times New Roman" w:cs="Times New Roman"/>
          <w:sz w:val="28"/>
          <w:szCs w:val="28"/>
        </w:rPr>
        <w:t xml:space="preserve"> </w:t>
      </w:r>
      <w:r w:rsidR="00B60B59">
        <w:rPr>
          <w:rFonts w:ascii="Times New Roman" w:hAnsi="Times New Roman" w:cs="Times New Roman"/>
          <w:sz w:val="28"/>
          <w:szCs w:val="28"/>
        </w:rPr>
        <w:t>такая</w:t>
      </w:r>
      <w:r w:rsidR="00B60B59" w:rsidRPr="00AD08B4">
        <w:rPr>
          <w:rFonts w:ascii="Times New Roman" w:hAnsi="Times New Roman" w:cs="Times New Roman"/>
          <w:sz w:val="28"/>
          <w:szCs w:val="28"/>
        </w:rPr>
        <w:t xml:space="preserve"> </w:t>
      </w:r>
      <w:r w:rsidR="00B60B59">
        <w:rPr>
          <w:rFonts w:ascii="Times New Roman" w:hAnsi="Times New Roman" w:cs="Times New Roman"/>
          <w:sz w:val="28"/>
          <w:szCs w:val="28"/>
        </w:rPr>
        <w:t>же</w:t>
      </w:r>
      <w:r w:rsidR="00B60B59" w:rsidRPr="00AD08B4">
        <w:rPr>
          <w:rFonts w:ascii="Times New Roman" w:hAnsi="Times New Roman" w:cs="Times New Roman"/>
          <w:sz w:val="28"/>
          <w:szCs w:val="28"/>
        </w:rPr>
        <w:t xml:space="preserve">, </w:t>
      </w:r>
      <w:r w:rsidR="00B60B59">
        <w:rPr>
          <w:rFonts w:ascii="Times New Roman" w:hAnsi="Times New Roman" w:cs="Times New Roman"/>
          <w:sz w:val="28"/>
          <w:szCs w:val="28"/>
        </w:rPr>
        <w:t>только</w:t>
      </w:r>
      <w:r w:rsidR="00B60B59" w:rsidRPr="00AD08B4">
        <w:rPr>
          <w:rFonts w:ascii="Times New Roman" w:hAnsi="Times New Roman" w:cs="Times New Roman"/>
          <w:sz w:val="28"/>
          <w:szCs w:val="28"/>
        </w:rPr>
        <w:t xml:space="preserve"> </w:t>
      </w:r>
      <w:r w:rsidR="00B60B59">
        <w:rPr>
          <w:rFonts w:ascii="Times New Roman" w:hAnsi="Times New Roman" w:cs="Times New Roman"/>
          <w:sz w:val="28"/>
          <w:szCs w:val="28"/>
        </w:rPr>
        <w:t>немного</w:t>
      </w:r>
      <w:r w:rsidR="00B60B59" w:rsidRPr="00AD08B4">
        <w:rPr>
          <w:rFonts w:ascii="Times New Roman" w:hAnsi="Times New Roman" w:cs="Times New Roman"/>
          <w:sz w:val="28"/>
          <w:szCs w:val="28"/>
        </w:rPr>
        <w:t xml:space="preserve"> </w:t>
      </w:r>
      <w:r w:rsidR="00B60B59">
        <w:rPr>
          <w:rFonts w:ascii="Times New Roman" w:hAnsi="Times New Roman" w:cs="Times New Roman"/>
          <w:sz w:val="28"/>
          <w:szCs w:val="28"/>
        </w:rPr>
        <w:t>перестроили</w:t>
      </w:r>
      <w:r w:rsidR="00B60B59" w:rsidRPr="00AD08B4">
        <w:rPr>
          <w:rFonts w:ascii="Times New Roman" w:hAnsi="Times New Roman" w:cs="Times New Roman"/>
          <w:sz w:val="28"/>
          <w:szCs w:val="28"/>
        </w:rPr>
        <w:t xml:space="preserve"> </w:t>
      </w:r>
      <w:r w:rsidR="00B60B59">
        <w:rPr>
          <w:rFonts w:ascii="Times New Roman" w:hAnsi="Times New Roman" w:cs="Times New Roman"/>
          <w:sz w:val="28"/>
          <w:szCs w:val="28"/>
        </w:rPr>
        <w:t>код</w:t>
      </w:r>
      <w:r w:rsidR="00B60B59" w:rsidRPr="00AD08B4">
        <w:rPr>
          <w:rFonts w:ascii="Times New Roman" w:hAnsi="Times New Roman" w:cs="Times New Roman"/>
          <w:sz w:val="28"/>
          <w:szCs w:val="28"/>
        </w:rPr>
        <w:t>:</w:t>
      </w:r>
    </w:p>
    <w:p w:rsidR="00B60B59" w:rsidRPr="00AD08B4" w:rsidRDefault="00B60B59" w:rsidP="00B60B5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AD08B4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 xml:space="preserve"> 6.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AD08B4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_8/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simba</w:t>
      </w:r>
      <w:r w:rsidRPr="00AD08B4">
        <w:rPr>
          <w:rFonts w:ascii="Times New Roman" w:hAnsi="Times New Roman" w:cs="Times New Roman"/>
          <w:b/>
          <w:sz w:val="28"/>
          <w:szCs w:val="28"/>
          <w:u w:val="single"/>
        </w:rPr>
        <w:t>_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framework</w:t>
      </w:r>
      <w:r w:rsidRPr="00AD08B4">
        <w:rPr>
          <w:rFonts w:ascii="Times New Roman" w:hAnsi="Times New Roman" w:cs="Times New Roman"/>
          <w:b/>
          <w:sz w:val="28"/>
          <w:szCs w:val="28"/>
          <w:u w:val="single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main</w:t>
      </w:r>
      <w:r w:rsidRPr="00AD08B4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p w:rsidR="00B60B59" w:rsidRPr="00AD08B4" w:rsidRDefault="00B60B59" w:rsidP="00B60B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B60B59" w:rsidRPr="00400C47" w:rsidRDefault="00B60B59" w:rsidP="00B60B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60B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B60B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60B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view = PageNotFound404()</w:t>
      </w:r>
      <w:r w:rsidRPr="00B60B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content_type = </w:t>
      </w:r>
      <w:r w:rsidRPr="00B60B5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60B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.get_content_type(path)</w:t>
      </w:r>
      <w:r w:rsidRPr="00B60B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code, body = view(request)</w:t>
      </w:r>
      <w:r w:rsidRPr="00B60B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body = body.encode(</w:t>
      </w:r>
      <w:r w:rsidRPr="00B60B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'utf-8'</w:t>
      </w:r>
      <w:r w:rsidRPr="00B60B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6C36F4" w:rsidRDefault="006C36F4" w:rsidP="00E242D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36C8C" w:rsidRPr="009B2CE4" w:rsidRDefault="009B2CE4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Завершаем разбор функции </w:t>
      </w:r>
      <w:r w:rsidRPr="00205B98">
        <w:rPr>
          <w:rFonts w:ascii="Times New Roman" w:hAnsi="Times New Roman" w:cs="Times New Roman"/>
          <w:b/>
          <w:color w:val="0070C0"/>
          <w:sz w:val="28"/>
          <w:szCs w:val="28"/>
        </w:rPr>
        <w:t>__</w:t>
      </w:r>
      <w:r w:rsidRPr="00205B98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call</w:t>
      </w:r>
      <w:r w:rsidRPr="00205B98">
        <w:rPr>
          <w:rFonts w:ascii="Times New Roman" w:hAnsi="Times New Roman" w:cs="Times New Roman"/>
          <w:b/>
          <w:color w:val="0070C0"/>
          <w:sz w:val="28"/>
          <w:szCs w:val="28"/>
        </w:rPr>
        <w:t>__()</w:t>
      </w:r>
      <w:r w:rsidRPr="009B2C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нашего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9B2CE4">
        <w:rPr>
          <w:rFonts w:ascii="Times New Roman" w:hAnsi="Times New Roman" w:cs="Times New Roman"/>
          <w:sz w:val="28"/>
          <w:szCs w:val="28"/>
        </w:rPr>
        <w:t>.</w:t>
      </w:r>
    </w:p>
    <w:p w:rsidR="009B2CE4" w:rsidRDefault="009B2CE4" w:rsidP="00205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2CE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start_response(code, [(</w:t>
      </w:r>
      <w:r w:rsidRPr="009B2CE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'Content-Type'</w:t>
      </w:r>
      <w:r w:rsidRPr="009B2CE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content_type)])</w:t>
      </w:r>
      <w:r w:rsidRPr="009B2CE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B2CE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B2CE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9B2CE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[body]</w:t>
      </w:r>
    </w:p>
    <w:p w:rsidR="009B2CE4" w:rsidRDefault="009B2CE4" w:rsidP="009B2C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B2CE4" w:rsidRDefault="009B2CE4" w:rsidP="009B2C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Выполняем запуск обработчика запроса и возврат тела ответа в байтах.</w:t>
      </w:r>
    </w:p>
    <w:p w:rsidR="009B2CE4" w:rsidRPr="009B2CE4" w:rsidRDefault="009B2CE4" w:rsidP="009B2C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C34C6E" w:rsidRPr="00AD08B4" w:rsidRDefault="00C3393C" w:rsidP="00C34C6E">
      <w:pPr>
        <w:pStyle w:val="1"/>
        <w:rPr>
          <w:noProof/>
        </w:rPr>
      </w:pPr>
      <w:bookmarkStart w:id="3" w:name="_Toc78473012"/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9A7FAD0" wp14:editId="7C4DC26B">
                <wp:simplePos x="0" y="0"/>
                <wp:positionH relativeFrom="margin">
                  <wp:align>center</wp:align>
                </wp:positionH>
                <wp:positionV relativeFrom="paragraph">
                  <wp:posOffset>-460320</wp:posOffset>
                </wp:positionV>
                <wp:extent cx="6660000" cy="9756000"/>
                <wp:effectExtent l="0" t="0" r="26670" b="17145"/>
                <wp:wrapNone/>
                <wp:docPr id="2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ACC49" id="Прямоугольник 12" o:spid="_x0000_s1026" style="position:absolute;margin-left:0;margin-top:-36.25pt;width:524.4pt;height:768.2pt;z-index:251827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C34C6E">
        <w:rPr>
          <w:noProof/>
        </w:rPr>
        <w:t xml:space="preserve">настраиваем файл </w:t>
      </w:r>
      <w:r w:rsidR="00C34C6E">
        <w:rPr>
          <w:noProof/>
          <w:lang w:val="en-US"/>
        </w:rPr>
        <w:t>settings</w:t>
      </w:r>
      <w:r w:rsidR="00C34C6E" w:rsidRPr="00AD08B4">
        <w:rPr>
          <w:noProof/>
        </w:rPr>
        <w:t>.</w:t>
      </w:r>
      <w:r w:rsidR="00C34C6E">
        <w:rPr>
          <w:noProof/>
          <w:lang w:val="en-US"/>
        </w:rPr>
        <w:t>py</w:t>
      </w:r>
      <w:bookmarkEnd w:id="3"/>
    </w:p>
    <w:p w:rsidR="00C34C6E" w:rsidRPr="00AD08B4" w:rsidRDefault="00C34C6E" w:rsidP="00C34C6E"/>
    <w:p w:rsidR="005F3979" w:rsidRPr="005F3979" w:rsidRDefault="005F3979" w:rsidP="00C34C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этот файл в директории </w:t>
      </w:r>
      <w:r>
        <w:rPr>
          <w:rFonts w:ascii="Times New Roman" w:hAnsi="Times New Roman" w:cs="Times New Roman"/>
          <w:sz w:val="28"/>
          <w:szCs w:val="28"/>
          <w:lang w:val="en-US"/>
        </w:rPr>
        <w:t>components</w:t>
      </w:r>
      <w:r w:rsidRPr="005F3979">
        <w:rPr>
          <w:rFonts w:ascii="Times New Roman" w:hAnsi="Times New Roman" w:cs="Times New Roman"/>
          <w:sz w:val="28"/>
          <w:szCs w:val="28"/>
        </w:rPr>
        <w:t>.</w:t>
      </w:r>
    </w:p>
    <w:p w:rsidR="005F3979" w:rsidRPr="00B60B59" w:rsidRDefault="005F3979" w:rsidP="005F39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3754B9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7</w:t>
      </w:r>
      <w:r w:rsidRPr="003754B9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3754B9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_8/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components</w:t>
      </w:r>
      <w:r w:rsidRPr="003754B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settings</w:t>
      </w:r>
      <w:r w:rsidRPr="003754B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p w:rsidR="005F3979" w:rsidRPr="005F3979" w:rsidRDefault="005F3979" w:rsidP="005F3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F39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5F39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os </w:t>
      </w:r>
      <w:r w:rsidRPr="005F39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5F39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</w:t>
      </w:r>
      <w:r w:rsidRPr="005F39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F39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5F39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pathlib </w:t>
      </w:r>
      <w:r w:rsidRPr="005F39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5F39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</w:t>
      </w:r>
      <w:r w:rsidRPr="005F39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F39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ROOT_DIR = Path(__file__).resolve().parent.parent</w:t>
      </w:r>
      <w:r w:rsidRPr="005F39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STATIC_FILES_DIR = path.join(ROOT_DIR, </w:t>
      </w:r>
      <w:r w:rsidRPr="005F397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'staticfiles'</w:t>
      </w:r>
      <w:r w:rsidRPr="005F39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5F39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F39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5F39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STATIC_URL = </w:t>
      </w:r>
      <w:r w:rsidRPr="005F397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'/static/'</w:t>
      </w:r>
    </w:p>
    <w:p w:rsidR="00DD0D7A" w:rsidRDefault="00DD0D7A" w:rsidP="00E242D6">
      <w:pPr>
        <w:spacing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536C8C" w:rsidRPr="005F3979" w:rsidRDefault="00AD7AEC" w:rsidP="00DD0D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39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ROOT_DIR = Path(__file__).resolve().parent.parent</w:t>
      </w:r>
      <w:r w:rsidRPr="00AD7AEC">
        <w:rPr>
          <w:noProof/>
          <w:lang w:val="en-US" w:eastAsia="ru-RU"/>
        </w:rPr>
        <w:t xml:space="preserve"> </w:t>
      </w:r>
    </w:p>
    <w:p w:rsidR="00536C8C" w:rsidRDefault="00AD7AEC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Получаем путь до корня проекта, например, </w:t>
      </w:r>
      <w:r w:rsidRPr="00AD7AEC">
        <w:rPr>
          <w:rFonts w:ascii="Times New Roman" w:hAnsi="Times New Roman" w:cs="Times New Roman"/>
          <w:sz w:val="28"/>
          <w:szCs w:val="28"/>
        </w:rPr>
        <w:t>step_8_3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D7AEC" w:rsidRPr="00AD7AEC" w:rsidRDefault="00AD7AEC" w:rsidP="00DD0D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39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STATIC_FILES_DIR = path.join(ROOT_DIR, </w:t>
      </w:r>
      <w:r w:rsidRPr="005F397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'staticfiles'</w:t>
      </w:r>
      <w:r w:rsidRPr="005F39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536C8C" w:rsidRDefault="00AD7AEC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к корню путь до директории со статикой.</w:t>
      </w:r>
    </w:p>
    <w:p w:rsidR="00AD7AEC" w:rsidRPr="00AD08B4" w:rsidRDefault="00AD7AEC" w:rsidP="00DD0D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</w:pPr>
      <w:r w:rsidRPr="005F39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5F39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URL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AD08B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'/</w:t>
      </w:r>
      <w:r w:rsidRPr="005F397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static</w:t>
      </w:r>
      <w:r w:rsidRPr="00AD08B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/'</w:t>
      </w:r>
    </w:p>
    <w:p w:rsidR="00AD7AEC" w:rsidRDefault="00AD7AEC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Определяем общую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D7AE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часть всех статических файлов. Теперь все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D7AE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адреса, начинающиеся со </w:t>
      </w: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D01C33">
        <w:rPr>
          <w:rFonts w:ascii="Times New Roman" w:hAnsi="Times New Roman" w:cs="Times New Roman"/>
          <w:sz w:val="28"/>
          <w:szCs w:val="28"/>
        </w:rPr>
        <w:t>_</w:t>
      </w:r>
      <w:r w:rsidR="00DD0D7A">
        <w:rPr>
          <w:rFonts w:ascii="Times New Roman" w:hAnsi="Times New Roman" w:cs="Times New Roman"/>
          <w:sz w:val="28"/>
          <w:szCs w:val="28"/>
          <w:lang w:val="en-US"/>
        </w:rPr>
        <w:t>URL,</w:t>
      </w:r>
      <w:r w:rsidRPr="00AD7A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рассматриваются как запросы статических файлов.</w:t>
      </w:r>
    </w:p>
    <w:p w:rsidR="004452CE" w:rsidRPr="004452CE" w:rsidRDefault="004452CE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сделаем так, что наш фреймворк будет принимать этот файл </w:t>
      </w:r>
      <w:r w:rsidRPr="00DD0D7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settings</w:t>
      </w:r>
      <w:r w:rsidR="00DD0D7A" w:rsidRPr="00DD0D7A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r w:rsidR="00DD0D7A" w:rsidRPr="00DD0D7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r w:rsidRPr="004452C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Добавим в модуль </w:t>
      </w:r>
      <w:r w:rsidRPr="00DD0D7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main</w:t>
      </w:r>
      <w:r w:rsidRPr="00DD0D7A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r w:rsidRPr="00DD0D7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r w:rsidRPr="004452CE">
        <w:rPr>
          <w:rFonts w:ascii="Times New Roman" w:hAnsi="Times New Roman" w:cs="Times New Roman"/>
          <w:sz w:val="28"/>
          <w:szCs w:val="28"/>
        </w:rPr>
        <w:t>:</w:t>
      </w:r>
    </w:p>
    <w:p w:rsidR="004452CE" w:rsidRPr="00AD08B4" w:rsidRDefault="004452CE" w:rsidP="00DD0D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D08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Framework: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4452C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Framework - </w:t>
      </w:r>
      <w:r w:rsidRPr="004452C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основа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WSGI-</w:t>
      </w:r>
      <w:r w:rsidRPr="004452C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фреймворка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AD08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AD08B4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D08B4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settings, routes_obj):</w:t>
      </w:r>
    </w:p>
    <w:p w:rsidR="004452CE" w:rsidRPr="00AD08B4" w:rsidRDefault="004452CE" w:rsidP="00E242D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452CE" w:rsidRPr="004452CE" w:rsidRDefault="004452CE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передавать этот файл </w:t>
      </w:r>
      <w:r w:rsidR="00DD0D7A" w:rsidRPr="00DD0D7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settings</w:t>
      </w:r>
      <w:r w:rsidR="00DD0D7A" w:rsidRPr="00DD0D7A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r w:rsidR="00DD0D7A" w:rsidRPr="00DD0D7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r w:rsidR="00DD0D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 будем при запуске нашего проекта, а именно при создании объекта нашего класса-фреймворка</w:t>
      </w:r>
      <w:r w:rsidRPr="004452CE">
        <w:rPr>
          <w:rFonts w:ascii="Times New Roman" w:hAnsi="Times New Roman" w:cs="Times New Roman"/>
          <w:sz w:val="28"/>
          <w:szCs w:val="28"/>
        </w:rPr>
        <w:t>:</w:t>
      </w:r>
    </w:p>
    <w:p w:rsidR="004452CE" w:rsidRDefault="00CD3AA9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 w:rsidRPr="00DD0D7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run</w:t>
      </w:r>
      <w:r w:rsidRPr="00DD0D7A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r w:rsidRPr="00DD0D7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r w:rsidRPr="00DD0D7A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теперь будет выглядеть так</w:t>
      </w:r>
      <w:r w:rsidRPr="00CD3AA9">
        <w:rPr>
          <w:rFonts w:ascii="Times New Roman" w:hAnsi="Times New Roman" w:cs="Times New Roman"/>
          <w:sz w:val="28"/>
          <w:szCs w:val="28"/>
        </w:rPr>
        <w:t>:</w:t>
      </w:r>
    </w:p>
    <w:p w:rsidR="00DD0D7A" w:rsidRDefault="00DD0D7A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D3AA9" w:rsidRPr="00CD3AA9" w:rsidRDefault="00DD0D7A" w:rsidP="00CD3AA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96D307E" wp14:editId="3CE9FD02">
                <wp:simplePos x="0" y="0"/>
                <wp:positionH relativeFrom="margin">
                  <wp:posOffset>-468933</wp:posOffset>
                </wp:positionH>
                <wp:positionV relativeFrom="paragraph">
                  <wp:posOffset>-465566</wp:posOffset>
                </wp:positionV>
                <wp:extent cx="6660000" cy="9756000"/>
                <wp:effectExtent l="0" t="0" r="26670" b="17145"/>
                <wp:wrapNone/>
                <wp:docPr id="24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D1AE62" id="Прямоугольник 12" o:spid="_x0000_s1026" style="position:absolute;margin-left:-36.9pt;margin-top:-36.65pt;width:524.4pt;height:768.2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CD3AA9"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="00CD3AA9" w:rsidRPr="003754B9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="00CD3AA9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7</w:t>
      </w:r>
      <w:r w:rsidR="00CD3AA9" w:rsidRPr="003754B9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 w:rsidR="00CD3AA9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step_8</w:t>
      </w:r>
      <w:r w:rsidR="00CD3AA9" w:rsidRPr="003754B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 w:rsidR="00CD3AA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run</w:t>
      </w:r>
      <w:r w:rsidR="00CD3AA9" w:rsidRPr="003754B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="00CD3AA9"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p w:rsidR="00CD3AA9" w:rsidRPr="00CD3AA9" w:rsidRDefault="00CD3AA9" w:rsidP="00CD3A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D3AA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CD3A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wsgiref.simple_server </w:t>
      </w:r>
      <w:r w:rsidRPr="00CD3AA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CD3A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make_server</w:t>
      </w:r>
      <w:r w:rsidRPr="00CD3A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D3AA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CD3A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simba_framework.main </w:t>
      </w:r>
      <w:r w:rsidRPr="00CD3AA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CD3A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Framework</w:t>
      </w:r>
      <w:r w:rsidRPr="00CD3A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D3AA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CD3A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views </w:t>
      </w:r>
      <w:r w:rsidRPr="00CD3AA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CD3A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routes</w:t>
      </w:r>
      <w:r w:rsidRPr="00CD3A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D3AA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CD3A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components </w:t>
      </w:r>
      <w:r w:rsidRPr="00CD3AA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CD3A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settings</w:t>
      </w:r>
      <w:r w:rsidRPr="00CD3A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D3A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D3AA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CD3AA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Создаем</w:t>
      </w:r>
      <w:r w:rsidRPr="00CD3AA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D3AA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объект</w:t>
      </w:r>
      <w:r w:rsidRPr="00CD3AA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WSGI-</w:t>
      </w:r>
      <w:r w:rsidRPr="00CD3AA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приложения</w:t>
      </w:r>
      <w:r w:rsidRPr="00CD3AA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CD3A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application = Framework(settings, routes)</w:t>
      </w:r>
      <w:r w:rsidRPr="00CD3A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D3A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D3AA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with </w:t>
      </w:r>
      <w:r w:rsidRPr="00CD3A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make_server(</w:t>
      </w:r>
      <w:r w:rsidRPr="00CD3A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CD3A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D3AA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8080</w:t>
      </w:r>
      <w:r w:rsidRPr="00CD3A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application) </w:t>
      </w:r>
      <w:r w:rsidRPr="00CD3AA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as </w:t>
      </w:r>
      <w:r w:rsidRPr="00CD3A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httpd:</w:t>
      </w:r>
      <w:r w:rsidRPr="00CD3A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D3AA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CD3A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D3A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CD3A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Запуск</w:t>
      </w:r>
      <w:r w:rsidRPr="00CD3A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D3A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на</w:t>
      </w:r>
      <w:r w:rsidRPr="00CD3A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D3A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порту</w:t>
      </w:r>
      <w:r w:rsidRPr="00CD3AA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8080..."</w:t>
      </w:r>
      <w:r w:rsidRPr="00CD3A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D3AA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D3AA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httpd.serve_forever()</w:t>
      </w:r>
    </w:p>
    <w:p w:rsidR="00CD3AA9" w:rsidRDefault="00CD3AA9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36C8C" w:rsidRPr="00AD7AEC" w:rsidRDefault="00BC5A86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Итак, мы реализовали возможность работы со статикой.</w:t>
      </w:r>
    </w:p>
    <w:p w:rsidR="00536C8C" w:rsidRDefault="00AA4CCB" w:rsidP="00AA4CCB">
      <w:pPr>
        <w:pStyle w:val="1"/>
        <w:rPr>
          <w:noProof/>
        </w:rPr>
      </w:pPr>
      <w:bookmarkStart w:id="4" w:name="_Toc78473013"/>
      <w:r>
        <w:rPr>
          <w:noProof/>
        </w:rPr>
        <w:t>подключаем статику</w:t>
      </w:r>
      <w:bookmarkEnd w:id="4"/>
    </w:p>
    <w:p w:rsidR="00AA4CCB" w:rsidRPr="00AA4CCB" w:rsidRDefault="00AA4CCB" w:rsidP="00AA4CCB"/>
    <w:p w:rsidR="00536C8C" w:rsidRPr="005740CB" w:rsidRDefault="000F0CBE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проверки работоспособности реализованного функционала попробуем настроить и подключить стилизацию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0F0C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 и добавим изображение на одну из страниц нашего </w:t>
      </w:r>
      <w:r w:rsidR="005740CB">
        <w:rPr>
          <w:rFonts w:ascii="Times New Roman" w:hAnsi="Times New Roman" w:cs="Times New Roman"/>
          <w:sz w:val="28"/>
          <w:szCs w:val="28"/>
        </w:rPr>
        <w:t>веб-приложения.</w:t>
      </w:r>
    </w:p>
    <w:p w:rsidR="00536C8C" w:rsidRPr="00AD08B4" w:rsidRDefault="00AD08B4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в директории </w:t>
      </w:r>
      <w:r w:rsidR="005740CB" w:rsidRPr="005740CB">
        <w:rPr>
          <w:rFonts w:ascii="Times New Roman" w:hAnsi="Times New Roman" w:cs="Times New Roman"/>
          <w:color w:val="FFC000"/>
          <w:sz w:val="28"/>
          <w:szCs w:val="28"/>
        </w:rPr>
        <w:t>‘</w:t>
      </w:r>
      <w:r w:rsidRPr="005740CB">
        <w:rPr>
          <w:rFonts w:ascii="Times New Roman" w:hAnsi="Times New Roman" w:cs="Times New Roman"/>
          <w:color w:val="FFC000"/>
          <w:sz w:val="28"/>
          <w:szCs w:val="28"/>
          <w:lang w:val="en-US"/>
        </w:rPr>
        <w:t>staticfiles</w:t>
      </w:r>
      <w:r w:rsidRPr="005740CB">
        <w:rPr>
          <w:rFonts w:ascii="Times New Roman" w:hAnsi="Times New Roman" w:cs="Times New Roman"/>
          <w:color w:val="FFC000"/>
          <w:sz w:val="28"/>
          <w:szCs w:val="28"/>
        </w:rPr>
        <w:t>/</w:t>
      </w:r>
      <w:r w:rsidRPr="005740CB">
        <w:rPr>
          <w:rFonts w:ascii="Times New Roman" w:hAnsi="Times New Roman" w:cs="Times New Roman"/>
          <w:color w:val="FFC000"/>
          <w:sz w:val="28"/>
          <w:szCs w:val="28"/>
          <w:lang w:val="en-US"/>
        </w:rPr>
        <w:t>css</w:t>
      </w:r>
      <w:r w:rsidR="005740CB" w:rsidRPr="005740CB">
        <w:rPr>
          <w:rFonts w:ascii="Times New Roman" w:hAnsi="Times New Roman" w:cs="Times New Roman"/>
          <w:color w:val="FFC000"/>
          <w:sz w:val="28"/>
          <w:szCs w:val="28"/>
        </w:rPr>
        <w:t>’</w:t>
      </w:r>
      <w:r w:rsidRPr="00AD08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файл-таблицу стилей. Перенесем туда все стилевые правила, которые мы раньше определяли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D08B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разметку</w:t>
      </w:r>
      <w:r w:rsidRPr="00AD08B4">
        <w:rPr>
          <w:rFonts w:ascii="Times New Roman" w:hAnsi="Times New Roman" w:cs="Times New Roman"/>
          <w:sz w:val="28"/>
          <w:szCs w:val="28"/>
        </w:rPr>
        <w:t>.</w:t>
      </w:r>
    </w:p>
    <w:p w:rsidR="00AD08B4" w:rsidRDefault="00AD08B4" w:rsidP="00AD08B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3754B9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8</w:t>
      </w:r>
      <w:r w:rsidRPr="003754B9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step_8</w:t>
      </w:r>
      <w:r w:rsidRPr="003754B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staticfiles/css/style.css</w:t>
      </w:r>
    </w:p>
    <w:p w:rsidR="00AD08B4" w:rsidRPr="00AD08B4" w:rsidRDefault="00AD08B4" w:rsidP="00AD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body {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font-family: Arial, Verdana, sans-serif;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font-size: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90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%;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color: #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666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background-color: #f8f8f8;}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li {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line-height: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em;}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table {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border-spacing: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px;}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th, td {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padding: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px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30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px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px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border-spacing: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font-size: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90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%;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margin: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px;}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th, td {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text-align: left;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background-color: #e0e9f0;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border-top: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 solid #f1f8fe;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border-bottom: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 solid #cbd2d8;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border-right: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 solid #cbd2d8;}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tr.head th {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color: #fff;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background-color: #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90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b4d6;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border-bottom: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 solid #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547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ca0;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border-right: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 solid #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749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abe;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border-top: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 solid #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90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b4d6;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text-align: center;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text-shadow: -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 -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px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 #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666666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letter-spacing: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em;}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td {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text-shadow: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px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px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 #ffffff;}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tr.even td, tr.even th {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background-color: #e8eff5;}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tr.head th:first-child {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-webkit-border-top-left-radius: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-moz-border-radius-topleft: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border-top-left-radius: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px;}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tr.head th:last-child {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-webkit-border-top-right-radius: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-moz-border-radius-topright: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0F6FA5" w:rsidRPr="00CE1E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7A0497A" wp14:editId="7B2F8104">
                <wp:simplePos x="0" y="0"/>
                <wp:positionH relativeFrom="margin">
                  <wp:align>center</wp:align>
                </wp:positionH>
                <wp:positionV relativeFrom="paragraph">
                  <wp:posOffset>-459961</wp:posOffset>
                </wp:positionV>
                <wp:extent cx="6660000" cy="9756000"/>
                <wp:effectExtent l="0" t="0" r="26670" b="17145"/>
                <wp:wrapNone/>
                <wp:docPr id="25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29012C" id="Прямоугольник 12" o:spid="_x0000_s1026" style="position:absolute;margin-left:0;margin-top:-36.2pt;width:524.4pt;height:768.2pt;z-index:251831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border-top-right-radius: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px;}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fieldset {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width: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310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margin-top: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border: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 solid #d6d6d6;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background-color: #ffffff;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line-height: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em;}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legend {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font-style: italic;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color: #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666666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;}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input[type=</w:t>
      </w:r>
      <w:r w:rsidRPr="00AD08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"text"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{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width: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120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border: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 solid #d6d6d6;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padding: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outline: none;}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input[type=</w:t>
      </w:r>
      <w:r w:rsidRPr="00AD08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"text"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]:focus,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input[type=</w:t>
      </w:r>
      <w:r w:rsidRPr="00AD08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"text"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]:hover {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background-color: #d0e2f0;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border: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 solid #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999999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;}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input[type=</w:t>
      </w:r>
      <w:r w:rsidRPr="00AD08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"submit"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{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border: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 solid #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006633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background-color: #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009966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color: #ffffff;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border-radius: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padding: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margin-top: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px;}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input[type=</w:t>
      </w:r>
      <w:r w:rsidRPr="00AD08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"submit"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]:hover {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border: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 solid #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006633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background-color: #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00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CC33;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color: #ffffff;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cursor: pointer;}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.title {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float: left;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width: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160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clear: left;}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.submit {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width: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310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text-align: right;}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.menu {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/*float: right;*/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position: relative;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height: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px;}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.menu li {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/*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Меню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сайта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: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а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.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всех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ссылок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меню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задать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определённый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стиль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(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Цвет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текста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размер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шрифта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начертание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шрифта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.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.)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b.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Убрать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маркеры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.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*/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font-style: italic;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font-size: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list-style-type: none;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/* li -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блочный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стоятся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столбик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сделаем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их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все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строку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*/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display: inline-block;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width: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180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margin: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text-align: center;}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.menu li a {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/*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цвет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ссылок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меню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*/</w: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="000F6FA5" w:rsidRPr="00CE1E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4799F9A" wp14:editId="18EC863A">
                <wp:simplePos x="0" y="0"/>
                <wp:positionH relativeFrom="margin">
                  <wp:align>center</wp:align>
                </wp:positionH>
                <wp:positionV relativeFrom="paragraph">
                  <wp:posOffset>-459270</wp:posOffset>
                </wp:positionV>
                <wp:extent cx="6660000" cy="9756000"/>
                <wp:effectExtent l="0" t="0" r="26670" b="17145"/>
                <wp:wrapNone/>
                <wp:docPr id="26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00BFD" id="Прямоугольник 12" o:spid="_x0000_s1026" style="position:absolute;margin-left:0;margin-top:-36.15pt;width:524.4pt;height:768.2pt;z-index:251833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Pr="00AD08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   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color: #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B00FF;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font-size: </w:t>
      </w:r>
      <w:r w:rsidRPr="00AD08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30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px;}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content{</w:t>
      </w:r>
      <w:r w:rsidRPr="00AD08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position: relative;}</w:t>
      </w:r>
    </w:p>
    <w:p w:rsidR="00AD08B4" w:rsidRPr="00CD3AA9" w:rsidRDefault="00AD08B4" w:rsidP="00AD08B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AD08B4" w:rsidRPr="00207E25" w:rsidRDefault="000F6FA5" w:rsidP="00E242D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207E25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207E2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20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</w:t>
      </w:r>
      <w:r w:rsidRPr="0020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один</w:t>
      </w:r>
      <w:r w:rsidRPr="0020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общий</w:t>
      </w:r>
      <w:r w:rsidRPr="0020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20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стилизации</w:t>
      </w:r>
      <w:r w:rsidRPr="00207E2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добавим</w:t>
      </w:r>
      <w:r w:rsidRPr="0020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Pr="0020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20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</w:t>
      </w:r>
      <w:r w:rsidRPr="0020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стилей</w:t>
      </w:r>
      <w:r w:rsidRPr="0020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0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базовый</w:t>
      </w:r>
      <w:r w:rsidRPr="0020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шаблон</w:t>
      </w:r>
      <w:r w:rsidRPr="00207E2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F6FA5" w:rsidRPr="000F6FA5" w:rsidRDefault="000F6FA5" w:rsidP="000F6FA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3754B9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9</w:t>
      </w:r>
      <w:r w:rsidRPr="003754B9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step_8</w:t>
      </w:r>
      <w:r w:rsidRPr="003754B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templates/base.html</w:t>
      </w:r>
    </w:p>
    <w:p w:rsidR="000F6FA5" w:rsidRPr="000F6FA5" w:rsidRDefault="000F6FA5" w:rsidP="000F6F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F6FA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 xml:space="preserve">&lt;!DOCTYPE </w:t>
      </w:r>
      <w:r w:rsidRPr="000F6FA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html</w:t>
      </w:r>
      <w:r w:rsidRPr="000F6FA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0F6F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0F6FA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0F6F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html </w:t>
      </w:r>
      <w:r w:rsidRPr="000F6FA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lang</w:t>
      </w:r>
      <w:r w:rsidRPr="000F6F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="en"</w:t>
      </w:r>
      <w:r w:rsidRPr="000F6FA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0F6F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0F6FA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0F6F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0F6FA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0F6F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0F6FA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0F6F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meta </w:t>
      </w:r>
      <w:r w:rsidRPr="000F6FA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charset</w:t>
      </w:r>
      <w:r w:rsidRPr="000F6F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="UTF-8"</w:t>
      </w:r>
      <w:r w:rsidRPr="000F6FA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0F6F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0F6FA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0F6F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0F6FA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0F6F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{% block title %}{% endblock %}</w:t>
      </w:r>
      <w:r w:rsidRPr="000F6FA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0F6F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0F6FA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0F6F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0F6FA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0F6F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link </w:t>
      </w:r>
      <w:r w:rsidRPr="000F6FA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rel</w:t>
      </w:r>
      <w:r w:rsidRPr="000F6F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="stylesheet" </w:t>
      </w:r>
      <w:r w:rsidRPr="000F6FA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r w:rsidRPr="000F6F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="{{ static }}css/style.css"</w:t>
      </w:r>
      <w:r w:rsidRPr="000F6FA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0F6F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0F6FA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0F6F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0F6FA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0F6F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0F6FA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0F6F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body</w:t>
      </w:r>
      <w:r w:rsidRPr="000F6FA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0F6F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{% block menu %}    {% endblock %}</w:t>
      </w:r>
      <w:r w:rsidRPr="000F6F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{% block body %}    {% endblock %}</w:t>
      </w:r>
      <w:r w:rsidRPr="000F6F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0F6FA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0F6F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body</w:t>
      </w:r>
      <w:r w:rsidRPr="000F6FA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0F6F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0F6FA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0F6F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html</w:t>
      </w:r>
      <w:r w:rsidRPr="000F6FA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</w:p>
    <w:p w:rsidR="000F6FA5" w:rsidRDefault="000F6FA5" w:rsidP="00E242D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737A3" w:rsidRPr="005C3B81" w:rsidRDefault="005C3B81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нужно из каждого шаблона-наследника и всех подшаблонов убрать ранее используемые выражения</w:t>
      </w:r>
      <w:r w:rsidRPr="005C3B81">
        <w:rPr>
          <w:rFonts w:ascii="Times New Roman" w:hAnsi="Times New Roman" w:cs="Times New Roman"/>
          <w:sz w:val="28"/>
          <w:szCs w:val="28"/>
        </w:rPr>
        <w:t>:</w:t>
      </w:r>
    </w:p>
    <w:p w:rsidR="005C3B81" w:rsidRPr="005C3B81" w:rsidRDefault="005C3B81" w:rsidP="007568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C3B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{% block style %}</w:t>
      </w:r>
      <w:r w:rsidRPr="005C3B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{% include "inc-style.html" %}</w:t>
      </w:r>
      <w:r w:rsidRPr="005C3B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{% endblock %}</w:t>
      </w:r>
    </w:p>
    <w:p w:rsidR="006020CB" w:rsidRPr="00207E25" w:rsidRDefault="006020CB" w:rsidP="00E242D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C3B81" w:rsidRDefault="006020CB" w:rsidP="00E242D6">
      <w:pPr>
        <w:spacing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И можно удалить сам файл </w:t>
      </w:r>
      <w:r w:rsidRPr="007568A1">
        <w:rPr>
          <w:rFonts w:ascii="Times New Roman" w:eastAsia="Times New Roman" w:hAnsi="Times New Roman" w:cs="Times New Roman"/>
          <w:b/>
          <w:color w:val="00B0F0"/>
          <w:sz w:val="28"/>
          <w:szCs w:val="28"/>
          <w:lang w:val="en-US" w:eastAsia="ru-RU"/>
        </w:rPr>
        <w:t>inc</w:t>
      </w:r>
      <w:r w:rsidRPr="007568A1">
        <w:rPr>
          <w:rFonts w:ascii="Times New Roman" w:eastAsia="Times New Roman" w:hAnsi="Times New Roman" w:cs="Times New Roman"/>
          <w:b/>
          <w:color w:val="00B0F0"/>
          <w:sz w:val="28"/>
          <w:szCs w:val="28"/>
          <w:lang w:eastAsia="ru-RU"/>
        </w:rPr>
        <w:t>-</w:t>
      </w:r>
      <w:r w:rsidRPr="007568A1">
        <w:rPr>
          <w:rFonts w:ascii="Times New Roman" w:eastAsia="Times New Roman" w:hAnsi="Times New Roman" w:cs="Times New Roman"/>
          <w:b/>
          <w:color w:val="00B0F0"/>
          <w:sz w:val="28"/>
          <w:szCs w:val="28"/>
          <w:lang w:val="en-US" w:eastAsia="ru-RU"/>
        </w:rPr>
        <w:t>style</w:t>
      </w:r>
      <w:r w:rsidRPr="007568A1">
        <w:rPr>
          <w:rFonts w:ascii="Times New Roman" w:eastAsia="Times New Roman" w:hAnsi="Times New Roman" w:cs="Times New Roman"/>
          <w:b/>
          <w:color w:val="00B0F0"/>
          <w:sz w:val="28"/>
          <w:szCs w:val="28"/>
          <w:lang w:eastAsia="ru-RU"/>
        </w:rPr>
        <w:t>.</w:t>
      </w:r>
      <w:r w:rsidRPr="007568A1">
        <w:rPr>
          <w:rFonts w:ascii="Times New Roman" w:eastAsia="Times New Roman" w:hAnsi="Times New Roman" w:cs="Times New Roman"/>
          <w:b/>
          <w:color w:val="00B0F0"/>
          <w:sz w:val="28"/>
          <w:szCs w:val="28"/>
          <w:lang w:val="en-US" w:eastAsia="ru-RU"/>
        </w:rPr>
        <w:t>html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:rsidR="00C85BD3" w:rsidRDefault="00992D09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FBCF822" wp14:editId="6F88076A">
                <wp:simplePos x="0" y="0"/>
                <wp:positionH relativeFrom="margin">
                  <wp:align>center</wp:align>
                </wp:positionH>
                <wp:positionV relativeFrom="paragraph">
                  <wp:posOffset>-507917</wp:posOffset>
                </wp:positionV>
                <wp:extent cx="6660000" cy="9756000"/>
                <wp:effectExtent l="0" t="0" r="26670" b="17145"/>
                <wp:wrapNone/>
                <wp:docPr id="27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C72CC" id="Прямоугольник 12" o:spid="_x0000_s1026" style="position:absolute;margin-left:0;margin-top:-40pt;width:524.4pt;height:768.2pt;z-index:2518353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C85BD3">
        <w:rPr>
          <w:rFonts w:ascii="Times New Roman" w:hAnsi="Times New Roman" w:cs="Times New Roman"/>
          <w:sz w:val="28"/>
          <w:szCs w:val="28"/>
        </w:rPr>
        <w:t xml:space="preserve">Теперь давайте в качестве контента главной страницы </w:t>
      </w:r>
      <w:r w:rsidR="00C85BD3" w:rsidRPr="00992D09">
        <w:rPr>
          <w:rFonts w:ascii="Times New Roman" w:hAnsi="Times New Roman" w:cs="Times New Roman"/>
          <w:b/>
          <w:color w:val="00B0F0"/>
          <w:sz w:val="28"/>
          <w:szCs w:val="28"/>
          <w:lang w:val="en-US"/>
        </w:rPr>
        <w:t>index</w:t>
      </w:r>
      <w:r w:rsidR="00C85BD3" w:rsidRPr="00992D09">
        <w:rPr>
          <w:rFonts w:ascii="Times New Roman" w:hAnsi="Times New Roman" w:cs="Times New Roman"/>
          <w:b/>
          <w:color w:val="00B0F0"/>
          <w:sz w:val="28"/>
          <w:szCs w:val="28"/>
        </w:rPr>
        <w:t>.</w:t>
      </w:r>
      <w:r w:rsidR="00C85BD3" w:rsidRPr="00992D09">
        <w:rPr>
          <w:rFonts w:ascii="Times New Roman" w:hAnsi="Times New Roman" w:cs="Times New Roman"/>
          <w:b/>
          <w:color w:val="00B0F0"/>
          <w:sz w:val="28"/>
          <w:szCs w:val="28"/>
          <w:lang w:val="en-US"/>
        </w:rPr>
        <w:t>html</w:t>
      </w:r>
      <w:r w:rsidR="00C85BD3" w:rsidRPr="00992D09">
        <w:rPr>
          <w:rFonts w:ascii="Times New Roman" w:hAnsi="Times New Roman" w:cs="Times New Roman"/>
          <w:color w:val="00B0F0"/>
          <w:sz w:val="28"/>
          <w:szCs w:val="28"/>
        </w:rPr>
        <w:t xml:space="preserve"> </w:t>
      </w:r>
      <w:r w:rsidR="00C85BD3">
        <w:rPr>
          <w:rFonts w:ascii="Times New Roman" w:hAnsi="Times New Roman" w:cs="Times New Roman"/>
          <w:sz w:val="28"/>
          <w:szCs w:val="28"/>
        </w:rPr>
        <w:t>разместим какое-нибудь изображение</w:t>
      </w:r>
      <w:r w:rsidR="00AD45A6" w:rsidRPr="00AD45A6">
        <w:rPr>
          <w:rFonts w:ascii="Times New Roman" w:hAnsi="Times New Roman" w:cs="Times New Roman"/>
          <w:sz w:val="28"/>
          <w:szCs w:val="28"/>
        </w:rPr>
        <w:t>:</w:t>
      </w:r>
    </w:p>
    <w:p w:rsidR="004A04DE" w:rsidRPr="002237CB" w:rsidRDefault="004A04DE" w:rsidP="004A04D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2237CB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 xml:space="preserve"> 10.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2237CB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_8</w:t>
      </w:r>
      <w:r w:rsidRPr="002237CB">
        <w:rPr>
          <w:rFonts w:ascii="Times New Roman" w:hAnsi="Times New Roman" w:cs="Times New Roman"/>
          <w:b/>
          <w:sz w:val="28"/>
          <w:szCs w:val="28"/>
          <w:u w:val="single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templates</w:t>
      </w:r>
      <w:r w:rsidRPr="002237CB">
        <w:rPr>
          <w:rFonts w:ascii="Times New Roman" w:hAnsi="Times New Roman" w:cs="Times New Roman"/>
          <w:b/>
          <w:sz w:val="28"/>
          <w:szCs w:val="28"/>
          <w:u w:val="single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index</w:t>
      </w:r>
      <w:r w:rsidRPr="002237CB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html</w:t>
      </w:r>
    </w:p>
    <w:p w:rsidR="004A04DE" w:rsidRPr="002237CB" w:rsidRDefault="004A04DE" w:rsidP="004A04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2237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{% </w:t>
      </w:r>
      <w:r w:rsidRPr="00207E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extends</w:t>
      </w:r>
      <w:r w:rsidRPr="002237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"</w:t>
      </w:r>
      <w:r w:rsidRPr="00207E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base</w:t>
      </w:r>
      <w:r w:rsidRPr="002237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207E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html</w:t>
      </w:r>
      <w:r w:rsidRPr="002237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" %}</w:t>
      </w:r>
      <w:r w:rsidRPr="002237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{% </w:t>
      </w:r>
      <w:r w:rsidRPr="00207E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block</w:t>
      </w:r>
      <w:r w:rsidRPr="002237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207E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title</w:t>
      </w:r>
      <w:r w:rsidRPr="002237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%}</w:t>
      </w:r>
      <w:r w:rsidRPr="002237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4A04D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Главная</w:t>
      </w:r>
      <w:r w:rsidRPr="002237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4A04D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страница</w:t>
      </w:r>
      <w:r w:rsidRPr="002237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{% </w:t>
      </w:r>
      <w:r w:rsidRPr="00207E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endblock</w:t>
      </w:r>
      <w:r w:rsidRPr="002237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%}</w:t>
      </w:r>
      <w:r w:rsidRPr="002237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{% </w:t>
      </w:r>
      <w:r w:rsidRPr="00207E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block</w:t>
      </w:r>
      <w:r w:rsidRPr="002237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207E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menu</w:t>
      </w:r>
      <w:r w:rsidRPr="002237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%}</w:t>
      </w:r>
      <w:r w:rsidRPr="002237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{% </w:t>
      </w:r>
      <w:r w:rsidRPr="00207E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include</w:t>
      </w:r>
      <w:r w:rsidRPr="002237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"</w:t>
      </w:r>
      <w:r w:rsidRPr="00207E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inc</w:t>
      </w:r>
      <w:r w:rsidRPr="002237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</w:t>
      </w:r>
      <w:r w:rsidRPr="00207E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menu</w:t>
      </w:r>
      <w:r w:rsidRPr="002237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207E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html</w:t>
      </w:r>
      <w:r w:rsidRPr="002237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" %}</w:t>
      </w:r>
      <w:r w:rsidRPr="002237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{% </w:t>
      </w:r>
      <w:r w:rsidRPr="00207E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endblock</w:t>
      </w:r>
      <w:r w:rsidRPr="002237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%}</w:t>
      </w:r>
      <w:r w:rsidRPr="002237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{% </w:t>
      </w:r>
      <w:r w:rsidRPr="00207E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block</w:t>
      </w:r>
      <w:r w:rsidRPr="002237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207E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body</w:t>
      </w:r>
      <w:r w:rsidRPr="002237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%}</w:t>
      </w:r>
      <w:r w:rsidRPr="002237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</w:t>
      </w:r>
      <w:r w:rsidRPr="002237C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207E2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237C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&gt;&lt;</w:t>
      </w:r>
      <w:r w:rsidRPr="00207E2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img</w:t>
      </w:r>
      <w:r w:rsidRPr="002237C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 xml:space="preserve"> </w:t>
      </w:r>
      <w:r w:rsidRPr="00207E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</w:t>
      </w:r>
      <w:r w:rsidRPr="002237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="{{ </w:t>
      </w:r>
      <w:r w:rsidRPr="00207E2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static</w:t>
      </w:r>
      <w:r w:rsidRPr="002237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 }}</w:t>
      </w:r>
      <w:r w:rsidRPr="00207E2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images</w:t>
      </w:r>
      <w:r w:rsidRPr="002237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/</w:t>
      </w:r>
      <w:r w:rsidRPr="00207E2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chef</w:t>
      </w:r>
      <w:r w:rsidRPr="002237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-3.</w:t>
      </w:r>
      <w:r w:rsidRPr="00207E2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jpg</w:t>
      </w:r>
      <w:r w:rsidRPr="002237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" </w:t>
      </w:r>
      <w:r w:rsidRPr="00207E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alt</w:t>
      </w:r>
      <w:r w:rsidRPr="002237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</w:t>
      </w:r>
      <w:r w:rsidRPr="004A04D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какой</w:t>
      </w:r>
      <w:r w:rsidRPr="002237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-</w:t>
      </w:r>
      <w:r w:rsidRPr="004A04D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то</w:t>
      </w:r>
      <w:r w:rsidRPr="002237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 </w:t>
      </w:r>
      <w:r w:rsidRPr="004A04D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текст</w:t>
      </w:r>
      <w:r w:rsidRPr="002237C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"</w:t>
      </w:r>
      <w:r w:rsidRPr="002237C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&gt;&lt;/</w:t>
      </w:r>
      <w:r w:rsidRPr="00207E2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237C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237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{% </w:t>
      </w:r>
      <w:r w:rsidRPr="00207E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endblock</w:t>
      </w:r>
      <w:r w:rsidRPr="002237C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%}</w:t>
      </w:r>
    </w:p>
    <w:p w:rsidR="00AD45A6" w:rsidRPr="002237CB" w:rsidRDefault="00AD45A6" w:rsidP="00E242D6">
      <w:pPr>
        <w:spacing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6020CB" w:rsidRPr="004A04DE" w:rsidRDefault="004A04DE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Конечно не забываем разместить файл с картинкой в папке </w:t>
      </w:r>
      <w:r w:rsidR="00992D09" w:rsidRPr="00992D09">
        <w:rPr>
          <w:rFonts w:ascii="Times New Roman" w:hAnsi="Times New Roman" w:cs="Times New Roman"/>
          <w:color w:val="FFC000"/>
          <w:sz w:val="28"/>
          <w:szCs w:val="28"/>
        </w:rPr>
        <w:t>‘</w:t>
      </w:r>
      <w:r w:rsidRPr="00992D09">
        <w:rPr>
          <w:rFonts w:ascii="Times New Roman" w:hAnsi="Times New Roman" w:cs="Times New Roman"/>
          <w:color w:val="FFC000"/>
          <w:sz w:val="28"/>
          <w:szCs w:val="28"/>
          <w:lang w:val="en-US"/>
        </w:rPr>
        <w:t>staticfiles</w:t>
      </w:r>
      <w:r w:rsidRPr="00992D09">
        <w:rPr>
          <w:rFonts w:ascii="Times New Roman" w:hAnsi="Times New Roman" w:cs="Times New Roman"/>
          <w:color w:val="FFC000"/>
          <w:sz w:val="28"/>
          <w:szCs w:val="28"/>
        </w:rPr>
        <w:t>/</w:t>
      </w:r>
      <w:r w:rsidRPr="00992D09">
        <w:rPr>
          <w:rFonts w:ascii="Times New Roman" w:hAnsi="Times New Roman" w:cs="Times New Roman"/>
          <w:color w:val="FFC000"/>
          <w:sz w:val="28"/>
          <w:szCs w:val="28"/>
          <w:lang w:val="en-US"/>
        </w:rPr>
        <w:t>images</w:t>
      </w:r>
      <w:r w:rsidR="00992D09" w:rsidRPr="00992D09">
        <w:rPr>
          <w:rFonts w:ascii="Times New Roman" w:hAnsi="Times New Roman" w:cs="Times New Roman"/>
          <w:color w:val="FFC000"/>
          <w:sz w:val="28"/>
          <w:szCs w:val="28"/>
        </w:rPr>
        <w:t>’</w:t>
      </w:r>
      <w:r w:rsidRPr="004A04DE">
        <w:rPr>
          <w:rFonts w:ascii="Times New Roman" w:hAnsi="Times New Roman" w:cs="Times New Roman"/>
          <w:sz w:val="28"/>
          <w:szCs w:val="28"/>
        </w:rPr>
        <w:t>.</w:t>
      </w:r>
    </w:p>
    <w:p w:rsidR="004A04DE" w:rsidRPr="00104851" w:rsidRDefault="00104851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проект и проверим его работу</w:t>
      </w:r>
      <w:r w:rsidRPr="00104851">
        <w:rPr>
          <w:rFonts w:ascii="Times New Roman" w:hAnsi="Times New Roman" w:cs="Times New Roman"/>
          <w:sz w:val="28"/>
          <w:szCs w:val="28"/>
        </w:rPr>
        <w:t>:</w:t>
      </w:r>
    </w:p>
    <w:p w:rsidR="00BF38AB" w:rsidRDefault="002237CB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836416" behindDoc="0" locked="0" layoutInCell="1" allowOverlap="1" wp14:anchorId="2C181CD1" wp14:editId="341651B2">
            <wp:simplePos x="0" y="0"/>
            <wp:positionH relativeFrom="margin">
              <wp:posOffset>1192226</wp:posOffset>
            </wp:positionH>
            <wp:positionV relativeFrom="paragraph">
              <wp:posOffset>28437</wp:posOffset>
            </wp:positionV>
            <wp:extent cx="3800475" cy="3658235"/>
            <wp:effectExtent l="19050" t="19050" r="28575" b="18415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658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38AB" w:rsidRDefault="00BF38AB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237CB" w:rsidRDefault="002237CB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237CB" w:rsidRDefault="002237CB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237CB" w:rsidRDefault="002237CB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237CB" w:rsidRDefault="002237CB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237CB" w:rsidRDefault="002237CB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237CB" w:rsidRDefault="002237CB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237CB" w:rsidRDefault="002237CB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237CB" w:rsidRDefault="002237CB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04851" w:rsidRPr="00BF38AB" w:rsidRDefault="00BF38AB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картинка есть, и статика не потерялась. </w:t>
      </w:r>
    </w:p>
    <w:p w:rsidR="006020CB" w:rsidRPr="006020CB" w:rsidRDefault="006020CB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020CB" w:rsidRPr="006020CB" w:rsidRDefault="002237CB" w:rsidP="00E242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0DADAF5" wp14:editId="070EA82C">
                <wp:simplePos x="0" y="0"/>
                <wp:positionH relativeFrom="margin">
                  <wp:align>center</wp:align>
                </wp:positionH>
                <wp:positionV relativeFrom="paragraph">
                  <wp:posOffset>-463716</wp:posOffset>
                </wp:positionV>
                <wp:extent cx="6659880" cy="9755505"/>
                <wp:effectExtent l="0" t="0" r="26670" b="17145"/>
                <wp:wrapNone/>
                <wp:docPr id="4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689829" id="Прямоугольник 12" o:spid="_x0000_s1026" style="position:absolute;margin-left:0;margin-top:-36.5pt;width:524.4pt;height:768.15pt;z-index:251806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</w:p>
    <w:p w:rsidR="006512AE" w:rsidRPr="00147295" w:rsidRDefault="006512AE" w:rsidP="00706D60">
      <w:pPr>
        <w:pStyle w:val="1"/>
        <w:rPr>
          <w:noProof/>
        </w:rPr>
      </w:pPr>
      <w:bookmarkStart w:id="5" w:name="_Toc78473014"/>
      <w:r w:rsidRPr="00CE1E92">
        <w:rPr>
          <w:noProof/>
          <w:sz w:val="36"/>
          <w:szCs w:val="36"/>
          <w:lang w:eastAsia="ru-RU"/>
        </w:rPr>
        <w:drawing>
          <wp:anchor distT="0" distB="0" distL="114300" distR="114300" simplePos="0" relativeHeight="251656191" behindDoc="1" locked="0" layoutInCell="1" allowOverlap="1" wp14:anchorId="79DC1E84" wp14:editId="0C8BAF48">
            <wp:simplePos x="0" y="0"/>
            <wp:positionH relativeFrom="page">
              <wp:posOffset>1270</wp:posOffset>
            </wp:positionH>
            <wp:positionV relativeFrom="margin">
              <wp:posOffset>-2927350</wp:posOffset>
            </wp:positionV>
            <wp:extent cx="7560000" cy="5598000"/>
            <wp:effectExtent l="0" t="0" r="3175" b="3175"/>
            <wp:wrapSquare wrapText="bothSides"/>
            <wp:docPr id="31" name="Рисунок 31" descr="Вид сверху на рукопожатие над деловыми документам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rPr>
            <w:noProof/>
          </w:rPr>
          <w:id w:val="-1869754164"/>
          <w:placeholder>
            <w:docPart w:val="592669FCF1CD4C9D8BBF90FE76914E01"/>
          </w:placeholder>
          <w:temporary/>
          <w:showingPlcHdr/>
          <w15:appearance w15:val="hidden"/>
        </w:sdtPr>
        <w:sdtEndPr/>
        <w:sdtContent>
          <w:r w:rsidR="00706D60" w:rsidRPr="00CE1E92">
            <w:rPr>
              <w:noProof/>
              <w:lang w:bidi="ru-RU"/>
            </w:rPr>
            <w:t>Заключение</w:t>
          </w:r>
        </w:sdtContent>
      </w:sdt>
      <w:bookmarkEnd w:id="5"/>
    </w:p>
    <w:p w:rsidR="00576B76" w:rsidRPr="00147295" w:rsidRDefault="00576B76" w:rsidP="00706D60">
      <w:pPr>
        <w:rPr>
          <w:noProof/>
        </w:rPr>
      </w:pPr>
    </w:p>
    <w:p w:rsidR="00873804" w:rsidRPr="00207E25" w:rsidRDefault="00207E25" w:rsidP="006904FB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Мы научили наш фреймворк еще одному важному умению – работать со статикой. При этом мы доработали код самого фреймворка, а также функции, обеспечивающей шаблонизацию. Кроме того, проект пополнился рядом служебных файлов, например, </w:t>
      </w:r>
      <w:r w:rsidRPr="00DD17CF">
        <w:rPr>
          <w:rFonts w:ascii="Times New Roman" w:hAnsi="Times New Roman" w:cs="Times New Roman"/>
          <w:b/>
          <w:noProof/>
          <w:color w:val="0070C0"/>
          <w:sz w:val="26"/>
          <w:szCs w:val="26"/>
          <w:lang w:val="en-US"/>
        </w:rPr>
        <w:t>settings</w:t>
      </w:r>
      <w:r w:rsidRPr="00DD17CF">
        <w:rPr>
          <w:rFonts w:ascii="Times New Roman" w:hAnsi="Times New Roman" w:cs="Times New Roman"/>
          <w:b/>
          <w:noProof/>
          <w:color w:val="0070C0"/>
          <w:sz w:val="26"/>
          <w:szCs w:val="26"/>
        </w:rPr>
        <w:t>.</w:t>
      </w:r>
      <w:r w:rsidRPr="00DD17CF">
        <w:rPr>
          <w:rFonts w:ascii="Times New Roman" w:hAnsi="Times New Roman" w:cs="Times New Roman"/>
          <w:b/>
          <w:noProof/>
          <w:color w:val="0070C0"/>
          <w:sz w:val="26"/>
          <w:szCs w:val="26"/>
          <w:lang w:val="en-US"/>
        </w:rPr>
        <w:t>py</w:t>
      </w:r>
      <w:r w:rsidRPr="00207E25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и </w:t>
      </w:r>
      <w:r w:rsidRPr="00DD17CF">
        <w:rPr>
          <w:rFonts w:ascii="Times New Roman" w:hAnsi="Times New Roman" w:cs="Times New Roman"/>
          <w:b/>
          <w:noProof/>
          <w:color w:val="0070C0"/>
          <w:sz w:val="26"/>
          <w:szCs w:val="26"/>
        </w:rPr>
        <w:t>content_</w:t>
      </w:r>
      <w:r w:rsidRPr="00DD17CF">
        <w:rPr>
          <w:rFonts w:ascii="Times New Roman" w:hAnsi="Times New Roman" w:cs="Times New Roman"/>
          <w:b/>
          <w:noProof/>
          <w:color w:val="0070C0"/>
          <w:sz w:val="26"/>
          <w:szCs w:val="26"/>
          <w:lang w:val="en-US"/>
        </w:rPr>
        <w:t>types</w:t>
      </w:r>
      <w:r w:rsidRPr="00DD17CF">
        <w:rPr>
          <w:rFonts w:ascii="Times New Roman" w:hAnsi="Times New Roman" w:cs="Times New Roman"/>
          <w:b/>
          <w:noProof/>
          <w:color w:val="0070C0"/>
          <w:sz w:val="26"/>
          <w:szCs w:val="26"/>
        </w:rPr>
        <w:t>.</w:t>
      </w:r>
      <w:r w:rsidRPr="00DD17CF">
        <w:rPr>
          <w:rFonts w:ascii="Times New Roman" w:hAnsi="Times New Roman" w:cs="Times New Roman"/>
          <w:b/>
          <w:noProof/>
          <w:color w:val="0070C0"/>
          <w:sz w:val="26"/>
          <w:szCs w:val="26"/>
          <w:lang w:val="en-US"/>
        </w:rPr>
        <w:t>py</w:t>
      </w:r>
      <w:r w:rsidRPr="00207E25">
        <w:rPr>
          <w:rFonts w:ascii="Times New Roman" w:hAnsi="Times New Roman" w:cs="Times New Roman"/>
          <w:noProof/>
          <w:sz w:val="26"/>
          <w:szCs w:val="26"/>
        </w:rPr>
        <w:t xml:space="preserve">. </w:t>
      </w:r>
      <w:r>
        <w:rPr>
          <w:rFonts w:ascii="Times New Roman" w:hAnsi="Times New Roman" w:cs="Times New Roman"/>
          <w:noProof/>
          <w:sz w:val="26"/>
          <w:szCs w:val="26"/>
        </w:rPr>
        <w:t>Мы последовательно разобрали все сложные моменты кода.</w:t>
      </w:r>
    </w:p>
    <w:p w:rsidR="00873804" w:rsidRPr="00DD47B9" w:rsidRDefault="00873804" w:rsidP="00706D60">
      <w:pPr>
        <w:pStyle w:val="21"/>
        <w:rPr>
          <w:noProof/>
        </w:rPr>
      </w:pPr>
    </w:p>
    <w:p w:rsidR="006904FB" w:rsidRDefault="00207E25" w:rsidP="0091777D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bookmarkStart w:id="6" w:name="_GoBack"/>
      <w:bookmarkEnd w:id="6"/>
      <w:r>
        <w:rPr>
          <w:rFonts w:ascii="Times New Roman" w:hAnsi="Times New Roman" w:cs="Times New Roman"/>
          <w:noProof/>
          <w:sz w:val="26"/>
          <w:szCs w:val="26"/>
        </w:rPr>
        <w:t>Подключение статики – нетривиальная задача. Для этого необходимо настроить работу фреймворка так, чтобы он при рендеринге страниц обеспечивал и возврат содержимого статических файлов в байтовом формате.</w:t>
      </w:r>
    </w:p>
    <w:p w:rsidR="00966747" w:rsidRDefault="00207E25" w:rsidP="0091777D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Также необходимо настроить шаблонизатор, чтобы при работе с адресами наподобие </w:t>
      </w:r>
      <w:r w:rsidR="00DD17CF" w:rsidRPr="00DD17CF">
        <w:rPr>
          <w:rFonts w:ascii="Times New Roman" w:hAnsi="Times New Roman" w:cs="Times New Roman"/>
          <w:noProof/>
          <w:color w:val="FFC000"/>
          <w:sz w:val="26"/>
          <w:szCs w:val="26"/>
        </w:rPr>
        <w:t>‘</w:t>
      </w:r>
      <w:r w:rsidRPr="00DD17CF">
        <w:rPr>
          <w:rFonts w:ascii="Times New Roman" w:hAnsi="Times New Roman" w:cs="Times New Roman"/>
          <w:noProof/>
          <w:color w:val="FFC000"/>
          <w:sz w:val="26"/>
          <w:szCs w:val="26"/>
        </w:rPr>
        <w:t>/</w:t>
      </w:r>
      <w:r w:rsidRPr="00DD17CF">
        <w:rPr>
          <w:rFonts w:ascii="Times New Roman" w:hAnsi="Times New Roman" w:cs="Times New Roman"/>
          <w:noProof/>
          <w:color w:val="FFC000"/>
          <w:sz w:val="26"/>
          <w:szCs w:val="26"/>
          <w:lang w:val="en-US"/>
        </w:rPr>
        <w:t>static</w:t>
      </w:r>
      <w:r w:rsidRPr="00DD17CF">
        <w:rPr>
          <w:rFonts w:ascii="Times New Roman" w:hAnsi="Times New Roman" w:cs="Times New Roman"/>
          <w:noProof/>
          <w:color w:val="FFC000"/>
          <w:sz w:val="26"/>
          <w:szCs w:val="26"/>
        </w:rPr>
        <w:t>/</w:t>
      </w:r>
      <w:r w:rsidR="00DD17CF" w:rsidRPr="00DD17CF">
        <w:rPr>
          <w:rFonts w:ascii="Times New Roman" w:hAnsi="Times New Roman" w:cs="Times New Roman"/>
          <w:noProof/>
          <w:color w:val="FFC000"/>
          <w:sz w:val="26"/>
          <w:szCs w:val="26"/>
        </w:rPr>
        <w:t>’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они воспринимались именно как </w:t>
      </w:r>
      <w:r w:rsidR="00586145">
        <w:rPr>
          <w:rFonts w:ascii="Times New Roman" w:hAnsi="Times New Roman" w:cs="Times New Roman"/>
          <w:noProof/>
          <w:sz w:val="26"/>
          <w:szCs w:val="26"/>
        </w:rPr>
        <w:t xml:space="preserve">подключение статических файлов, т.е. </w:t>
      </w:r>
      <w:r w:rsidR="00586145">
        <w:rPr>
          <w:rFonts w:ascii="Times New Roman" w:hAnsi="Times New Roman" w:cs="Times New Roman"/>
          <w:noProof/>
          <w:sz w:val="26"/>
          <w:szCs w:val="26"/>
          <w:lang w:val="en-US"/>
        </w:rPr>
        <w:t>js</w:t>
      </w:r>
      <w:r w:rsidR="00586145" w:rsidRPr="00586145">
        <w:rPr>
          <w:rFonts w:ascii="Times New Roman" w:hAnsi="Times New Roman" w:cs="Times New Roman"/>
          <w:noProof/>
          <w:sz w:val="26"/>
          <w:szCs w:val="26"/>
        </w:rPr>
        <w:t>-</w:t>
      </w:r>
      <w:r w:rsidR="00586145">
        <w:rPr>
          <w:rFonts w:ascii="Times New Roman" w:hAnsi="Times New Roman" w:cs="Times New Roman"/>
          <w:noProof/>
          <w:sz w:val="26"/>
          <w:szCs w:val="26"/>
        </w:rPr>
        <w:t xml:space="preserve">скриптов, </w:t>
      </w:r>
      <w:r w:rsidR="00586145">
        <w:rPr>
          <w:rFonts w:ascii="Times New Roman" w:hAnsi="Times New Roman" w:cs="Times New Roman"/>
          <w:noProof/>
          <w:sz w:val="26"/>
          <w:szCs w:val="26"/>
          <w:lang w:val="en-US"/>
        </w:rPr>
        <w:t>css</w:t>
      </w:r>
      <w:r w:rsidR="00586145" w:rsidRPr="00586145">
        <w:rPr>
          <w:rFonts w:ascii="Times New Roman" w:hAnsi="Times New Roman" w:cs="Times New Roman"/>
          <w:noProof/>
          <w:sz w:val="26"/>
          <w:szCs w:val="26"/>
        </w:rPr>
        <w:t>-</w:t>
      </w:r>
      <w:r w:rsidR="00586145">
        <w:rPr>
          <w:rFonts w:ascii="Times New Roman" w:hAnsi="Times New Roman" w:cs="Times New Roman"/>
          <w:noProof/>
          <w:sz w:val="26"/>
          <w:szCs w:val="26"/>
        </w:rPr>
        <w:t>файлов, изображений.</w:t>
      </w:r>
    </w:p>
    <w:p w:rsidR="00586145" w:rsidRDefault="00634B9A" w:rsidP="0091777D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Также, как и в случае с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Django</w:t>
      </w:r>
      <w:r w:rsidRPr="00634B9A">
        <w:rPr>
          <w:rFonts w:ascii="Times New Roman" w:hAnsi="Times New Roman" w:cs="Times New Roman"/>
          <w:noProof/>
          <w:sz w:val="26"/>
          <w:szCs w:val="26"/>
        </w:rPr>
        <w:t xml:space="preserve">, </w:t>
      </w:r>
      <w:r>
        <w:rPr>
          <w:rFonts w:ascii="Times New Roman" w:hAnsi="Times New Roman" w:cs="Times New Roman"/>
          <w:noProof/>
          <w:sz w:val="26"/>
          <w:szCs w:val="26"/>
        </w:rPr>
        <w:t xml:space="preserve">нам необходимо настроить специальный файл </w:t>
      </w:r>
      <w:r w:rsidRPr="00DD17CF">
        <w:rPr>
          <w:rFonts w:ascii="Times New Roman" w:hAnsi="Times New Roman" w:cs="Times New Roman"/>
          <w:b/>
          <w:noProof/>
          <w:color w:val="0070C0"/>
          <w:sz w:val="26"/>
          <w:szCs w:val="26"/>
          <w:lang w:val="en-US"/>
        </w:rPr>
        <w:t>settings</w:t>
      </w:r>
      <w:r w:rsidRPr="00DD17CF">
        <w:rPr>
          <w:rFonts w:ascii="Times New Roman" w:hAnsi="Times New Roman" w:cs="Times New Roman"/>
          <w:b/>
          <w:noProof/>
          <w:color w:val="0070C0"/>
          <w:sz w:val="26"/>
          <w:szCs w:val="26"/>
        </w:rPr>
        <w:t>.</w:t>
      </w:r>
      <w:r w:rsidRPr="00DD17CF">
        <w:rPr>
          <w:rFonts w:ascii="Times New Roman" w:hAnsi="Times New Roman" w:cs="Times New Roman"/>
          <w:b/>
          <w:noProof/>
          <w:color w:val="0070C0"/>
          <w:sz w:val="26"/>
          <w:szCs w:val="26"/>
          <w:lang w:val="en-US"/>
        </w:rPr>
        <w:t>py</w:t>
      </w:r>
      <w:r>
        <w:rPr>
          <w:rFonts w:ascii="Times New Roman" w:hAnsi="Times New Roman" w:cs="Times New Roman"/>
          <w:noProof/>
          <w:sz w:val="26"/>
          <w:szCs w:val="26"/>
        </w:rPr>
        <w:t>, где прописать пути, которые будут восприниматься фреймворком, как доступ к статическим файлам.</w:t>
      </w:r>
    </w:p>
    <w:p w:rsidR="00701FF2" w:rsidRDefault="00B53404" w:rsidP="00DC7C1B">
      <w:pPr>
        <w:pStyle w:val="a0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anchor distT="0" distB="0" distL="114300" distR="114300" simplePos="0" relativeHeight="2518374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654629</wp:posOffset>
            </wp:positionV>
            <wp:extent cx="5725160" cy="6870065"/>
            <wp:effectExtent l="19050" t="19050" r="27940" b="26035"/>
            <wp:wrapTight wrapText="bothSides">
              <wp:wrapPolygon edited="0">
                <wp:start x="-72" y="-60"/>
                <wp:lineTo x="-72" y="21622"/>
                <wp:lineTo x="21634" y="21622"/>
                <wp:lineTo x="21634" y="-60"/>
                <wp:lineTo x="-72" y="-6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870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7C1B" w:rsidRPr="00CE1E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04726F51" wp14:editId="35253A3D">
                <wp:simplePos x="0" y="0"/>
                <wp:positionH relativeFrom="margin">
                  <wp:posOffset>-445715</wp:posOffset>
                </wp:positionH>
                <wp:positionV relativeFrom="paragraph">
                  <wp:posOffset>-464903</wp:posOffset>
                </wp:positionV>
                <wp:extent cx="6660000" cy="9756000"/>
                <wp:effectExtent l="0" t="0" r="26670" b="17145"/>
                <wp:wrapNone/>
                <wp:docPr id="12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452CE" w:rsidRPr="00F00819" w:rsidRDefault="004452CE" w:rsidP="00701FF2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726F51" id="Прямоугольник 12" o:spid="_x0000_s1028" style="position:absolute;left:0;text-align:left;margin-left:-35.1pt;margin-top:-36.6pt;width:524.4pt;height:768.2pt;z-index:-251585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" filled="f" strokecolor="#2f5496 [2404]" strokeweight="1pt">
                <v:textbox>
                  <w:txbxContent>
                    <w:p w:rsidR="004452CE" w:rsidRPr="00F00819" w:rsidRDefault="004452CE" w:rsidP="00701FF2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01FF2">
        <w:rPr>
          <w:rFonts w:ascii="Times New Roman" w:hAnsi="Times New Roman" w:cs="Times New Roman"/>
          <w:noProof/>
          <w:sz w:val="26"/>
          <w:szCs w:val="26"/>
        </w:rPr>
        <w:t xml:space="preserve">Текущая структура предложенного </w:t>
      </w:r>
      <w:r w:rsidR="00701FF2">
        <w:rPr>
          <w:rFonts w:ascii="Times New Roman" w:hAnsi="Times New Roman" w:cs="Times New Roman"/>
          <w:noProof/>
          <w:sz w:val="26"/>
          <w:szCs w:val="26"/>
          <w:lang w:val="en-US"/>
        </w:rPr>
        <w:t>WSGI</w:t>
      </w:r>
      <w:r w:rsidR="00701FF2" w:rsidRPr="00BB19D4">
        <w:rPr>
          <w:rFonts w:ascii="Times New Roman" w:hAnsi="Times New Roman" w:cs="Times New Roman"/>
          <w:noProof/>
          <w:sz w:val="26"/>
          <w:szCs w:val="26"/>
        </w:rPr>
        <w:t>-</w:t>
      </w:r>
      <w:r w:rsidR="00701FF2">
        <w:rPr>
          <w:rFonts w:ascii="Times New Roman" w:hAnsi="Times New Roman" w:cs="Times New Roman"/>
          <w:noProof/>
          <w:sz w:val="26"/>
          <w:szCs w:val="26"/>
        </w:rPr>
        <w:t>фреймворка и создаваемого на его основе веб-приложения приведена на рис. 1.</w:t>
      </w:r>
    </w:p>
    <w:p w:rsidR="0091777D" w:rsidRPr="0091777D" w:rsidRDefault="00701FF2" w:rsidP="00DD47B9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ind w:left="360" w:hanging="36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Рис. 1. </w:t>
      </w:r>
      <w:r w:rsidR="00D860D0">
        <w:rPr>
          <w:rFonts w:ascii="Times New Roman" w:hAnsi="Times New Roman" w:cs="Times New Roman"/>
          <w:noProof/>
          <w:sz w:val="26"/>
          <w:szCs w:val="26"/>
        </w:rPr>
        <w:t>С</w:t>
      </w:r>
      <w:r>
        <w:rPr>
          <w:rFonts w:ascii="Times New Roman" w:hAnsi="Times New Roman" w:cs="Times New Roman"/>
          <w:noProof/>
          <w:sz w:val="26"/>
          <w:szCs w:val="26"/>
        </w:rPr>
        <w:t>тр</w:t>
      </w:r>
      <w:r w:rsidR="00CA0BED">
        <w:rPr>
          <w:rFonts w:ascii="Times New Roman" w:hAnsi="Times New Roman" w:cs="Times New Roman"/>
          <w:noProof/>
          <w:sz w:val="26"/>
          <w:szCs w:val="26"/>
        </w:rPr>
        <w:t>у</w:t>
      </w:r>
      <w:r>
        <w:rPr>
          <w:rFonts w:ascii="Times New Roman" w:hAnsi="Times New Roman" w:cs="Times New Roman"/>
          <w:noProof/>
          <w:sz w:val="26"/>
          <w:szCs w:val="26"/>
        </w:rPr>
        <w:t>ктура проекта (фреймворк + веб-приложение)</w:t>
      </w:r>
    </w:p>
    <w:sectPr w:rsidR="0091777D" w:rsidRPr="0091777D" w:rsidSect="00E65EE1">
      <w:footerReference w:type="default" r:id="rId17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52CE" w:rsidRDefault="004452CE" w:rsidP="00706D60">
      <w:r>
        <w:separator/>
      </w:r>
    </w:p>
  </w:endnote>
  <w:endnote w:type="continuationSeparator" w:id="0">
    <w:p w:rsidR="004452CE" w:rsidRDefault="004452CE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</w:rPr>
      <w:id w:val="-3443680"/>
      <w:docPartObj>
        <w:docPartGallery w:val="Page Numbers (Bottom of Page)"/>
        <w:docPartUnique/>
      </w:docPartObj>
    </w:sdtPr>
    <w:sdtEndPr/>
    <w:sdtContent>
      <w:p w:rsidR="004452CE" w:rsidRPr="00CE1E92" w:rsidRDefault="004452CE" w:rsidP="00706D60">
        <w:pPr>
          <w:pStyle w:val="af"/>
          <w:rPr>
            <w:noProof/>
          </w:rPr>
        </w:pPr>
        <w:r w:rsidRPr="00CE1E92">
          <w:rPr>
            <w:noProof/>
            <w:lang w:bidi="ru-RU"/>
          </w:rPr>
          <w:fldChar w:fldCharType="begin"/>
        </w:r>
        <w:r w:rsidRPr="00CE1E92">
          <w:rPr>
            <w:noProof/>
            <w:lang w:bidi="ru-RU"/>
          </w:rPr>
          <w:instrText xml:space="preserve"> PAGE   \* MERGEFORMAT </w:instrText>
        </w:r>
        <w:r w:rsidRPr="00CE1E92">
          <w:rPr>
            <w:noProof/>
            <w:lang w:bidi="ru-RU"/>
          </w:rPr>
          <w:fldChar w:fldCharType="separate"/>
        </w:r>
        <w:r w:rsidR="00DD17CF">
          <w:rPr>
            <w:noProof/>
            <w:lang w:bidi="ru-RU"/>
          </w:rPr>
          <w:t>19</w:t>
        </w:r>
        <w:r w:rsidRPr="00CE1E92">
          <w:rPr>
            <w:noProof/>
            <w:lang w:bidi="ru-RU"/>
          </w:rPr>
          <w:fldChar w:fldCharType="end"/>
        </w:r>
      </w:p>
    </w:sdtContent>
  </w:sdt>
  <w:p w:rsidR="004452CE" w:rsidRPr="00CE1E92" w:rsidRDefault="004452CE" w:rsidP="00706D60">
    <w:pPr>
      <w:pStyle w:val="af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52CE" w:rsidRDefault="004452CE" w:rsidP="00706D60">
      <w:r>
        <w:separator/>
      </w:r>
    </w:p>
  </w:footnote>
  <w:footnote w:type="continuationSeparator" w:id="0">
    <w:p w:rsidR="004452CE" w:rsidRDefault="004452CE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B3AFE8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8F2553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EA0C77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7E0286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3AECF0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0A26E3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21624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20BF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C1A862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5CC83A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2D15EB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0857E1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416A3A16"/>
    <w:multiLevelType w:val="multilevel"/>
    <w:tmpl w:val="3AB0F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4">
    <w:nsid w:val="59607707"/>
    <w:multiLevelType w:val="hybridMultilevel"/>
    <w:tmpl w:val="11D0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BAB7B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6A7256A3"/>
    <w:multiLevelType w:val="hybridMultilevel"/>
    <w:tmpl w:val="DDDE4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3F82F20"/>
    <w:multiLevelType w:val="hybridMultilevel"/>
    <w:tmpl w:val="5540D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B210000"/>
    <w:multiLevelType w:val="hybridMultilevel"/>
    <w:tmpl w:val="6010C3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6"/>
  </w:num>
  <w:num w:numId="3">
    <w:abstractNumId w:val="9"/>
  </w:num>
  <w:num w:numId="4">
    <w:abstractNumId w:val="10"/>
  </w:num>
  <w:num w:numId="5">
    <w:abstractNumId w:val="15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1"/>
  </w:num>
  <w:num w:numId="16">
    <w:abstractNumId w:val="17"/>
  </w:num>
  <w:num w:numId="17">
    <w:abstractNumId w:val="18"/>
  </w:num>
  <w:num w:numId="18">
    <w:abstractNumId w:val="14"/>
  </w:num>
  <w:num w:numId="19">
    <w:abstractNumId w:val="19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4300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A40"/>
    <w:rsid w:val="00004FCD"/>
    <w:rsid w:val="00014DDC"/>
    <w:rsid w:val="00020FC9"/>
    <w:rsid w:val="0002247E"/>
    <w:rsid w:val="00033325"/>
    <w:rsid w:val="000411DF"/>
    <w:rsid w:val="000433F6"/>
    <w:rsid w:val="00043AE0"/>
    <w:rsid w:val="00051EBA"/>
    <w:rsid w:val="00051EC8"/>
    <w:rsid w:val="000529B3"/>
    <w:rsid w:val="00054B1A"/>
    <w:rsid w:val="000576A7"/>
    <w:rsid w:val="00072591"/>
    <w:rsid w:val="00077135"/>
    <w:rsid w:val="0008174B"/>
    <w:rsid w:val="00092BE7"/>
    <w:rsid w:val="000938E0"/>
    <w:rsid w:val="000949D7"/>
    <w:rsid w:val="00096774"/>
    <w:rsid w:val="00097017"/>
    <w:rsid w:val="000973BC"/>
    <w:rsid w:val="000A20BE"/>
    <w:rsid w:val="000A3FA6"/>
    <w:rsid w:val="000A44F4"/>
    <w:rsid w:val="000B5E2F"/>
    <w:rsid w:val="000C14A6"/>
    <w:rsid w:val="000C4789"/>
    <w:rsid w:val="000C5679"/>
    <w:rsid w:val="000D1900"/>
    <w:rsid w:val="000D3E5B"/>
    <w:rsid w:val="000E4C49"/>
    <w:rsid w:val="000E67F0"/>
    <w:rsid w:val="000F0CBE"/>
    <w:rsid w:val="000F5CE0"/>
    <w:rsid w:val="000F6FA5"/>
    <w:rsid w:val="0010017E"/>
    <w:rsid w:val="00104851"/>
    <w:rsid w:val="00104CC6"/>
    <w:rsid w:val="00105E26"/>
    <w:rsid w:val="00117083"/>
    <w:rsid w:val="00125A16"/>
    <w:rsid w:val="00133360"/>
    <w:rsid w:val="00136DDD"/>
    <w:rsid w:val="00143E97"/>
    <w:rsid w:val="00145E92"/>
    <w:rsid w:val="00147295"/>
    <w:rsid w:val="00165112"/>
    <w:rsid w:val="00165D2D"/>
    <w:rsid w:val="001673BE"/>
    <w:rsid w:val="00177C90"/>
    <w:rsid w:val="00180DC3"/>
    <w:rsid w:val="00184A71"/>
    <w:rsid w:val="00191A26"/>
    <w:rsid w:val="001920EC"/>
    <w:rsid w:val="001A0417"/>
    <w:rsid w:val="001A27B9"/>
    <w:rsid w:val="001A2B3C"/>
    <w:rsid w:val="001A3423"/>
    <w:rsid w:val="001A70F2"/>
    <w:rsid w:val="001B705A"/>
    <w:rsid w:val="001C293B"/>
    <w:rsid w:val="001C429B"/>
    <w:rsid w:val="001D2097"/>
    <w:rsid w:val="001D6DFE"/>
    <w:rsid w:val="001E61E5"/>
    <w:rsid w:val="00205595"/>
    <w:rsid w:val="00205B98"/>
    <w:rsid w:val="00207E25"/>
    <w:rsid w:val="00220079"/>
    <w:rsid w:val="0022046C"/>
    <w:rsid w:val="00221F1B"/>
    <w:rsid w:val="002237CB"/>
    <w:rsid w:val="00232B87"/>
    <w:rsid w:val="002437EF"/>
    <w:rsid w:val="00255091"/>
    <w:rsid w:val="00271FB5"/>
    <w:rsid w:val="002948F0"/>
    <w:rsid w:val="002974C8"/>
    <w:rsid w:val="00297801"/>
    <w:rsid w:val="002B0CEA"/>
    <w:rsid w:val="002B13E5"/>
    <w:rsid w:val="002B5D98"/>
    <w:rsid w:val="002C0B57"/>
    <w:rsid w:val="002C5772"/>
    <w:rsid w:val="002C5D43"/>
    <w:rsid w:val="002D175F"/>
    <w:rsid w:val="002D6BB6"/>
    <w:rsid w:val="002E23D3"/>
    <w:rsid w:val="002E47E0"/>
    <w:rsid w:val="0030498E"/>
    <w:rsid w:val="0031357F"/>
    <w:rsid w:val="003152BA"/>
    <w:rsid w:val="003161E7"/>
    <w:rsid w:val="00327EAB"/>
    <w:rsid w:val="0034423D"/>
    <w:rsid w:val="00374B66"/>
    <w:rsid w:val="003754B9"/>
    <w:rsid w:val="00390B74"/>
    <w:rsid w:val="003933E0"/>
    <w:rsid w:val="003B3954"/>
    <w:rsid w:val="003D76F9"/>
    <w:rsid w:val="003E2D4E"/>
    <w:rsid w:val="003E5AC0"/>
    <w:rsid w:val="003E7DD1"/>
    <w:rsid w:val="00400C47"/>
    <w:rsid w:val="00414989"/>
    <w:rsid w:val="00415F1E"/>
    <w:rsid w:val="00416074"/>
    <w:rsid w:val="00422B5B"/>
    <w:rsid w:val="00433540"/>
    <w:rsid w:val="00437C96"/>
    <w:rsid w:val="00444828"/>
    <w:rsid w:val="004452CE"/>
    <w:rsid w:val="004473C5"/>
    <w:rsid w:val="00450AE2"/>
    <w:rsid w:val="0045722C"/>
    <w:rsid w:val="004604EF"/>
    <w:rsid w:val="00462747"/>
    <w:rsid w:val="00464756"/>
    <w:rsid w:val="00467CEB"/>
    <w:rsid w:val="004834A3"/>
    <w:rsid w:val="00495972"/>
    <w:rsid w:val="00497899"/>
    <w:rsid w:val="004A04DE"/>
    <w:rsid w:val="004A2023"/>
    <w:rsid w:val="004A6C7E"/>
    <w:rsid w:val="004B37A8"/>
    <w:rsid w:val="004B624E"/>
    <w:rsid w:val="004D14A8"/>
    <w:rsid w:val="004D60BC"/>
    <w:rsid w:val="004E2FFE"/>
    <w:rsid w:val="004F392D"/>
    <w:rsid w:val="00503AD7"/>
    <w:rsid w:val="00521A5B"/>
    <w:rsid w:val="00525A5B"/>
    <w:rsid w:val="00536C8C"/>
    <w:rsid w:val="00542F7A"/>
    <w:rsid w:val="00547163"/>
    <w:rsid w:val="0055359D"/>
    <w:rsid w:val="00564BC4"/>
    <w:rsid w:val="0056546D"/>
    <w:rsid w:val="005734D9"/>
    <w:rsid w:val="00573949"/>
    <w:rsid w:val="005740CB"/>
    <w:rsid w:val="00576B76"/>
    <w:rsid w:val="0058291D"/>
    <w:rsid w:val="00586145"/>
    <w:rsid w:val="00586D8C"/>
    <w:rsid w:val="00593868"/>
    <w:rsid w:val="005C1636"/>
    <w:rsid w:val="005C3B81"/>
    <w:rsid w:val="005D217A"/>
    <w:rsid w:val="005D48DA"/>
    <w:rsid w:val="005D5734"/>
    <w:rsid w:val="005E2904"/>
    <w:rsid w:val="005E2BE2"/>
    <w:rsid w:val="005E3265"/>
    <w:rsid w:val="005E640A"/>
    <w:rsid w:val="005F1695"/>
    <w:rsid w:val="005F344D"/>
    <w:rsid w:val="005F3979"/>
    <w:rsid w:val="005F7465"/>
    <w:rsid w:val="006020CB"/>
    <w:rsid w:val="0061251D"/>
    <w:rsid w:val="006133C6"/>
    <w:rsid w:val="006243F8"/>
    <w:rsid w:val="00634296"/>
    <w:rsid w:val="00634B9A"/>
    <w:rsid w:val="00650009"/>
    <w:rsid w:val="006512AE"/>
    <w:rsid w:val="006530C8"/>
    <w:rsid w:val="00656438"/>
    <w:rsid w:val="006637DD"/>
    <w:rsid w:val="00676817"/>
    <w:rsid w:val="006778E3"/>
    <w:rsid w:val="006802C7"/>
    <w:rsid w:val="006904FB"/>
    <w:rsid w:val="00691EA6"/>
    <w:rsid w:val="006932A8"/>
    <w:rsid w:val="006A74E5"/>
    <w:rsid w:val="006B6867"/>
    <w:rsid w:val="006C36F4"/>
    <w:rsid w:val="006C4B84"/>
    <w:rsid w:val="006C5F28"/>
    <w:rsid w:val="006D3FD3"/>
    <w:rsid w:val="006D6A7F"/>
    <w:rsid w:val="006F2F55"/>
    <w:rsid w:val="00701FF2"/>
    <w:rsid w:val="0070206E"/>
    <w:rsid w:val="00706D60"/>
    <w:rsid w:val="00710767"/>
    <w:rsid w:val="00710E9A"/>
    <w:rsid w:val="00731EC4"/>
    <w:rsid w:val="0073372F"/>
    <w:rsid w:val="00737AD3"/>
    <w:rsid w:val="00740FDD"/>
    <w:rsid w:val="00744FC7"/>
    <w:rsid w:val="00745C41"/>
    <w:rsid w:val="007473BF"/>
    <w:rsid w:val="00751884"/>
    <w:rsid w:val="00752ACF"/>
    <w:rsid w:val="007568A1"/>
    <w:rsid w:val="007633AD"/>
    <w:rsid w:val="00764740"/>
    <w:rsid w:val="0076562E"/>
    <w:rsid w:val="00770D3B"/>
    <w:rsid w:val="007726E8"/>
    <w:rsid w:val="00775976"/>
    <w:rsid w:val="00781481"/>
    <w:rsid w:val="0078323F"/>
    <w:rsid w:val="007A3AE0"/>
    <w:rsid w:val="007B2ADF"/>
    <w:rsid w:val="007B4178"/>
    <w:rsid w:val="007C12DC"/>
    <w:rsid w:val="007E2DEC"/>
    <w:rsid w:val="007E363C"/>
    <w:rsid w:val="007E5827"/>
    <w:rsid w:val="008034B3"/>
    <w:rsid w:val="0080547D"/>
    <w:rsid w:val="008063C3"/>
    <w:rsid w:val="00811344"/>
    <w:rsid w:val="00811928"/>
    <w:rsid w:val="008327CF"/>
    <w:rsid w:val="00833F7C"/>
    <w:rsid w:val="00834672"/>
    <w:rsid w:val="00834C32"/>
    <w:rsid w:val="008538DE"/>
    <w:rsid w:val="00854C7D"/>
    <w:rsid w:val="00857EDC"/>
    <w:rsid w:val="00861D00"/>
    <w:rsid w:val="00866B2E"/>
    <w:rsid w:val="00867CCF"/>
    <w:rsid w:val="00873804"/>
    <w:rsid w:val="00875493"/>
    <w:rsid w:val="008758A9"/>
    <w:rsid w:val="00877EC7"/>
    <w:rsid w:val="008805CE"/>
    <w:rsid w:val="00893712"/>
    <w:rsid w:val="008B678D"/>
    <w:rsid w:val="008D5A54"/>
    <w:rsid w:val="008E1568"/>
    <w:rsid w:val="008E1AE6"/>
    <w:rsid w:val="008E4CD9"/>
    <w:rsid w:val="008E68A6"/>
    <w:rsid w:val="008E6A4A"/>
    <w:rsid w:val="008F66CE"/>
    <w:rsid w:val="008F6A55"/>
    <w:rsid w:val="009151C9"/>
    <w:rsid w:val="00916FDB"/>
    <w:rsid w:val="0091777D"/>
    <w:rsid w:val="00932384"/>
    <w:rsid w:val="009405C6"/>
    <w:rsid w:val="00941877"/>
    <w:rsid w:val="00943E6F"/>
    <w:rsid w:val="00946397"/>
    <w:rsid w:val="00950CAE"/>
    <w:rsid w:val="00952378"/>
    <w:rsid w:val="00952DB9"/>
    <w:rsid w:val="00952E5C"/>
    <w:rsid w:val="0095348F"/>
    <w:rsid w:val="00954FAE"/>
    <w:rsid w:val="00966747"/>
    <w:rsid w:val="0096777A"/>
    <w:rsid w:val="0097024E"/>
    <w:rsid w:val="00974552"/>
    <w:rsid w:val="009802A9"/>
    <w:rsid w:val="00992D09"/>
    <w:rsid w:val="009A3AA4"/>
    <w:rsid w:val="009A4A40"/>
    <w:rsid w:val="009A64D3"/>
    <w:rsid w:val="009B24E6"/>
    <w:rsid w:val="009B2CE4"/>
    <w:rsid w:val="009B658F"/>
    <w:rsid w:val="009C36C5"/>
    <w:rsid w:val="009C7A40"/>
    <w:rsid w:val="009D0E88"/>
    <w:rsid w:val="009D2CE3"/>
    <w:rsid w:val="009D5081"/>
    <w:rsid w:val="009E4C9B"/>
    <w:rsid w:val="009F1FB5"/>
    <w:rsid w:val="009F4024"/>
    <w:rsid w:val="00A06B54"/>
    <w:rsid w:val="00A21790"/>
    <w:rsid w:val="00A2500D"/>
    <w:rsid w:val="00A35CE2"/>
    <w:rsid w:val="00A47318"/>
    <w:rsid w:val="00A518CA"/>
    <w:rsid w:val="00A578D8"/>
    <w:rsid w:val="00A6553B"/>
    <w:rsid w:val="00A67916"/>
    <w:rsid w:val="00A80967"/>
    <w:rsid w:val="00A8445B"/>
    <w:rsid w:val="00AA2E2C"/>
    <w:rsid w:val="00AA4CCB"/>
    <w:rsid w:val="00AD08B4"/>
    <w:rsid w:val="00AD45A6"/>
    <w:rsid w:val="00AD67DA"/>
    <w:rsid w:val="00AD6E36"/>
    <w:rsid w:val="00AD7AEC"/>
    <w:rsid w:val="00AE14D5"/>
    <w:rsid w:val="00AE6642"/>
    <w:rsid w:val="00AF3044"/>
    <w:rsid w:val="00B15098"/>
    <w:rsid w:val="00B16E61"/>
    <w:rsid w:val="00B24FBC"/>
    <w:rsid w:val="00B26018"/>
    <w:rsid w:val="00B2762F"/>
    <w:rsid w:val="00B30CDB"/>
    <w:rsid w:val="00B4744F"/>
    <w:rsid w:val="00B50A20"/>
    <w:rsid w:val="00B53404"/>
    <w:rsid w:val="00B60B59"/>
    <w:rsid w:val="00B6557F"/>
    <w:rsid w:val="00B65C4D"/>
    <w:rsid w:val="00B67BAE"/>
    <w:rsid w:val="00B73C61"/>
    <w:rsid w:val="00B73CD6"/>
    <w:rsid w:val="00B76F3A"/>
    <w:rsid w:val="00B9702E"/>
    <w:rsid w:val="00BA4112"/>
    <w:rsid w:val="00BA42F3"/>
    <w:rsid w:val="00BB1C0A"/>
    <w:rsid w:val="00BC5A86"/>
    <w:rsid w:val="00BD0977"/>
    <w:rsid w:val="00BD3DBA"/>
    <w:rsid w:val="00BD7F72"/>
    <w:rsid w:val="00BF38AB"/>
    <w:rsid w:val="00BF5D46"/>
    <w:rsid w:val="00C03BCD"/>
    <w:rsid w:val="00C13838"/>
    <w:rsid w:val="00C15E94"/>
    <w:rsid w:val="00C232DF"/>
    <w:rsid w:val="00C26E62"/>
    <w:rsid w:val="00C27A47"/>
    <w:rsid w:val="00C3393C"/>
    <w:rsid w:val="00C34C6E"/>
    <w:rsid w:val="00C47447"/>
    <w:rsid w:val="00C62A07"/>
    <w:rsid w:val="00C6701C"/>
    <w:rsid w:val="00C7287A"/>
    <w:rsid w:val="00C76834"/>
    <w:rsid w:val="00C833E1"/>
    <w:rsid w:val="00C85251"/>
    <w:rsid w:val="00C8545C"/>
    <w:rsid w:val="00C85BD3"/>
    <w:rsid w:val="00C92607"/>
    <w:rsid w:val="00C966EA"/>
    <w:rsid w:val="00C97F07"/>
    <w:rsid w:val="00CA0BED"/>
    <w:rsid w:val="00CA722F"/>
    <w:rsid w:val="00CB5EC3"/>
    <w:rsid w:val="00CC32E9"/>
    <w:rsid w:val="00CC45E6"/>
    <w:rsid w:val="00CC691B"/>
    <w:rsid w:val="00CD0460"/>
    <w:rsid w:val="00CD3AA9"/>
    <w:rsid w:val="00CE021A"/>
    <w:rsid w:val="00CE1E92"/>
    <w:rsid w:val="00D01C33"/>
    <w:rsid w:val="00D03520"/>
    <w:rsid w:val="00D06573"/>
    <w:rsid w:val="00D10262"/>
    <w:rsid w:val="00D13197"/>
    <w:rsid w:val="00D25B00"/>
    <w:rsid w:val="00D26120"/>
    <w:rsid w:val="00D3422A"/>
    <w:rsid w:val="00D422E2"/>
    <w:rsid w:val="00D52BBC"/>
    <w:rsid w:val="00D52E8C"/>
    <w:rsid w:val="00D6200D"/>
    <w:rsid w:val="00D70E7F"/>
    <w:rsid w:val="00D80131"/>
    <w:rsid w:val="00D8530C"/>
    <w:rsid w:val="00D860D0"/>
    <w:rsid w:val="00D92464"/>
    <w:rsid w:val="00DA0FD0"/>
    <w:rsid w:val="00DA25BD"/>
    <w:rsid w:val="00DA5554"/>
    <w:rsid w:val="00DA6894"/>
    <w:rsid w:val="00DB2BAF"/>
    <w:rsid w:val="00DC487D"/>
    <w:rsid w:val="00DC4D14"/>
    <w:rsid w:val="00DC7C1B"/>
    <w:rsid w:val="00DD0D7A"/>
    <w:rsid w:val="00DD17CF"/>
    <w:rsid w:val="00DD24F6"/>
    <w:rsid w:val="00DD29E4"/>
    <w:rsid w:val="00DD47B9"/>
    <w:rsid w:val="00DD49CB"/>
    <w:rsid w:val="00DD505A"/>
    <w:rsid w:val="00DF13D8"/>
    <w:rsid w:val="00E13C79"/>
    <w:rsid w:val="00E143FB"/>
    <w:rsid w:val="00E235E0"/>
    <w:rsid w:val="00E242D6"/>
    <w:rsid w:val="00E32BA7"/>
    <w:rsid w:val="00E362D9"/>
    <w:rsid w:val="00E4321D"/>
    <w:rsid w:val="00E52B6C"/>
    <w:rsid w:val="00E541C4"/>
    <w:rsid w:val="00E55C29"/>
    <w:rsid w:val="00E64CD4"/>
    <w:rsid w:val="00E653C0"/>
    <w:rsid w:val="00E65EE1"/>
    <w:rsid w:val="00E814FC"/>
    <w:rsid w:val="00E81AEA"/>
    <w:rsid w:val="00E84960"/>
    <w:rsid w:val="00E930ED"/>
    <w:rsid w:val="00E95505"/>
    <w:rsid w:val="00E96235"/>
    <w:rsid w:val="00EA02CC"/>
    <w:rsid w:val="00EB318B"/>
    <w:rsid w:val="00EC4394"/>
    <w:rsid w:val="00ED3088"/>
    <w:rsid w:val="00ED508C"/>
    <w:rsid w:val="00EE7337"/>
    <w:rsid w:val="00EF16A6"/>
    <w:rsid w:val="00EF19E4"/>
    <w:rsid w:val="00EF2CC6"/>
    <w:rsid w:val="00EF5748"/>
    <w:rsid w:val="00F00819"/>
    <w:rsid w:val="00F01492"/>
    <w:rsid w:val="00F0155C"/>
    <w:rsid w:val="00F07B0A"/>
    <w:rsid w:val="00F10D2D"/>
    <w:rsid w:val="00F13194"/>
    <w:rsid w:val="00F21306"/>
    <w:rsid w:val="00F25FC9"/>
    <w:rsid w:val="00F2722D"/>
    <w:rsid w:val="00F32FD6"/>
    <w:rsid w:val="00F421C1"/>
    <w:rsid w:val="00F43844"/>
    <w:rsid w:val="00F5245D"/>
    <w:rsid w:val="00F64A23"/>
    <w:rsid w:val="00F67DB5"/>
    <w:rsid w:val="00F737A3"/>
    <w:rsid w:val="00F76FA4"/>
    <w:rsid w:val="00F77BAA"/>
    <w:rsid w:val="00F808BF"/>
    <w:rsid w:val="00F8576E"/>
    <w:rsid w:val="00F86BBD"/>
    <w:rsid w:val="00F932C3"/>
    <w:rsid w:val="00F96C55"/>
    <w:rsid w:val="00FC1D74"/>
    <w:rsid w:val="00FC7B57"/>
    <w:rsid w:val="00FD2FB4"/>
    <w:rsid w:val="00FE0875"/>
    <w:rsid w:val="00FE1908"/>
    <w:rsid w:val="00FE365B"/>
    <w:rsid w:val="00FE3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0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00819"/>
    <w:pPr>
      <w:jc w:val="both"/>
    </w:pPr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F00819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21">
    <w:name w:val="heading 2"/>
    <w:basedOn w:val="a2"/>
    <w:next w:val="a2"/>
    <w:link w:val="22"/>
    <w:uiPriority w:val="9"/>
    <w:qFormat/>
    <w:rsid w:val="0034423D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31">
    <w:name w:val="heading 3"/>
    <w:basedOn w:val="a2"/>
    <w:next w:val="a2"/>
    <w:link w:val="32"/>
    <w:uiPriority w:val="9"/>
    <w:semiHidden/>
    <w:qFormat/>
    <w:rsid w:val="00F00819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qFormat/>
    <w:rsid w:val="00F00819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qFormat/>
    <w:rsid w:val="00F00819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F00819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F00819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F00819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F00819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F00819"/>
    <w:rPr>
      <w:rFonts w:ascii="Calibri" w:hAnsi="Calibri" w:cs="Calibri"/>
      <w:color w:val="808080"/>
    </w:rPr>
  </w:style>
  <w:style w:type="character" w:customStyle="1" w:styleId="10">
    <w:name w:val="Заголовок 1 Знак"/>
    <w:basedOn w:val="a3"/>
    <w:link w:val="1"/>
    <w:uiPriority w:val="9"/>
    <w:rsid w:val="00F00819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a7">
    <w:name w:val="TOC Heading"/>
    <w:basedOn w:val="1"/>
    <w:next w:val="a2"/>
    <w:uiPriority w:val="39"/>
    <w:unhideWhenUsed/>
    <w:qFormat/>
    <w:rsid w:val="00F00819"/>
    <w:pPr>
      <w:jc w:val="center"/>
      <w:outlineLvl w:val="9"/>
    </w:pPr>
  </w:style>
  <w:style w:type="paragraph" w:styleId="11">
    <w:name w:val="toc 1"/>
    <w:basedOn w:val="a2"/>
    <w:next w:val="a2"/>
    <w:autoRedefine/>
    <w:uiPriority w:val="39"/>
    <w:rsid w:val="00F00819"/>
    <w:pPr>
      <w:spacing w:after="100"/>
    </w:pPr>
  </w:style>
  <w:style w:type="character" w:styleId="a8">
    <w:name w:val="Hyperlink"/>
    <w:basedOn w:val="a3"/>
    <w:uiPriority w:val="99"/>
    <w:unhideWhenUsed/>
    <w:rsid w:val="00F00819"/>
    <w:rPr>
      <w:rFonts w:ascii="Calibri" w:hAnsi="Calibri" w:cs="Calibri"/>
      <w:color w:val="0563C1" w:themeColor="hyperlink"/>
      <w:u w:val="single"/>
    </w:rPr>
  </w:style>
  <w:style w:type="paragraph" w:styleId="a9">
    <w:name w:val="Balloon Text"/>
    <w:basedOn w:val="a2"/>
    <w:link w:val="aa"/>
    <w:uiPriority w:val="99"/>
    <w:semiHidden/>
    <w:unhideWhenUsed/>
    <w:rsid w:val="00F00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F00819"/>
    <w:rPr>
      <w:rFonts w:ascii="Segoe UI" w:hAnsi="Segoe UI" w:cs="Segoe UI"/>
      <w:sz w:val="18"/>
      <w:szCs w:val="18"/>
    </w:rPr>
  </w:style>
  <w:style w:type="paragraph" w:styleId="ab">
    <w:name w:val="Normal (Web)"/>
    <w:basedOn w:val="a2"/>
    <w:uiPriority w:val="99"/>
    <w:semiHidden/>
    <w:unhideWhenUsed/>
    <w:rsid w:val="00F0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Заголовок 2 Знак"/>
    <w:basedOn w:val="a3"/>
    <w:link w:val="21"/>
    <w:uiPriority w:val="9"/>
    <w:rsid w:val="0034423D"/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23">
    <w:name w:val="toc 2"/>
    <w:basedOn w:val="a2"/>
    <w:next w:val="a2"/>
    <w:autoRedefine/>
    <w:uiPriority w:val="39"/>
    <w:rsid w:val="00F00819"/>
    <w:pPr>
      <w:spacing w:after="100"/>
      <w:ind w:left="220"/>
    </w:pPr>
  </w:style>
  <w:style w:type="paragraph" w:styleId="ac">
    <w:name w:val="List Paragraph"/>
    <w:basedOn w:val="a2"/>
    <w:uiPriority w:val="34"/>
    <w:qFormat/>
    <w:rsid w:val="00F00819"/>
    <w:pPr>
      <w:ind w:left="720"/>
      <w:contextualSpacing/>
    </w:pPr>
  </w:style>
  <w:style w:type="paragraph" w:styleId="ad">
    <w:name w:val="header"/>
    <w:basedOn w:val="a2"/>
    <w:link w:val="ae"/>
    <w:uiPriority w:val="99"/>
    <w:semiHidden/>
    <w:rsid w:val="00F00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semiHidden/>
    <w:rsid w:val="00F00819"/>
    <w:rPr>
      <w:rFonts w:ascii="Calibri" w:hAnsi="Calibri" w:cs="Calibri"/>
    </w:rPr>
  </w:style>
  <w:style w:type="paragraph" w:styleId="af">
    <w:name w:val="footer"/>
    <w:basedOn w:val="a2"/>
    <w:link w:val="af0"/>
    <w:uiPriority w:val="99"/>
    <w:unhideWhenUsed/>
    <w:rsid w:val="00F0081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af0">
    <w:name w:val="Нижний колонтитул Знак"/>
    <w:basedOn w:val="a3"/>
    <w:link w:val="af"/>
    <w:uiPriority w:val="99"/>
    <w:rsid w:val="00F00819"/>
    <w:rPr>
      <w:rFonts w:ascii="Calibri" w:hAnsi="Calibri" w:cs="Calibri"/>
    </w:rPr>
  </w:style>
  <w:style w:type="paragraph" w:styleId="a0">
    <w:name w:val="List Bullet"/>
    <w:basedOn w:val="a2"/>
    <w:uiPriority w:val="99"/>
    <w:rsid w:val="00F00819"/>
    <w:pPr>
      <w:numPr>
        <w:numId w:val="3"/>
      </w:numPr>
      <w:contextualSpacing/>
    </w:pPr>
  </w:style>
  <w:style w:type="paragraph" w:styleId="af1">
    <w:name w:val="Subtitle"/>
    <w:basedOn w:val="a2"/>
    <w:next w:val="a2"/>
    <w:link w:val="af2"/>
    <w:uiPriority w:val="11"/>
    <w:qFormat/>
    <w:rsid w:val="00F00819"/>
    <w:pPr>
      <w:jc w:val="center"/>
    </w:pPr>
  </w:style>
  <w:style w:type="character" w:customStyle="1" w:styleId="af2">
    <w:name w:val="Подзаголовок Знак"/>
    <w:basedOn w:val="a3"/>
    <w:link w:val="af1"/>
    <w:uiPriority w:val="11"/>
    <w:rsid w:val="00F00819"/>
    <w:rPr>
      <w:rFonts w:ascii="Calibri" w:hAnsi="Calibri" w:cs="Calibri"/>
    </w:rPr>
  </w:style>
  <w:style w:type="paragraph" w:styleId="af3">
    <w:name w:val="Title"/>
    <w:basedOn w:val="a2"/>
    <w:next w:val="a2"/>
    <w:link w:val="af4"/>
    <w:uiPriority w:val="10"/>
    <w:qFormat/>
    <w:rsid w:val="00F00819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f4">
    <w:name w:val="Название Знак"/>
    <w:basedOn w:val="a3"/>
    <w:link w:val="af3"/>
    <w:uiPriority w:val="10"/>
    <w:rsid w:val="00F008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12">
    <w:name w:val="Упомянуть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F00819"/>
    <w:pPr>
      <w:numPr>
        <w:numId w:val="4"/>
      </w:numPr>
    </w:pPr>
  </w:style>
  <w:style w:type="numbering" w:styleId="1ai">
    <w:name w:val="Outline List 1"/>
    <w:basedOn w:val="a5"/>
    <w:uiPriority w:val="99"/>
    <w:semiHidden/>
    <w:unhideWhenUsed/>
    <w:rsid w:val="00F00819"/>
    <w:pPr>
      <w:numPr>
        <w:numId w:val="5"/>
      </w:numPr>
    </w:pPr>
  </w:style>
  <w:style w:type="character" w:styleId="HTML">
    <w:name w:val="HTML Code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F00819"/>
    <w:pPr>
      <w:spacing w:after="0" w:line="240" w:lineRule="auto"/>
    </w:pPr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F00819"/>
    <w:rPr>
      <w:rFonts w:ascii="Calibri" w:hAnsi="Calibri" w:cs="Calibri"/>
      <w:i/>
      <w:iCs/>
    </w:rPr>
  </w:style>
  <w:style w:type="character" w:styleId="HTML3">
    <w:name w:val="HTML Definition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F00819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F00819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unhideWhenUsed/>
    <w:rsid w:val="00F008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rsid w:val="00F00819"/>
    <w:rPr>
      <w:rFonts w:ascii="Consolas" w:hAnsi="Consolas" w:cs="Calibri"/>
      <w:sz w:val="20"/>
      <w:szCs w:val="20"/>
    </w:rPr>
  </w:style>
  <w:style w:type="paragraph" w:styleId="33">
    <w:name w:val="toc 3"/>
    <w:basedOn w:val="a2"/>
    <w:next w:val="a2"/>
    <w:autoRedefine/>
    <w:uiPriority w:val="39"/>
    <w:semiHidden/>
    <w:rsid w:val="00F00819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rsid w:val="00F00819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rsid w:val="00F00819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rsid w:val="00F00819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rsid w:val="00F00819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rsid w:val="00F00819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rsid w:val="00F00819"/>
    <w:pPr>
      <w:spacing w:after="100"/>
      <w:ind w:left="1760"/>
    </w:pPr>
  </w:style>
  <w:style w:type="character" w:styleId="af5">
    <w:name w:val="Subtle Reference"/>
    <w:basedOn w:val="a3"/>
    <w:uiPriority w:val="31"/>
    <w:semiHidden/>
    <w:qFormat/>
    <w:rsid w:val="00F00819"/>
    <w:rPr>
      <w:rFonts w:ascii="Calibri" w:hAnsi="Calibri" w:cs="Calibri"/>
      <w:smallCaps/>
      <w:color w:val="5A5A5A" w:themeColor="text1" w:themeTint="A5"/>
    </w:rPr>
  </w:style>
  <w:style w:type="character" w:styleId="af6">
    <w:name w:val="Subtle Emphasis"/>
    <w:basedOn w:val="a3"/>
    <w:uiPriority w:val="19"/>
    <w:semiHidden/>
    <w:qFormat/>
    <w:rsid w:val="00F00819"/>
    <w:rPr>
      <w:rFonts w:ascii="Calibri" w:hAnsi="Calibri" w:cs="Calibri"/>
      <w:i/>
      <w:iCs/>
      <w:color w:val="404040" w:themeColor="text1" w:themeTint="BF"/>
    </w:rPr>
  </w:style>
  <w:style w:type="table" w:styleId="af7">
    <w:name w:val="Table Professional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8">
    <w:name w:val="Bibliography"/>
    <w:basedOn w:val="a2"/>
    <w:next w:val="a2"/>
    <w:uiPriority w:val="37"/>
    <w:semiHidden/>
    <w:unhideWhenUsed/>
    <w:rsid w:val="00F00819"/>
  </w:style>
  <w:style w:type="character" w:styleId="af9">
    <w:name w:val="Book Title"/>
    <w:basedOn w:val="a3"/>
    <w:uiPriority w:val="33"/>
    <w:semiHidden/>
    <w:qFormat/>
    <w:rsid w:val="00F00819"/>
    <w:rPr>
      <w:rFonts w:ascii="Calibri" w:hAnsi="Calibri" w:cs="Calibri"/>
      <w:b/>
      <w:bCs/>
      <w:i/>
      <w:iCs/>
      <w:spacing w:val="5"/>
    </w:rPr>
  </w:style>
  <w:style w:type="character" w:customStyle="1" w:styleId="16">
    <w:name w:val="Хэштег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paragraph" w:styleId="afa">
    <w:name w:val="Message Header"/>
    <w:basedOn w:val="a2"/>
    <w:link w:val="afb"/>
    <w:uiPriority w:val="99"/>
    <w:semiHidden/>
    <w:unhideWhenUsed/>
    <w:rsid w:val="00F008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b">
    <w:name w:val="Шапка Знак"/>
    <w:basedOn w:val="a3"/>
    <w:link w:val="afa"/>
    <w:uiPriority w:val="99"/>
    <w:semiHidden/>
    <w:rsid w:val="00F008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c">
    <w:name w:val="Table Elegant"/>
    <w:basedOn w:val="a4"/>
    <w:uiPriority w:val="99"/>
    <w:semiHidden/>
    <w:unhideWhenUsed/>
    <w:rsid w:val="00F00819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2"/>
    <w:uiPriority w:val="99"/>
    <w:semiHidden/>
    <w:unhideWhenUsed/>
    <w:rsid w:val="00F0081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F0081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F0081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0081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0081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F00819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e">
    <w:name w:val="List Continue"/>
    <w:basedOn w:val="a2"/>
    <w:uiPriority w:val="99"/>
    <w:semiHidden/>
    <w:unhideWhenUsed/>
    <w:rsid w:val="00F0081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F0081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F0081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0081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0081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F0081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F0081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0081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0081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00819"/>
    <w:pPr>
      <w:numPr>
        <w:numId w:val="10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F00819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00819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00819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00819"/>
    <w:pPr>
      <w:numPr>
        <w:numId w:val="14"/>
      </w:numPr>
      <w:contextualSpacing/>
    </w:pPr>
  </w:style>
  <w:style w:type="table" w:styleId="17">
    <w:name w:val="Table Classic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F00819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table of figures"/>
    <w:basedOn w:val="a2"/>
    <w:next w:val="a2"/>
    <w:uiPriority w:val="99"/>
    <w:semiHidden/>
    <w:unhideWhenUsed/>
    <w:rsid w:val="00F00819"/>
    <w:pPr>
      <w:spacing w:after="0"/>
    </w:pPr>
  </w:style>
  <w:style w:type="paragraph" w:styleId="aff0">
    <w:name w:val="macro"/>
    <w:link w:val="aff1"/>
    <w:uiPriority w:val="99"/>
    <w:semiHidden/>
    <w:unhideWhenUsed/>
    <w:rsid w:val="00F008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aff1">
    <w:name w:val="Текст макроса Знак"/>
    <w:basedOn w:val="a3"/>
    <w:link w:val="aff0"/>
    <w:uiPriority w:val="99"/>
    <w:semiHidden/>
    <w:rsid w:val="00F00819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aff2">
    <w:name w:val="end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3">
    <w:name w:val="endnote text"/>
    <w:basedOn w:val="a2"/>
    <w:link w:val="aff4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3"/>
    <w:link w:val="aff3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5">
    <w:name w:val="table of authorities"/>
    <w:basedOn w:val="a2"/>
    <w:next w:val="a2"/>
    <w:uiPriority w:val="99"/>
    <w:semiHidden/>
    <w:unhideWhenUsed/>
    <w:rsid w:val="00F00819"/>
    <w:pPr>
      <w:spacing w:after="0"/>
      <w:ind w:left="220" w:hanging="220"/>
    </w:pPr>
  </w:style>
  <w:style w:type="paragraph" w:styleId="aff6">
    <w:name w:val="toa heading"/>
    <w:basedOn w:val="a2"/>
    <w:next w:val="a2"/>
    <w:uiPriority w:val="99"/>
    <w:semiHidden/>
    <w:unhideWhenUsed/>
    <w:rsid w:val="00F008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F008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F00819"/>
    <w:rPr>
      <w:rFonts w:ascii="Calibri" w:hAnsi="Calibri" w:cs="Calibri"/>
      <w:i/>
      <w:iCs/>
      <w:color w:val="404040" w:themeColor="text1" w:themeTint="BF"/>
    </w:rPr>
  </w:style>
  <w:style w:type="character" w:styleId="aff7">
    <w:name w:val="Emphasis"/>
    <w:basedOn w:val="a3"/>
    <w:uiPriority w:val="20"/>
    <w:semiHidden/>
    <w:qFormat/>
    <w:rsid w:val="00F00819"/>
    <w:rPr>
      <w:rFonts w:ascii="Calibri" w:hAnsi="Calibri" w:cs="Calibri"/>
      <w:i/>
      <w:iCs/>
    </w:rPr>
  </w:style>
  <w:style w:type="table" w:styleId="aff8">
    <w:name w:val="Colorful List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8">
    <w:name w:val="Table Colorful 1"/>
    <w:basedOn w:val="a4"/>
    <w:uiPriority w:val="99"/>
    <w:semiHidden/>
    <w:unhideWhenUsed/>
    <w:rsid w:val="00F00819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F00819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F00819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9">
    <w:name w:val="Colorful Shading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a">
    <w:name w:val="Colorful Grid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b">
    <w:name w:val="annotation text"/>
    <w:basedOn w:val="a2"/>
    <w:link w:val="affc"/>
    <w:uiPriority w:val="99"/>
    <w:semiHidden/>
    <w:unhideWhenUsed/>
    <w:rsid w:val="00F00819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F00819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F00819"/>
    <w:rPr>
      <w:rFonts w:ascii="Calibri" w:hAnsi="Calibri" w:cs="Calibri"/>
      <w:b/>
      <w:bCs/>
      <w:sz w:val="20"/>
      <w:szCs w:val="20"/>
    </w:rPr>
  </w:style>
  <w:style w:type="character" w:styleId="afff">
    <w:name w:val="annotation reference"/>
    <w:basedOn w:val="a3"/>
    <w:uiPriority w:val="99"/>
    <w:semiHidden/>
    <w:unhideWhenUsed/>
    <w:rsid w:val="00F00819"/>
    <w:rPr>
      <w:rFonts w:ascii="Calibri" w:hAnsi="Calibri" w:cs="Calibri"/>
      <w:sz w:val="16"/>
      <w:szCs w:val="16"/>
    </w:rPr>
  </w:style>
  <w:style w:type="paragraph" w:styleId="afff0">
    <w:name w:val="envelope address"/>
    <w:basedOn w:val="a2"/>
    <w:uiPriority w:val="99"/>
    <w:semiHidden/>
    <w:unhideWhenUsed/>
    <w:rsid w:val="00F0081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afff1">
    <w:name w:val="Block Text"/>
    <w:basedOn w:val="a2"/>
    <w:uiPriority w:val="99"/>
    <w:semiHidden/>
    <w:unhideWhenUsed/>
    <w:rsid w:val="00F00819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afff2">
    <w:name w:val="Document Map"/>
    <w:basedOn w:val="a2"/>
    <w:link w:val="afff3"/>
    <w:uiPriority w:val="99"/>
    <w:semiHidden/>
    <w:unhideWhenUsed/>
    <w:rsid w:val="00F0081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afff3">
    <w:name w:val="Схема документа Знак"/>
    <w:basedOn w:val="a3"/>
    <w:link w:val="afff2"/>
    <w:uiPriority w:val="99"/>
    <w:semiHidden/>
    <w:rsid w:val="00F00819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3"/>
    <w:link w:val="31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F00819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52">
    <w:name w:val="Заголовок 5 Знак"/>
    <w:basedOn w:val="a3"/>
    <w:link w:val="51"/>
    <w:uiPriority w:val="9"/>
    <w:semiHidden/>
    <w:rsid w:val="00F00819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F00819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F00819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F00819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F00819"/>
    <w:pPr>
      <w:numPr>
        <w:numId w:val="15"/>
      </w:numPr>
    </w:pPr>
  </w:style>
  <w:style w:type="table" w:styleId="19">
    <w:name w:val="Plain Table 1"/>
    <w:basedOn w:val="a4"/>
    <w:uiPriority w:val="41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4">
    <w:name w:val="No Spacing"/>
    <w:uiPriority w:val="1"/>
    <w:semiHidden/>
    <w:qFormat/>
    <w:rsid w:val="00F00819"/>
    <w:pPr>
      <w:spacing w:after="0" w:line="240" w:lineRule="auto"/>
      <w:jc w:val="both"/>
    </w:pPr>
    <w:rPr>
      <w:rFonts w:ascii="Calibri" w:hAnsi="Calibri" w:cs="Calibri"/>
    </w:rPr>
  </w:style>
  <w:style w:type="paragraph" w:styleId="afff5">
    <w:name w:val="Date"/>
    <w:basedOn w:val="a2"/>
    <w:next w:val="a2"/>
    <w:link w:val="afff6"/>
    <w:uiPriority w:val="99"/>
    <w:semiHidden/>
    <w:unhideWhenUsed/>
    <w:rsid w:val="00F00819"/>
  </w:style>
  <w:style w:type="character" w:customStyle="1" w:styleId="afff6">
    <w:name w:val="Дата Знак"/>
    <w:basedOn w:val="a3"/>
    <w:link w:val="afff5"/>
    <w:uiPriority w:val="99"/>
    <w:semiHidden/>
    <w:rsid w:val="00F00819"/>
    <w:rPr>
      <w:rFonts w:ascii="Calibri" w:hAnsi="Calibri" w:cs="Calibri"/>
    </w:rPr>
  </w:style>
  <w:style w:type="character" w:styleId="afff7">
    <w:name w:val="Intense Reference"/>
    <w:basedOn w:val="a3"/>
    <w:uiPriority w:val="32"/>
    <w:semiHidden/>
    <w:qFormat/>
    <w:rsid w:val="00F00819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afff8">
    <w:name w:val="Intense Quote"/>
    <w:basedOn w:val="a2"/>
    <w:next w:val="a2"/>
    <w:link w:val="afff9"/>
    <w:uiPriority w:val="30"/>
    <w:semiHidden/>
    <w:qFormat/>
    <w:rsid w:val="00F0081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9">
    <w:name w:val="Выделенная цитата Знак"/>
    <w:basedOn w:val="a3"/>
    <w:link w:val="afff8"/>
    <w:uiPriority w:val="30"/>
    <w:semiHidden/>
    <w:rsid w:val="00F00819"/>
    <w:rPr>
      <w:rFonts w:ascii="Calibri" w:hAnsi="Calibri" w:cs="Calibri"/>
      <w:i/>
      <w:iCs/>
      <w:color w:val="4472C4" w:themeColor="accent1"/>
    </w:rPr>
  </w:style>
  <w:style w:type="character" w:styleId="afffa">
    <w:name w:val="Intense Emphasis"/>
    <w:basedOn w:val="a3"/>
    <w:uiPriority w:val="21"/>
    <w:semiHidden/>
    <w:qFormat/>
    <w:rsid w:val="00F00819"/>
    <w:rPr>
      <w:rFonts w:ascii="Calibri" w:hAnsi="Calibri" w:cs="Calibri"/>
      <w:i/>
      <w:iCs/>
      <w:color w:val="4472C4" w:themeColor="accent1"/>
    </w:rPr>
  </w:style>
  <w:style w:type="character" w:customStyle="1" w:styleId="-13">
    <w:name w:val="Смарт-гиперссылка1"/>
    <w:basedOn w:val="a3"/>
    <w:uiPriority w:val="99"/>
    <w:semiHidden/>
    <w:unhideWhenUsed/>
    <w:rsid w:val="00F00819"/>
    <w:rPr>
      <w:rFonts w:ascii="Calibri" w:hAnsi="Calibri" w:cs="Calibri"/>
      <w:u w:val="dotted"/>
    </w:rPr>
  </w:style>
  <w:style w:type="character" w:customStyle="1" w:styleId="1a">
    <w:name w:val="Неразрешенное упоминание1"/>
    <w:basedOn w:val="a3"/>
    <w:uiPriority w:val="99"/>
    <w:semiHidden/>
    <w:unhideWhenUsed/>
    <w:rsid w:val="00F00819"/>
    <w:rPr>
      <w:rFonts w:ascii="Calibri" w:hAnsi="Calibri" w:cs="Calibri"/>
      <w:color w:val="605E5C"/>
      <w:shd w:val="clear" w:color="auto" w:fill="E1DFDD"/>
    </w:rPr>
  </w:style>
  <w:style w:type="paragraph" w:styleId="afffb">
    <w:name w:val="Body Text"/>
    <w:basedOn w:val="a2"/>
    <w:link w:val="afffc"/>
    <w:uiPriority w:val="99"/>
    <w:semiHidden/>
    <w:unhideWhenUsed/>
    <w:rsid w:val="00F00819"/>
    <w:pPr>
      <w:spacing w:after="120"/>
    </w:pPr>
  </w:style>
  <w:style w:type="character" w:customStyle="1" w:styleId="afffc">
    <w:name w:val="Основной текст Знак"/>
    <w:basedOn w:val="a3"/>
    <w:link w:val="afffb"/>
    <w:uiPriority w:val="99"/>
    <w:semiHidden/>
    <w:rsid w:val="00F00819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F0081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F00819"/>
    <w:rPr>
      <w:rFonts w:ascii="Calibri" w:hAnsi="Calibri" w:cs="Calibri"/>
    </w:rPr>
  </w:style>
  <w:style w:type="paragraph" w:styleId="3a">
    <w:name w:val="Body Text 3"/>
    <w:basedOn w:val="a2"/>
    <w:link w:val="3b"/>
    <w:uiPriority w:val="99"/>
    <w:semiHidden/>
    <w:unhideWhenUsed/>
    <w:rsid w:val="00F0081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d">
    <w:name w:val="Body Text Indent"/>
    <w:basedOn w:val="a2"/>
    <w:link w:val="afffe"/>
    <w:uiPriority w:val="99"/>
    <w:semiHidden/>
    <w:unhideWhenUsed/>
    <w:rsid w:val="00F00819"/>
    <w:pPr>
      <w:spacing w:after="120"/>
      <w:ind w:left="360"/>
    </w:pPr>
  </w:style>
  <w:style w:type="character" w:customStyle="1" w:styleId="afffe">
    <w:name w:val="Основной текст с отступом Знак"/>
    <w:basedOn w:val="a3"/>
    <w:link w:val="afffd"/>
    <w:uiPriority w:val="99"/>
    <w:semiHidden/>
    <w:rsid w:val="00F00819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F0081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F00819"/>
    <w:rPr>
      <w:rFonts w:ascii="Calibri" w:hAnsi="Calibri" w:cs="Calibri"/>
    </w:rPr>
  </w:style>
  <w:style w:type="paragraph" w:styleId="3c">
    <w:name w:val="Body Text Indent 3"/>
    <w:basedOn w:val="a2"/>
    <w:link w:val="3d"/>
    <w:uiPriority w:val="99"/>
    <w:semiHidden/>
    <w:unhideWhenUsed/>
    <w:rsid w:val="00F0081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f">
    <w:name w:val="Body Text First Indent"/>
    <w:basedOn w:val="afffb"/>
    <w:link w:val="affff0"/>
    <w:uiPriority w:val="99"/>
    <w:semiHidden/>
    <w:unhideWhenUsed/>
    <w:rsid w:val="00F00819"/>
    <w:pPr>
      <w:spacing w:after="160"/>
      <w:ind w:firstLine="360"/>
    </w:pPr>
  </w:style>
  <w:style w:type="character" w:customStyle="1" w:styleId="affff0">
    <w:name w:val="Красная строка Знак"/>
    <w:basedOn w:val="afffc"/>
    <w:link w:val="affff"/>
    <w:uiPriority w:val="99"/>
    <w:semiHidden/>
    <w:rsid w:val="00F00819"/>
    <w:rPr>
      <w:rFonts w:ascii="Calibri" w:hAnsi="Calibri" w:cs="Calibri"/>
    </w:rPr>
  </w:style>
  <w:style w:type="paragraph" w:styleId="2f3">
    <w:name w:val="Body Text First Indent 2"/>
    <w:basedOn w:val="afffd"/>
    <w:link w:val="2f4"/>
    <w:uiPriority w:val="99"/>
    <w:semiHidden/>
    <w:unhideWhenUsed/>
    <w:rsid w:val="00F00819"/>
    <w:pPr>
      <w:spacing w:after="160"/>
      <w:ind w:firstLine="360"/>
    </w:pPr>
  </w:style>
  <w:style w:type="character" w:customStyle="1" w:styleId="2f4">
    <w:name w:val="Красная строка 2 Знак"/>
    <w:basedOn w:val="afffe"/>
    <w:link w:val="2f3"/>
    <w:uiPriority w:val="99"/>
    <w:semiHidden/>
    <w:rsid w:val="00F00819"/>
    <w:rPr>
      <w:rFonts w:ascii="Calibri" w:hAnsi="Calibri" w:cs="Calibri"/>
    </w:rPr>
  </w:style>
  <w:style w:type="paragraph" w:styleId="affff1">
    <w:name w:val="Normal Indent"/>
    <w:basedOn w:val="a2"/>
    <w:uiPriority w:val="99"/>
    <w:semiHidden/>
    <w:unhideWhenUsed/>
    <w:rsid w:val="00F00819"/>
    <w:pPr>
      <w:ind w:left="720"/>
    </w:pPr>
  </w:style>
  <w:style w:type="paragraph" w:styleId="affff2">
    <w:name w:val="Note Heading"/>
    <w:basedOn w:val="a2"/>
    <w:next w:val="a2"/>
    <w:link w:val="affff3"/>
    <w:uiPriority w:val="99"/>
    <w:semiHidden/>
    <w:unhideWhenUsed/>
    <w:rsid w:val="00F00819"/>
    <w:pPr>
      <w:spacing w:after="0" w:line="240" w:lineRule="auto"/>
    </w:pPr>
  </w:style>
  <w:style w:type="character" w:customStyle="1" w:styleId="affff3">
    <w:name w:val="Заголовок записки Знак"/>
    <w:basedOn w:val="a3"/>
    <w:link w:val="affff2"/>
    <w:uiPriority w:val="99"/>
    <w:semiHidden/>
    <w:rsid w:val="00F00819"/>
    <w:rPr>
      <w:rFonts w:ascii="Calibri" w:hAnsi="Calibri" w:cs="Calibri"/>
    </w:rPr>
  </w:style>
  <w:style w:type="table" w:styleId="affff4">
    <w:name w:val="Table Contemporary"/>
    <w:basedOn w:val="a4"/>
    <w:uiPriority w:val="99"/>
    <w:semiHidden/>
    <w:unhideWhenUsed/>
    <w:rsid w:val="00F00819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5">
    <w:name w:val="Light List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6">
    <w:name w:val="Light Shading"/>
    <w:basedOn w:val="a4"/>
    <w:uiPriority w:val="60"/>
    <w:semiHidden/>
    <w:unhideWhenUsed/>
    <w:rsid w:val="00F008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7">
    <w:name w:val="Light Grid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6">
    <w:name w:val="Light Grid Accent 1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8">
    <w:name w:val="Dark List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7">
    <w:name w:val="Dark List Accent 1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8">
    <w:name w:val="List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20">
    <w:name w:val="List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60">
    <w:name w:val="List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0">
    <w:name w:val="List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0">
    <w:name w:val="List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0">
    <w:name w:val="List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0">
    <w:name w:val="List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0">
    <w:name w:val="List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0">
    <w:name w:val="List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E-mail Signature"/>
    <w:basedOn w:val="a2"/>
    <w:link w:val="affffa"/>
    <w:uiPriority w:val="99"/>
    <w:semiHidden/>
    <w:unhideWhenUsed/>
    <w:rsid w:val="00F00819"/>
    <w:pPr>
      <w:spacing w:after="0" w:line="240" w:lineRule="auto"/>
    </w:pPr>
  </w:style>
  <w:style w:type="character" w:customStyle="1" w:styleId="affffa">
    <w:name w:val="Электронная подпись Знак"/>
    <w:basedOn w:val="a3"/>
    <w:link w:val="affff9"/>
    <w:uiPriority w:val="99"/>
    <w:semiHidden/>
    <w:rsid w:val="00F00819"/>
    <w:rPr>
      <w:rFonts w:ascii="Calibri" w:hAnsi="Calibri" w:cs="Calibri"/>
    </w:rPr>
  </w:style>
  <w:style w:type="paragraph" w:styleId="affffb">
    <w:name w:val="Salutation"/>
    <w:basedOn w:val="a2"/>
    <w:next w:val="a2"/>
    <w:link w:val="affffc"/>
    <w:uiPriority w:val="99"/>
    <w:semiHidden/>
    <w:unhideWhenUsed/>
    <w:rsid w:val="00F00819"/>
  </w:style>
  <w:style w:type="character" w:customStyle="1" w:styleId="affffc">
    <w:name w:val="Приветствие Знак"/>
    <w:basedOn w:val="a3"/>
    <w:link w:val="affffb"/>
    <w:uiPriority w:val="99"/>
    <w:semiHidden/>
    <w:rsid w:val="00F00819"/>
    <w:rPr>
      <w:rFonts w:ascii="Calibri" w:hAnsi="Calibri" w:cs="Calibri"/>
    </w:rPr>
  </w:style>
  <w:style w:type="table" w:styleId="1b">
    <w:name w:val="Table Columns 1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F00819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F00819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d">
    <w:name w:val="Signature"/>
    <w:basedOn w:val="a2"/>
    <w:link w:val="affffe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e">
    <w:name w:val="Подпись Знак"/>
    <w:basedOn w:val="a3"/>
    <w:link w:val="affffd"/>
    <w:uiPriority w:val="99"/>
    <w:semiHidden/>
    <w:rsid w:val="00F00819"/>
    <w:rPr>
      <w:rFonts w:ascii="Calibri" w:hAnsi="Calibri" w:cs="Calibri"/>
    </w:rPr>
  </w:style>
  <w:style w:type="table" w:styleId="1c">
    <w:name w:val="Table Simple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F00819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4"/>
    <w:uiPriority w:val="99"/>
    <w:semiHidden/>
    <w:unhideWhenUsed/>
    <w:rsid w:val="00F00819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F00819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e">
    <w:name w:val="index 1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980" w:hanging="220"/>
    </w:pPr>
  </w:style>
  <w:style w:type="paragraph" w:styleId="afffff">
    <w:name w:val="index heading"/>
    <w:basedOn w:val="a2"/>
    <w:next w:val="1e"/>
    <w:uiPriority w:val="99"/>
    <w:semiHidden/>
    <w:unhideWhenUsed/>
    <w:rsid w:val="00F00819"/>
    <w:rPr>
      <w:rFonts w:ascii="Calibri Light" w:eastAsiaTheme="majorEastAsia" w:hAnsi="Calibri Light" w:cs="Calibri Light"/>
      <w:b/>
      <w:bCs/>
    </w:rPr>
  </w:style>
  <w:style w:type="paragraph" w:styleId="afffff0">
    <w:name w:val="Plain Text"/>
    <w:basedOn w:val="a2"/>
    <w:link w:val="afffff1"/>
    <w:uiPriority w:val="99"/>
    <w:semiHidden/>
    <w:unhideWhenUsed/>
    <w:rsid w:val="00F0081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f1">
    <w:name w:val="Текст Знак"/>
    <w:basedOn w:val="a3"/>
    <w:link w:val="afffff0"/>
    <w:uiPriority w:val="99"/>
    <w:semiHidden/>
    <w:rsid w:val="00F00819"/>
    <w:rPr>
      <w:rFonts w:ascii="Consolas" w:hAnsi="Consolas" w:cs="Calibri"/>
      <w:sz w:val="21"/>
      <w:szCs w:val="21"/>
    </w:rPr>
  </w:style>
  <w:style w:type="paragraph" w:styleId="afffff2">
    <w:name w:val="Closing"/>
    <w:basedOn w:val="a2"/>
    <w:link w:val="afffff3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f3">
    <w:name w:val="Прощание Знак"/>
    <w:basedOn w:val="a3"/>
    <w:link w:val="afffff2"/>
    <w:uiPriority w:val="99"/>
    <w:semiHidden/>
    <w:rsid w:val="00F00819"/>
    <w:rPr>
      <w:rFonts w:ascii="Calibri" w:hAnsi="Calibri" w:cs="Calibri"/>
    </w:rPr>
  </w:style>
  <w:style w:type="table" w:styleId="afffff4">
    <w:name w:val="Table Grid"/>
    <w:basedOn w:val="a4"/>
    <w:uiPriority w:val="39"/>
    <w:rsid w:val="00F00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Grid 1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F00819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F00819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F00819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Grid Table Light"/>
    <w:basedOn w:val="a4"/>
    <w:uiPriority w:val="40"/>
    <w:rsid w:val="00F008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9">
    <w:name w:val="Grid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1">
    <w:name w:val="Grid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1">
    <w:name w:val="Grid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1">
    <w:name w:val="Grid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1">
    <w:name w:val="Grid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21">
    <w:name w:val="Grid Table 5 Dark Accent 2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61">
    <w:name w:val="Grid Table 5 Dark Accent 6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1">
    <w:name w:val="Grid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1">
    <w:name w:val="Grid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a">
    <w:name w:val="Table Web 1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6">
    <w:name w:val="foot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fff7">
    <w:name w:val="footnote text"/>
    <w:basedOn w:val="a2"/>
    <w:link w:val="afffff8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fff8">
    <w:name w:val="Текст сноски Знак"/>
    <w:basedOn w:val="a3"/>
    <w:link w:val="afffff7"/>
    <w:uiPriority w:val="99"/>
    <w:semiHidden/>
    <w:rsid w:val="00F00819"/>
    <w:rPr>
      <w:rFonts w:ascii="Calibri" w:hAnsi="Calibri" w:cs="Calibri"/>
      <w:sz w:val="20"/>
      <w:szCs w:val="20"/>
    </w:rPr>
  </w:style>
  <w:style w:type="character" w:styleId="afffff9">
    <w:name w:val="line number"/>
    <w:basedOn w:val="a3"/>
    <w:uiPriority w:val="99"/>
    <w:semiHidden/>
    <w:unhideWhenUsed/>
    <w:rsid w:val="00F00819"/>
    <w:rPr>
      <w:rFonts w:ascii="Calibri" w:hAnsi="Calibri" w:cs="Calibri"/>
    </w:rPr>
  </w:style>
  <w:style w:type="table" w:styleId="1f0">
    <w:name w:val="Table 3D effects 1"/>
    <w:basedOn w:val="a4"/>
    <w:uiPriority w:val="99"/>
    <w:semiHidden/>
    <w:unhideWhenUsed/>
    <w:rsid w:val="00F00819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F00819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F00819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Theme"/>
    <w:basedOn w:val="a4"/>
    <w:uiPriority w:val="99"/>
    <w:semiHidden/>
    <w:unhideWhenUsed/>
    <w:rsid w:val="00F0081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b">
    <w:name w:val="Strong"/>
    <w:basedOn w:val="a3"/>
    <w:uiPriority w:val="22"/>
    <w:semiHidden/>
    <w:qFormat/>
    <w:rsid w:val="00F00819"/>
    <w:rPr>
      <w:rFonts w:ascii="Calibri" w:hAnsi="Calibri" w:cs="Calibri"/>
      <w:b/>
      <w:bCs/>
    </w:rPr>
  </w:style>
  <w:style w:type="character" w:styleId="afffffc">
    <w:name w:val="FollowedHyperlink"/>
    <w:basedOn w:val="a3"/>
    <w:uiPriority w:val="99"/>
    <w:semiHidden/>
    <w:unhideWhenUsed/>
    <w:rsid w:val="00F00819"/>
    <w:rPr>
      <w:rFonts w:ascii="Calibri" w:hAnsi="Calibri" w:cs="Calibri"/>
      <w:color w:val="954F72" w:themeColor="followedHyperlink"/>
      <w:u w:val="single"/>
    </w:rPr>
  </w:style>
  <w:style w:type="character" w:styleId="afffffd">
    <w:name w:val="page number"/>
    <w:basedOn w:val="a3"/>
    <w:uiPriority w:val="99"/>
    <w:semiHidden/>
    <w:unhideWhenUsed/>
    <w:rsid w:val="00F00819"/>
    <w:rPr>
      <w:rFonts w:ascii="Calibri" w:hAnsi="Calibri" w:cs="Calibri"/>
    </w:rPr>
  </w:style>
  <w:style w:type="paragraph" w:styleId="afffffe">
    <w:name w:val="caption"/>
    <w:basedOn w:val="a2"/>
    <w:next w:val="a2"/>
    <w:uiPriority w:val="35"/>
    <w:semiHidden/>
    <w:unhideWhenUsed/>
    <w:qFormat/>
    <w:rsid w:val="00F008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first">
    <w:name w:val="first"/>
    <w:basedOn w:val="a2"/>
    <w:rsid w:val="00CB5EC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re">
    <w:name w:val="pre"/>
    <w:basedOn w:val="a3"/>
    <w:rsid w:val="00CB5EC3"/>
  </w:style>
  <w:style w:type="character" w:customStyle="1" w:styleId="cp">
    <w:name w:val="cp"/>
    <w:basedOn w:val="a3"/>
    <w:rsid w:val="00A2500D"/>
  </w:style>
  <w:style w:type="character" w:customStyle="1" w:styleId="k">
    <w:name w:val="k"/>
    <w:basedOn w:val="a3"/>
    <w:rsid w:val="00A2500D"/>
  </w:style>
  <w:style w:type="character" w:customStyle="1" w:styleId="nv">
    <w:name w:val="nv"/>
    <w:basedOn w:val="a3"/>
    <w:rsid w:val="00A2500D"/>
  </w:style>
  <w:style w:type="character" w:customStyle="1" w:styleId="nt">
    <w:name w:val="nt"/>
    <w:basedOn w:val="a3"/>
    <w:rsid w:val="00A2500D"/>
  </w:style>
  <w:style w:type="character" w:customStyle="1" w:styleId="na">
    <w:name w:val="na"/>
    <w:basedOn w:val="a3"/>
    <w:rsid w:val="00A2500D"/>
  </w:style>
  <w:style w:type="character" w:customStyle="1" w:styleId="s">
    <w:name w:val="s"/>
    <w:basedOn w:val="a3"/>
    <w:rsid w:val="00A2500D"/>
  </w:style>
  <w:style w:type="character" w:customStyle="1" w:styleId="s2">
    <w:name w:val="s2"/>
    <w:basedOn w:val="a3"/>
    <w:rsid w:val="00A250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djbook.ru/rel1.6/ref/templates/builtins.html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djbook.ru/rel1.6/ref/templates/builtins.html" TargetMode="Externa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4.jpeg"/><Relationship Id="rId10" Type="http://schemas.openxmlformats.org/officeDocument/2006/relationships/image" Target="media/image1.jp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4;&#1080;&#1090;&#1088;&#1080;&#1081;\AppData\Roaming\Microsoft\Templates\&#1058;&#1077;&#1093;&#1085;&#1080;&#1095;&#1077;&#1089;&#1082;&#1080;&#1081;%20&#1076;&#1086;&#1082;&#1091;&#1084;&#1077;&#1085;&#109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92669FCF1CD4C9D8BBF90FE76914E0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5FE6D8F-3722-40D3-81B2-D828B00D66CA}"/>
      </w:docPartPr>
      <w:docPartBody>
        <w:p w:rsidR="00A65CCC" w:rsidRDefault="007303AF">
          <w:pPr>
            <w:pStyle w:val="592669FCF1CD4C9D8BBF90FE76914E01"/>
          </w:pPr>
          <w:r w:rsidRPr="00CE1E92">
            <w:rPr>
              <w:noProof/>
              <w:lang w:bidi="ru-RU"/>
            </w:rPr>
            <w:t>Заключение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0A3022F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3AF"/>
    <w:rsid w:val="006937C6"/>
    <w:rsid w:val="007303AF"/>
    <w:rsid w:val="00A6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Placeholder Text"/>
    <w:basedOn w:val="a1"/>
    <w:uiPriority w:val="99"/>
    <w:semiHidden/>
    <w:rPr>
      <w:rFonts w:ascii="Calibri" w:hAnsi="Calibri" w:cs="Calibri"/>
      <w:color w:val="808080"/>
    </w:rPr>
  </w:style>
  <w:style w:type="paragraph" w:customStyle="1" w:styleId="38CA6D8A721D4E40B1D1CE03A5BFB000">
    <w:name w:val="38CA6D8A721D4E40B1D1CE03A5BFB000"/>
  </w:style>
  <w:style w:type="paragraph" w:styleId="a5">
    <w:name w:val="Subtitle"/>
    <w:basedOn w:val="a0"/>
    <w:next w:val="a0"/>
    <w:link w:val="a6"/>
    <w:uiPriority w:val="11"/>
    <w:qFormat/>
    <w:pPr>
      <w:jc w:val="center"/>
    </w:pPr>
    <w:rPr>
      <w:rFonts w:ascii="Calibri" w:eastAsia="SimSun" w:hAnsi="Calibri" w:cs="Calibri"/>
      <w:lang w:eastAsia="en-US"/>
    </w:rPr>
  </w:style>
  <w:style w:type="character" w:customStyle="1" w:styleId="a6">
    <w:name w:val="Подзаголовок Знак"/>
    <w:basedOn w:val="a1"/>
    <w:link w:val="a5"/>
    <w:uiPriority w:val="11"/>
    <w:rPr>
      <w:rFonts w:ascii="Calibri" w:eastAsia="SimSun" w:hAnsi="Calibri" w:cs="Calibri"/>
      <w:lang w:eastAsia="en-US"/>
    </w:rPr>
  </w:style>
  <w:style w:type="paragraph" w:customStyle="1" w:styleId="7A63738320A44874BCCE1EAC9687898E">
    <w:name w:val="7A63738320A44874BCCE1EAC9687898E"/>
  </w:style>
  <w:style w:type="paragraph" w:customStyle="1" w:styleId="CF9CD262211A453FB4C7CE4FCEC25230">
    <w:name w:val="CF9CD262211A453FB4C7CE4FCEC25230"/>
  </w:style>
  <w:style w:type="paragraph" w:customStyle="1" w:styleId="4AAEE06490D048AE9E0AD221A0F72CD7">
    <w:name w:val="4AAEE06490D048AE9E0AD221A0F72CD7"/>
  </w:style>
  <w:style w:type="paragraph" w:customStyle="1" w:styleId="EE6C1D9BB2C240FE8B35479E4AE8CE72">
    <w:name w:val="EE6C1D9BB2C240FE8B35479E4AE8CE72"/>
  </w:style>
  <w:style w:type="paragraph" w:customStyle="1" w:styleId="4D292048E47D4329A59CEE7093A89824">
    <w:name w:val="4D292048E47D4329A59CEE7093A89824"/>
  </w:style>
  <w:style w:type="paragraph" w:customStyle="1" w:styleId="69DEC89B3BAA4FAFB261EBD343536C8E">
    <w:name w:val="69DEC89B3BAA4FAFB261EBD343536C8E"/>
  </w:style>
  <w:style w:type="paragraph" w:customStyle="1" w:styleId="092B6C4D7AEC4F0AA705A1885165E502">
    <w:name w:val="092B6C4D7AEC4F0AA705A1885165E502"/>
  </w:style>
  <w:style w:type="paragraph" w:customStyle="1" w:styleId="A0144CCB76894F7B8094BFDB5D9E07E6">
    <w:name w:val="A0144CCB76894F7B8094BFDB5D9E07E6"/>
  </w:style>
  <w:style w:type="paragraph" w:customStyle="1" w:styleId="CEDF5F2D7B9D4E0D93F3B7DF26EE6A3C">
    <w:name w:val="CEDF5F2D7B9D4E0D93F3B7DF26EE6A3C"/>
  </w:style>
  <w:style w:type="paragraph" w:customStyle="1" w:styleId="0425A4ED6A764CC38571C7B359A74DE1">
    <w:name w:val="0425A4ED6A764CC38571C7B359A74DE1"/>
  </w:style>
  <w:style w:type="paragraph" w:customStyle="1" w:styleId="26267625EEB74E548E15553448C2CDFE">
    <w:name w:val="26267625EEB74E548E15553448C2CDFE"/>
  </w:style>
  <w:style w:type="paragraph" w:customStyle="1" w:styleId="45B5560FC08048DBB588BD84333DA33E">
    <w:name w:val="45B5560FC08048DBB588BD84333DA33E"/>
  </w:style>
  <w:style w:type="paragraph" w:customStyle="1" w:styleId="79148DED44824B3C9F57B7D1FA164DE2">
    <w:name w:val="79148DED44824B3C9F57B7D1FA164DE2"/>
  </w:style>
  <w:style w:type="paragraph" w:customStyle="1" w:styleId="5828BB13FFBD4B2581D77CB544A903E3">
    <w:name w:val="5828BB13FFBD4B2581D77CB544A903E3"/>
  </w:style>
  <w:style w:type="paragraph" w:customStyle="1" w:styleId="592669FCF1CD4C9D8BBF90FE76914E01">
    <w:name w:val="592669FCF1CD4C9D8BBF90FE76914E01"/>
  </w:style>
  <w:style w:type="paragraph" w:customStyle="1" w:styleId="9E5DEF540AC54C14BCBE0FAA6408B199">
    <w:name w:val="9E5DEF540AC54C14BCBE0FAA6408B199"/>
  </w:style>
  <w:style w:type="paragraph" w:customStyle="1" w:styleId="AD1C414357164ABFB2A65AD0D090C91A">
    <w:name w:val="AD1C414357164ABFB2A65AD0D090C91A"/>
  </w:style>
  <w:style w:type="paragraph" w:styleId="a">
    <w:name w:val="List Bullet"/>
    <w:basedOn w:val="a0"/>
    <w:uiPriority w:val="99"/>
    <w:pPr>
      <w:numPr>
        <w:numId w:val="1"/>
      </w:numPr>
      <w:contextualSpacing/>
      <w:jc w:val="both"/>
    </w:pPr>
    <w:rPr>
      <w:rFonts w:ascii="Calibri" w:eastAsia="SimSun" w:hAnsi="Calibri" w:cs="Calibri"/>
      <w:lang w:eastAsia="en-US"/>
    </w:rPr>
  </w:style>
  <w:style w:type="paragraph" w:customStyle="1" w:styleId="EAE7A048486D43F080E0B36D6292DF55">
    <w:name w:val="EAE7A048486D43F080E0B36D6292DF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F1C28F-E4A2-4106-AF8B-6C4ABA9ECC55}">
  <ds:schemaRefs>
    <ds:schemaRef ds:uri="http://schemas.microsoft.com/office/infopath/2007/PartnerControls"/>
    <ds:schemaRef ds:uri="http://schemas.microsoft.com/office/2006/documentManagement/types"/>
    <ds:schemaRef ds:uri="http://schemas.microsoft.com/office/2006/metadata/properties"/>
    <ds:schemaRef ds:uri="http://purl.org/dc/dcmitype/"/>
    <ds:schemaRef ds:uri="http://purl.org/dc/elements/1.1/"/>
    <ds:schemaRef ds:uri="16c05727-aa75-4e4a-9b5f-8a80a1165891"/>
    <ds:schemaRef ds:uri="http://schemas.openxmlformats.org/package/2006/metadata/core-properties"/>
    <ds:schemaRef ds:uri="71af3243-3dd4-4a8d-8c0d-dd76da1f02a5"/>
    <ds:schemaRef ds:uri="http://www.w3.org/XML/1998/namespace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DB720266-82B8-445D-AD54-609ABC7FE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Технический документ</Template>
  <TotalTime>0</TotalTime>
  <Pages>19</Pages>
  <Words>3280</Words>
  <Characters>18700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2021-05-04T12:52:00Z</dcterms:created>
  <dcterms:modified xsi:type="dcterms:W3CDTF">2021-07-30T12:32:00Z</dcterms:modified>
</cp:coreProperties>
</file>