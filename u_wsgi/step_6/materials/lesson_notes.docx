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61251D" w:rsidRDefault="00731EC4" w:rsidP="0061251D">
      <w:pPr>
        <w:pStyle w:val="af3"/>
        <w:rPr>
          <w:noProof/>
        </w:rPr>
      </w:pPr>
      <w:r>
        <w:rPr>
          <w:noProof/>
        </w:rPr>
        <w:t xml:space="preserve">Урок </w:t>
      </w:r>
      <w:r w:rsidR="0061251D" w:rsidRPr="00FE3DC4">
        <w:rPr>
          <w:noProof/>
        </w:rPr>
        <w:t>6</w:t>
      </w:r>
      <w:r w:rsidR="0061251D">
        <w:rPr>
          <w:noProof/>
        </w:rPr>
        <w:t xml:space="preserve">. </w:t>
      </w:r>
      <w:r w:rsidR="0061251D" w:rsidRPr="0061251D">
        <w:rPr>
          <w:noProof/>
        </w:rPr>
        <w:t xml:space="preserve">Реализуем во фреймворке возможность написания обработчиков по </w:t>
      </w:r>
      <w:r w:rsidR="0061251D" w:rsidRPr="0061251D">
        <w:rPr>
          <w:noProof/>
          <w:lang w:val="en-US"/>
        </w:rPr>
        <w:t>CBV</w:t>
      </w:r>
      <w:r w:rsidR="0061251D" w:rsidRPr="0061251D">
        <w:rPr>
          <w:noProof/>
        </w:rPr>
        <w:t>-подходу</w:t>
      </w:r>
    </w:p>
    <w:p w:rsidR="0061251D" w:rsidRPr="0061251D" w:rsidRDefault="0061251D" w:rsidP="0061251D"/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A81412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5782499" w:history="1">
            <w:r w:rsidR="00A81412" w:rsidRPr="00632785">
              <w:rPr>
                <w:rStyle w:val="a8"/>
                <w:noProof/>
              </w:rPr>
              <w:t>Что такое встроенные классы-контроллеры (</w:t>
            </w:r>
            <w:r w:rsidR="00A81412" w:rsidRPr="00632785">
              <w:rPr>
                <w:rStyle w:val="a8"/>
                <w:noProof/>
                <w:lang w:val="en-US"/>
              </w:rPr>
              <w:t>CBV</w:t>
            </w:r>
            <w:r w:rsidR="00A81412" w:rsidRPr="00632785">
              <w:rPr>
                <w:rStyle w:val="a8"/>
                <w:noProof/>
              </w:rPr>
              <w:t>)</w:t>
            </w:r>
            <w:r w:rsidR="00A81412">
              <w:rPr>
                <w:noProof/>
                <w:webHidden/>
              </w:rPr>
              <w:tab/>
            </w:r>
            <w:r w:rsidR="00A81412">
              <w:rPr>
                <w:noProof/>
                <w:webHidden/>
              </w:rPr>
              <w:fldChar w:fldCharType="begin"/>
            </w:r>
            <w:r w:rsidR="00A81412">
              <w:rPr>
                <w:noProof/>
                <w:webHidden/>
              </w:rPr>
              <w:instrText xml:space="preserve"> PAGEREF _Toc75782499 \h </w:instrText>
            </w:r>
            <w:r w:rsidR="00A81412">
              <w:rPr>
                <w:noProof/>
                <w:webHidden/>
              </w:rPr>
            </w:r>
            <w:r w:rsidR="00A81412"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3</w:t>
            </w:r>
            <w:r w:rsidR="00A81412"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0" w:history="1">
            <w:r w:rsidRPr="00632785">
              <w:rPr>
                <w:rStyle w:val="a8"/>
                <w:noProof/>
              </w:rPr>
              <w:t>Реализуем первый собственный встроенный класс-обработчик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1" w:history="1">
            <w:r w:rsidRPr="00632785">
              <w:rPr>
                <w:rStyle w:val="a8"/>
                <w:noProof/>
              </w:rPr>
              <w:t>применяем первый собственный встроенный класс-обработчик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2" w:history="1">
            <w:r w:rsidRPr="00632785">
              <w:rPr>
                <w:rStyle w:val="a8"/>
                <w:noProof/>
              </w:rPr>
              <w:t>Реализуем второй собственный встроенный класс-обработчик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3" w:history="1">
            <w:r w:rsidRPr="00632785">
              <w:rPr>
                <w:rStyle w:val="a8"/>
                <w:noProof/>
              </w:rPr>
              <w:t>Применяем второй собственный встроенный класс-обработчик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4" w:history="1">
            <w:r w:rsidRPr="00632785">
              <w:rPr>
                <w:rStyle w:val="a8"/>
                <w:noProof/>
              </w:rPr>
              <w:t>Дополняем проект необходимыми шаблонами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5" w:history="1">
            <w:r w:rsidRPr="00632785">
              <w:rPr>
                <w:rStyle w:val="a8"/>
                <w:noProof/>
              </w:rPr>
              <w:t>проверяе</w:t>
            </w:r>
            <w:bookmarkStart w:id="0" w:name="_GoBack"/>
            <w:bookmarkEnd w:id="0"/>
            <w:r w:rsidRPr="00632785">
              <w:rPr>
                <w:rStyle w:val="a8"/>
                <w:noProof/>
              </w:rPr>
              <w:t>м работу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6" w:history="1">
            <w:r w:rsidRPr="00632785">
              <w:rPr>
                <w:rStyle w:val="a8"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412" w:rsidRDefault="00A81412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2507" w:history="1">
            <w:r w:rsidRPr="00632785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07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2BBDD4" wp14:editId="1C1E23F7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E732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4B568C2D" wp14:editId="524C8532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A81412" w:rsidRDefault="00FE3DC4" w:rsidP="00A81412">
      <w:pPr>
        <w:pStyle w:val="1"/>
      </w:pPr>
      <w:bookmarkStart w:id="1" w:name="_Toc75782499"/>
      <w:r w:rsidRPr="00A81412">
        <w:t>Что такое</w:t>
      </w:r>
      <w:r w:rsidR="000C5679" w:rsidRPr="00A81412">
        <w:t xml:space="preserve"> </w:t>
      </w:r>
      <w:r w:rsidR="00374B66" w:rsidRPr="00A81412">
        <w:t>встроенные классы-контроллеры (CBV)</w:t>
      </w:r>
      <w:bookmarkEnd w:id="1"/>
    </w:p>
    <w:p w:rsidR="00374B66" w:rsidRDefault="00374B66" w:rsidP="00374B66"/>
    <w:p w:rsidR="00E362D9" w:rsidRDefault="00E362D9" w:rsidP="00BD09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фреймворк уже умеет обрабатывать поступающие запросы, но обработчики таких запросов (контроллеры) мы пока </w:t>
      </w:r>
      <w:r w:rsidR="00D06573">
        <w:rPr>
          <w:rFonts w:ascii="Times New Roman" w:hAnsi="Times New Roman" w:cs="Times New Roman"/>
          <w:sz w:val="28"/>
          <w:szCs w:val="28"/>
        </w:rPr>
        <w:t>реализовали</w:t>
      </w:r>
      <w:r>
        <w:rPr>
          <w:rFonts w:ascii="Times New Roman" w:hAnsi="Times New Roman" w:cs="Times New Roman"/>
          <w:sz w:val="28"/>
          <w:szCs w:val="28"/>
        </w:rPr>
        <w:t xml:space="preserve"> в виде функций или объектов классов. Но вспомним, какая полезная опция существует во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B31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подход</w:t>
      </w:r>
      <w:r w:rsidRPr="00554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5547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554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8A02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8A026A">
        <w:rPr>
          <w:rFonts w:ascii="Times New Roman" w:hAnsi="Times New Roman" w:cs="Times New Roman"/>
          <w:sz w:val="28"/>
          <w:szCs w:val="28"/>
        </w:rPr>
        <w:t>)</w:t>
      </w:r>
      <w:r w:rsidRPr="005547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специальные </w:t>
      </w:r>
      <w:r w:rsidR="004B37A8">
        <w:rPr>
          <w:rFonts w:ascii="Times New Roman" w:hAnsi="Times New Roman" w:cs="Times New Roman"/>
          <w:sz w:val="28"/>
          <w:szCs w:val="28"/>
        </w:rPr>
        <w:t>служебные</w:t>
      </w:r>
      <w:r>
        <w:rPr>
          <w:rFonts w:ascii="Times New Roman" w:hAnsi="Times New Roman" w:cs="Times New Roman"/>
          <w:sz w:val="28"/>
          <w:szCs w:val="28"/>
        </w:rPr>
        <w:t xml:space="preserve"> классы, которые имеют некоторый встроенный интерфейс. Это очень удобно, т.к. такие классы универсальны и имеют уже некоторую встроенную логику, которую мы можем использовать при написании своих контроллеров.</w:t>
      </w:r>
    </w:p>
    <w:p w:rsidR="001C429B" w:rsidRDefault="00165D2D" w:rsidP="001C4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Ранее</w:t>
      </w:r>
      <w:r w:rsidR="00D70E7F">
        <w:rPr>
          <w:rFonts w:ascii="Times New Roman" w:hAnsi="Times New Roman" w:cs="Times New Roman"/>
          <w:sz w:val="28"/>
          <w:szCs w:val="28"/>
        </w:rPr>
        <w:t xml:space="preserve"> нам приходилось всю логику контроллеров прописывать самостоятельно. Благодаря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CBV</w:t>
      </w:r>
      <w:r>
        <w:rPr>
          <w:rFonts w:ascii="Times New Roman" w:hAnsi="Times New Roman" w:cs="Times New Roman"/>
          <w:sz w:val="28"/>
          <w:szCs w:val="28"/>
        </w:rPr>
        <w:t xml:space="preserve">, путем наследования интерфейса данных </w:t>
      </w:r>
      <w:r w:rsidR="00D70E7F">
        <w:rPr>
          <w:rFonts w:ascii="Times New Roman" w:hAnsi="Times New Roman" w:cs="Times New Roman"/>
          <w:sz w:val="28"/>
          <w:szCs w:val="28"/>
        </w:rPr>
        <w:t xml:space="preserve">классов, мы можем писать меньше кода, при этом реализовывать необходимую функциональность. Этот подход существует в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 </w:t>
      </w:r>
      <w:r w:rsidR="00D70E7F">
        <w:rPr>
          <w:rFonts w:ascii="Times New Roman" w:hAnsi="Times New Roman" w:cs="Times New Roman"/>
          <w:sz w:val="28"/>
          <w:szCs w:val="28"/>
        </w:rPr>
        <w:t xml:space="preserve">и позволяет </w:t>
      </w:r>
      <w:r>
        <w:rPr>
          <w:rFonts w:ascii="Times New Roman" w:hAnsi="Times New Roman" w:cs="Times New Roman"/>
          <w:sz w:val="28"/>
          <w:szCs w:val="28"/>
        </w:rPr>
        <w:t>обеспечивать</w:t>
      </w:r>
      <w:r w:rsidR="00D70E7F">
        <w:rPr>
          <w:rFonts w:ascii="Times New Roman" w:hAnsi="Times New Roman" w:cs="Times New Roman"/>
          <w:sz w:val="28"/>
          <w:szCs w:val="28"/>
        </w:rPr>
        <w:t xml:space="preserve"> все компоненты механизма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 (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,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,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,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), </w:t>
      </w:r>
      <w:r w:rsidR="00D70E7F">
        <w:rPr>
          <w:rFonts w:ascii="Times New Roman" w:hAnsi="Times New Roman" w:cs="Times New Roman"/>
          <w:sz w:val="28"/>
          <w:szCs w:val="28"/>
        </w:rPr>
        <w:t xml:space="preserve">а также успешно представлять списки записей. Это встроенные классы, реализованные разработчиками </w:t>
      </w:r>
      <w:r w:rsidR="00D70E7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70E7F" w:rsidRPr="00250D89">
        <w:rPr>
          <w:rFonts w:ascii="Times New Roman" w:hAnsi="Times New Roman" w:cs="Times New Roman"/>
          <w:sz w:val="28"/>
          <w:szCs w:val="28"/>
        </w:rPr>
        <w:t xml:space="preserve">. </w:t>
      </w:r>
      <w:r w:rsidR="00D70E7F">
        <w:rPr>
          <w:rFonts w:ascii="Times New Roman" w:hAnsi="Times New Roman" w:cs="Times New Roman"/>
          <w:sz w:val="28"/>
          <w:szCs w:val="28"/>
        </w:rPr>
        <w:t xml:space="preserve">Можем ли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="006A74E5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EC655E" wp14:editId="0BF9AE41">
                <wp:simplePos x="0" y="0"/>
                <wp:positionH relativeFrom="page">
                  <wp:posOffset>438178</wp:posOffset>
                </wp:positionH>
                <wp:positionV relativeFrom="paragraph">
                  <wp:posOffset>-459878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59698" id="Прямоугольник 12" o:spid="_x0000_s1026" style="position:absolute;margin-left:34.5pt;margin-top:-36.2pt;width:524.4pt;height:768.2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" filled="f" strokecolor="#2f5496 [24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="00D70E7F">
        <w:rPr>
          <w:rFonts w:ascii="Times New Roman" w:hAnsi="Times New Roman" w:cs="Times New Roman"/>
          <w:sz w:val="28"/>
          <w:szCs w:val="28"/>
        </w:rPr>
        <w:t xml:space="preserve"> для своего фреймворка аналог</w:t>
      </w:r>
      <w:r>
        <w:rPr>
          <w:rFonts w:ascii="Times New Roman" w:hAnsi="Times New Roman" w:cs="Times New Roman"/>
          <w:sz w:val="28"/>
          <w:szCs w:val="28"/>
        </w:rPr>
        <w:t>и таких классов</w:t>
      </w:r>
      <w:r w:rsidR="00D70E7F" w:rsidRPr="00581FC9">
        <w:rPr>
          <w:rFonts w:ascii="Times New Roman" w:hAnsi="Times New Roman" w:cs="Times New Roman"/>
          <w:sz w:val="28"/>
          <w:szCs w:val="28"/>
        </w:rPr>
        <w:t xml:space="preserve">? </w:t>
      </w:r>
      <w:r w:rsidR="00D70E7F">
        <w:rPr>
          <w:rFonts w:ascii="Times New Roman" w:hAnsi="Times New Roman" w:cs="Times New Roman"/>
          <w:sz w:val="28"/>
          <w:szCs w:val="28"/>
        </w:rPr>
        <w:t xml:space="preserve">Почему нет. Реализуем для начала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FE3DC4">
        <w:rPr>
          <w:rFonts w:ascii="Times New Roman" w:hAnsi="Times New Roman" w:cs="Times New Roman"/>
          <w:sz w:val="28"/>
          <w:szCs w:val="28"/>
        </w:rPr>
        <w:t>-</w:t>
      </w:r>
      <w:r w:rsidR="00D70E7F">
        <w:rPr>
          <w:rFonts w:ascii="Times New Roman" w:hAnsi="Times New Roman" w:cs="Times New Roman"/>
          <w:sz w:val="28"/>
          <w:szCs w:val="28"/>
        </w:rPr>
        <w:t>классов.</w:t>
      </w:r>
    </w:p>
    <w:p w:rsidR="00FE3DC4" w:rsidRPr="00A81412" w:rsidRDefault="00FE3DC4" w:rsidP="00A81412">
      <w:pPr>
        <w:pStyle w:val="1"/>
      </w:pPr>
      <w:bookmarkStart w:id="2" w:name="_Toc75782500"/>
      <w:r w:rsidRPr="00A81412">
        <w:t>Реализуем первый собственный встроенный класс-обработчик</w:t>
      </w:r>
      <w:bookmarkEnd w:id="2"/>
    </w:p>
    <w:p w:rsidR="001C429B" w:rsidRPr="008A026A" w:rsidRDefault="001C429B" w:rsidP="001C42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8A026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8A026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8A026A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cbv</w:t>
      </w:r>
      <w:r w:rsidRPr="008A026A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1C429B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29B" w:rsidRPr="00B36B67" w:rsidRDefault="001C429B" w:rsidP="001C42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простейшего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рендеринга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HTML-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шаблонов</w:t>
            </w:r>
            <w:r w:rsidRPr="00B36B67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TemplateView: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'template.html'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B36B67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get_context_data(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{}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get_template(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.template_name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render_template_with_context(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template_name = 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.get_template()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 = 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.get_context_data()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render(template_name, **context)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B36B67">
              <w:rPr>
                <w:rFonts w:ascii="Consolas" w:eastAsia="Times New Roman" w:hAnsi="Consolas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36B6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B36B67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36B67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.render_template_with_context()</w:t>
            </w:r>
          </w:p>
        </w:tc>
      </w:tr>
    </w:tbl>
    <w:p w:rsidR="00374B66" w:rsidRPr="001C429B" w:rsidRDefault="00374B66" w:rsidP="00374B66">
      <w:pPr>
        <w:rPr>
          <w:lang w:val="en-US"/>
        </w:rPr>
      </w:pPr>
    </w:p>
    <w:p w:rsidR="002B13E5" w:rsidRDefault="002B13E5" w:rsidP="002B13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Вспомним,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F65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 был такой</w:t>
      </w:r>
      <w:r w:rsidRPr="002B1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встроенный класс. Он обеспечивал простейший рендеринг шаблона с передачей в него контекста. От этого класса будут наследоваться классы-контроллеры нашего веб-приложения и будут переопределять интерфейс этого класса.</w:t>
      </w:r>
    </w:p>
    <w:p w:rsidR="002D6BB6" w:rsidRPr="00EF2CC6" w:rsidRDefault="00941877" w:rsidP="00EF2C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2D6BB6">
        <w:rPr>
          <w:rFonts w:ascii="Times New Roman" w:hAnsi="Times New Roman" w:cs="Times New Roman"/>
          <w:sz w:val="28"/>
          <w:szCs w:val="28"/>
        </w:rPr>
        <w:t>подробнее некоторые выражения представленного листинга.</w:t>
      </w:r>
    </w:p>
    <w:p w:rsidR="002D6BB6" w:rsidRPr="00EF2CC6" w:rsidRDefault="002D6BB6" w:rsidP="002D6B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template</w:t>
      </w:r>
      <w:r w:rsidRPr="00EF2CC6">
        <w:rPr>
          <w:rFonts w:eastAsia="Times New Roman" w:cstheme="minorHAnsi"/>
          <w:color w:val="000000"/>
          <w:sz w:val="28"/>
          <w:szCs w:val="28"/>
          <w:lang w:eastAsia="ru-RU"/>
        </w:rPr>
        <w:t>_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name</w:t>
      </w:r>
      <w:r w:rsidRPr="00EF2CC6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= </w:t>
      </w:r>
      <w:r w:rsidRPr="00EF2CC6">
        <w:rPr>
          <w:rFonts w:eastAsia="Times New Roman" w:cstheme="minorHAnsi"/>
          <w:b/>
          <w:bCs/>
          <w:color w:val="008080"/>
          <w:sz w:val="28"/>
          <w:szCs w:val="28"/>
          <w:lang w:eastAsia="ru-RU"/>
        </w:rPr>
        <w:t>'</w:t>
      </w:r>
      <w:r w:rsidRPr="00B36B67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template</w:t>
      </w:r>
      <w:r w:rsidRPr="00EF2CC6">
        <w:rPr>
          <w:rFonts w:eastAsia="Times New Roman" w:cstheme="minorHAnsi"/>
          <w:b/>
          <w:bCs/>
          <w:color w:val="008080"/>
          <w:sz w:val="28"/>
          <w:szCs w:val="28"/>
          <w:lang w:eastAsia="ru-RU"/>
        </w:rPr>
        <w:t>.</w:t>
      </w:r>
      <w:r w:rsidRPr="00B36B67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html</w:t>
      </w:r>
      <w:r w:rsidRPr="00EF2CC6">
        <w:rPr>
          <w:rFonts w:eastAsia="Times New Roman" w:cstheme="minorHAnsi"/>
          <w:b/>
          <w:bCs/>
          <w:color w:val="008080"/>
          <w:sz w:val="28"/>
          <w:szCs w:val="28"/>
          <w:lang w:eastAsia="ru-RU"/>
        </w:rPr>
        <w:t>'</w:t>
      </w:r>
    </w:p>
    <w:p w:rsidR="002D6BB6" w:rsidRPr="00EF2CC6" w:rsidRDefault="00EF2CC6" w:rsidP="00EF2C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Шаблон, рендеринг которого выполняет наш класс-контроллер. Сейчас в данном атрибуте указано имя-заглушка, которое потом будет переопределено.</w:t>
      </w:r>
    </w:p>
    <w:p w:rsidR="00EF2CC6" w:rsidRDefault="002D6BB6" w:rsidP="00EF2C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get_context_data(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 w:rsidR="00EF2CC6">
        <w:rPr>
          <w:rFonts w:eastAsia="Times New Roman" w:cstheme="minorHAnsi"/>
          <w:color w:val="000000"/>
          <w:sz w:val="28"/>
          <w:szCs w:val="28"/>
          <w:lang w:val="en-US" w:eastAsia="ru-RU"/>
        </w:rPr>
        <w:t>):</w:t>
      </w:r>
    </w:p>
    <w:p w:rsidR="002D6BB6" w:rsidRPr="00EF2CC6" w:rsidRDefault="00EF2CC6" w:rsidP="00EF2C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theme="minorHAnsi"/>
          <w:sz w:val="28"/>
          <w:szCs w:val="28"/>
        </w:rPr>
      </w:pPr>
      <w:r w:rsidRPr="001612AF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="002D6BB6"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>return</w:t>
      </w:r>
      <w:r w:rsidR="002D6BB6" w:rsidRPr="00EF2CC6">
        <w:rPr>
          <w:rFonts w:eastAsia="Times New Roman" w:cstheme="minorHAnsi"/>
          <w:b/>
          <w:bCs/>
          <w:color w:val="000080"/>
          <w:sz w:val="28"/>
          <w:szCs w:val="28"/>
          <w:lang w:eastAsia="ru-RU"/>
        </w:rPr>
        <w:t xml:space="preserve"> </w:t>
      </w:r>
      <w:r w:rsidR="002D6BB6" w:rsidRPr="00EF2CC6">
        <w:rPr>
          <w:rFonts w:eastAsia="Times New Roman" w:cstheme="minorHAnsi"/>
          <w:color w:val="000000"/>
          <w:sz w:val="28"/>
          <w:szCs w:val="28"/>
          <w:lang w:eastAsia="ru-RU"/>
        </w:rPr>
        <w:t>{}</w:t>
      </w:r>
    </w:p>
    <w:p w:rsidR="001A3423" w:rsidRDefault="00FE3DC4" w:rsidP="00EF2C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2A5A97" wp14:editId="1CE236D0">
                <wp:simplePos x="0" y="0"/>
                <wp:positionH relativeFrom="margin">
                  <wp:align>center</wp:align>
                </wp:positionH>
                <wp:positionV relativeFrom="paragraph">
                  <wp:posOffset>-462639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A9468" id="Прямоугольник 12" o:spid="_x0000_s1026" style="position:absolute;margin-left:0;margin-top:-36.45pt;width:524.4pt;height:768.2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xjLrQ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EF2CC6">
        <w:rPr>
          <w:rFonts w:ascii="Times New Roman" w:hAnsi="Times New Roman" w:cs="Times New Roman"/>
          <w:sz w:val="28"/>
          <w:szCs w:val="28"/>
        </w:rPr>
        <w:t>Метод, возвращающий словарь-контекст шаблона. Данный метод мы также</w:t>
      </w:r>
      <w:r w:rsidR="00EF2CC6" w:rsidRPr="005C2909">
        <w:rPr>
          <w:rFonts w:ascii="Times New Roman" w:hAnsi="Times New Roman" w:cs="Times New Roman"/>
          <w:sz w:val="28"/>
          <w:szCs w:val="28"/>
        </w:rPr>
        <w:t xml:space="preserve"> </w:t>
      </w:r>
      <w:r w:rsidR="00EF2CC6">
        <w:rPr>
          <w:rFonts w:ascii="Times New Roman" w:hAnsi="Times New Roman" w:cs="Times New Roman"/>
          <w:sz w:val="28"/>
          <w:szCs w:val="28"/>
        </w:rPr>
        <w:t>будем</w:t>
      </w:r>
      <w:r w:rsidR="00EF2CC6" w:rsidRPr="005C2909">
        <w:rPr>
          <w:rFonts w:ascii="Times New Roman" w:hAnsi="Times New Roman" w:cs="Times New Roman"/>
          <w:sz w:val="28"/>
          <w:szCs w:val="28"/>
        </w:rPr>
        <w:t xml:space="preserve"> </w:t>
      </w:r>
      <w:r w:rsidR="00EF2CC6">
        <w:rPr>
          <w:rFonts w:ascii="Times New Roman" w:hAnsi="Times New Roman" w:cs="Times New Roman"/>
          <w:sz w:val="28"/>
          <w:szCs w:val="28"/>
        </w:rPr>
        <w:t>переопределять в классах-потомках.</w:t>
      </w:r>
    </w:p>
    <w:p w:rsidR="001A3423" w:rsidRDefault="001A3423" w:rsidP="001A34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get_template(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):</w:t>
      </w:r>
    </w:p>
    <w:p w:rsidR="001A3423" w:rsidRPr="001A3423" w:rsidRDefault="001A3423" w:rsidP="001A34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1A3423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.template_name</w:t>
      </w:r>
    </w:p>
    <w:p w:rsidR="001A3423" w:rsidRPr="001A3423" w:rsidRDefault="001A3423" w:rsidP="001A3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1A34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возвращающий</w:t>
      </w:r>
      <w:r w:rsidRPr="001A3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1A3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A34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шаблона</w:t>
      </w:r>
      <w:r w:rsidRPr="001A3423">
        <w:rPr>
          <w:rFonts w:ascii="Times New Roman" w:hAnsi="Times New Roman" w:cs="Times New Roman"/>
          <w:sz w:val="28"/>
          <w:szCs w:val="28"/>
        </w:rPr>
        <w:t>.</w:t>
      </w:r>
    </w:p>
    <w:p w:rsidR="00F64A23" w:rsidRDefault="00F64A23" w:rsidP="00F64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render_template_with_context(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):</w:t>
      </w:r>
    </w:p>
    <w:p w:rsidR="00F64A23" w:rsidRPr="00F34A2E" w:rsidRDefault="00F64A23" w:rsidP="00F64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cstheme="minorHAnsi"/>
          <w:sz w:val="28"/>
          <w:szCs w:val="28"/>
          <w:lang w:val="en-US"/>
        </w:rPr>
      </w:pPr>
      <w:r w:rsidRPr="00F64A23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template_name = 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.get_template()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context = </w:t>
      </w:r>
      <w:r w:rsidRPr="00B36B67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.get_context_data()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B36B67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B36B67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'200 OK'</w:t>
      </w:r>
      <w:r w:rsidRPr="00B36B67">
        <w:rPr>
          <w:rFonts w:eastAsia="Times New Roman" w:cstheme="minorHAnsi"/>
          <w:color w:val="000000"/>
          <w:sz w:val="28"/>
          <w:szCs w:val="28"/>
          <w:lang w:val="en-US" w:eastAsia="ru-RU"/>
        </w:rPr>
        <w:t>, render(template_name, **context)</w:t>
      </w:r>
    </w:p>
    <w:p w:rsidR="00E81AEA" w:rsidRPr="00E81AEA" w:rsidRDefault="00F64A23" w:rsidP="00E81AE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A23">
        <w:rPr>
          <w:rFonts w:ascii="Times New Roman" w:hAnsi="Times New Roman" w:cs="Times New Roman"/>
          <w:sz w:val="28"/>
          <w:szCs w:val="28"/>
        </w:rPr>
        <w:t xml:space="preserve">Метод, обеспечивающий непосредственный рендеринг шаблона </w:t>
      </w:r>
      <w:r w:rsidRPr="00F64A2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template</w:t>
      </w:r>
      <w:r w:rsidRPr="00F64A2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F64A2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name</w:t>
      </w:r>
      <w:r w:rsidRPr="00F64A23">
        <w:rPr>
          <w:rFonts w:ascii="Times New Roman" w:hAnsi="Times New Roman" w:cs="Times New Roman"/>
          <w:sz w:val="28"/>
          <w:szCs w:val="28"/>
        </w:rPr>
        <w:t xml:space="preserve"> с передачей в него контекста </w:t>
      </w:r>
      <w:r w:rsidRPr="00F64A2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context</w:t>
      </w:r>
      <w:r w:rsidRPr="00F64A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81AEA" w:rsidRDefault="00E81AEA" w:rsidP="00E8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AF088F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AF088F">
        <w:rPr>
          <w:rFonts w:eastAsia="Times New Roman" w:cstheme="minorHAnsi"/>
          <w:color w:val="B200B2"/>
          <w:sz w:val="28"/>
          <w:szCs w:val="28"/>
          <w:lang w:val="en-US" w:eastAsia="ru-RU"/>
        </w:rPr>
        <w:t>__call__</w:t>
      </w:r>
      <w:r w:rsidRPr="00AF088F">
        <w:rPr>
          <w:rFonts w:eastAsia="Times New Roman" w:cstheme="minorHAnsi"/>
          <w:color w:val="000000"/>
          <w:sz w:val="28"/>
          <w:szCs w:val="28"/>
          <w:lang w:val="en-US" w:eastAsia="ru-RU"/>
        </w:rPr>
        <w:t>(</w:t>
      </w:r>
      <w:r w:rsidRPr="00AF088F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, request):</w:t>
      </w:r>
    </w:p>
    <w:p w:rsidR="00E81AEA" w:rsidRPr="00AF088F" w:rsidRDefault="00E81AEA" w:rsidP="00E8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E81AEA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Pr="00AF088F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AF088F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 w:rsidRPr="00AF088F">
        <w:rPr>
          <w:rFonts w:eastAsia="Times New Roman" w:cstheme="minorHAnsi"/>
          <w:color w:val="000000"/>
          <w:sz w:val="28"/>
          <w:szCs w:val="28"/>
          <w:lang w:val="en-US" w:eastAsia="ru-RU"/>
        </w:rPr>
        <w:t>.render_template_with_context()</w:t>
      </w:r>
    </w:p>
    <w:p w:rsidR="00B24FBC" w:rsidRDefault="00B24FBC" w:rsidP="00B24F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4FBC" w:rsidRPr="00B24FBC" w:rsidRDefault="00B24FBC" w:rsidP="00B24F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4FBC">
        <w:rPr>
          <w:rFonts w:ascii="Times New Roman" w:hAnsi="Times New Roman" w:cs="Times New Roman"/>
          <w:sz w:val="28"/>
          <w:szCs w:val="28"/>
        </w:rPr>
        <w:t xml:space="preserve">Вспомним, что контроллер выполняет обработку некоторого запроса. Если контроллер реализовывать в виде объекта класса, то у этого класса нужно перегрузить метод </w:t>
      </w:r>
      <w:r w:rsidRPr="00271FB5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r w:rsidRPr="00271FB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call</w:t>
      </w:r>
      <w:r w:rsidRPr="00271FB5">
        <w:rPr>
          <w:rFonts w:ascii="Times New Roman" w:hAnsi="Times New Roman" w:cs="Times New Roman"/>
          <w:b/>
          <w:color w:val="0070C0"/>
          <w:sz w:val="28"/>
          <w:szCs w:val="28"/>
        </w:rPr>
        <w:t>__()</w:t>
      </w:r>
      <w:r w:rsidRPr="00B24FBC">
        <w:rPr>
          <w:rFonts w:ascii="Times New Roman" w:hAnsi="Times New Roman" w:cs="Times New Roman"/>
          <w:sz w:val="28"/>
          <w:szCs w:val="28"/>
        </w:rPr>
        <w:t xml:space="preserve">. Т.е. объект этого класса будет вызываться как функция, принимать запрос </w:t>
      </w:r>
      <w:r w:rsidRPr="00B24FBC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B24FBC">
        <w:rPr>
          <w:rFonts w:ascii="Times New Roman" w:hAnsi="Times New Roman" w:cs="Times New Roman"/>
          <w:sz w:val="28"/>
          <w:szCs w:val="28"/>
        </w:rPr>
        <w:t xml:space="preserve"> и выполнять его обработку путем вызова уже знакомого метода 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render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template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with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context</w:t>
      </w:r>
      <w:r w:rsidRPr="00271FB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B24F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E2FFE" w:rsidRDefault="004E2FFE" w:rsidP="004E2F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2C5D4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TemplateView</w:t>
      </w:r>
      <w:r w:rsidRPr="002C5D43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базовый класс для других 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BF44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нужен, чтобы в других 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BF44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каждый раз не прописывали всю описанную выше логику и избежали бы дублирования.</w:t>
      </w:r>
    </w:p>
    <w:p w:rsidR="00FE3DC4" w:rsidRPr="00A81412" w:rsidRDefault="00781E39" w:rsidP="00A81412">
      <w:pPr>
        <w:pStyle w:val="1"/>
      </w:pPr>
      <w:bookmarkStart w:id="3" w:name="_Toc75782501"/>
      <w:r w:rsidRPr="00A81412">
        <w:t>применяем</w:t>
      </w:r>
      <w:r w:rsidR="00FE3DC4" w:rsidRPr="00A81412">
        <w:t xml:space="preserve"> первый собственный встроенный класс-обработчик</w:t>
      </w:r>
      <w:bookmarkEnd w:id="3"/>
    </w:p>
    <w:p w:rsidR="002C5D43" w:rsidRDefault="004E2FFE" w:rsidP="002C5D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Пришло время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2063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классы, которые мы сделаем потомками представленного ранее класса </w:t>
      </w:r>
      <w:r w:rsidRPr="002C5D4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TemplateView</w:t>
      </w:r>
      <w:r w:rsidRPr="002063D6">
        <w:rPr>
          <w:rFonts w:ascii="Times New Roman" w:hAnsi="Times New Roman" w:cs="Times New Roman"/>
          <w:sz w:val="28"/>
          <w:szCs w:val="28"/>
        </w:rPr>
        <w:t>.</w:t>
      </w:r>
    </w:p>
    <w:p w:rsidR="00FE3DC4" w:rsidRDefault="00FE3DC4" w:rsidP="002C5D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C5D43" w:rsidRPr="00B36B67" w:rsidRDefault="00FE3DC4" w:rsidP="002C5D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549DD0" wp14:editId="0336F275">
                <wp:simplePos x="0" y="0"/>
                <wp:positionH relativeFrom="margin">
                  <wp:align>center</wp:align>
                </wp:positionH>
                <wp:positionV relativeFrom="paragraph">
                  <wp:posOffset>-457890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E90D8" id="Прямоугольник 12" o:spid="_x0000_s1026" style="position:absolute;margin-left:0;margin-top:-36.05pt;width:524.4pt;height:768.2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2C5D43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2C5D43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2C5D4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="002C5D43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2C5D4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2C5D43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="002C5D4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="002C5D43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2C5D4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="002C5D43" w:rsidRPr="00B36B6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2C5D4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cbv</w:t>
      </w:r>
      <w:r w:rsidR="002C5D43" w:rsidRPr="00B36B6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2C5D43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2C5D43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D43" w:rsidRPr="00B36B67" w:rsidRDefault="002C5D43" w:rsidP="002C5D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отображения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списков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записей</w:t>
            </w:r>
            <w:r w:rsidRPr="00C06D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ListView(TemplateView):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queryset = []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'list.html'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context_object_name =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'objects_list'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C06D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get_queryset(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06D06">
              <w:rPr>
                <w:rFonts w:ascii="Consolas" w:eastAsia="Times New Roman" w:hAnsi="Consolas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.queryset)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.queryset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get_context_object_name(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.context_object_name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get_context_data(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queryset = 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.get_queryset()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context_object_name = </w:t>
            </w:r>
            <w:r w:rsidRPr="00C06D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.get_context_object_name()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 = {context_object_name: queryset}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06D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C06D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context</w:t>
            </w:r>
          </w:p>
        </w:tc>
      </w:tr>
    </w:tbl>
    <w:p w:rsidR="00374B66" w:rsidRPr="002C5D43" w:rsidRDefault="00374B66" w:rsidP="00374B66">
      <w:pPr>
        <w:rPr>
          <w:lang w:val="en-US"/>
        </w:rPr>
      </w:pPr>
    </w:p>
    <w:p w:rsidR="00145E92" w:rsidRPr="00145E92" w:rsidRDefault="002C5D43" w:rsidP="00145E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5D43">
        <w:rPr>
          <w:rFonts w:ascii="Times New Roman" w:hAnsi="Times New Roman" w:cs="Times New Roman"/>
          <w:sz w:val="28"/>
          <w:szCs w:val="28"/>
        </w:rPr>
        <w:t xml:space="preserve">Начнем с класса </w:t>
      </w:r>
      <w:r w:rsidRPr="002C5D4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ListView</w:t>
      </w:r>
      <w:r w:rsidRPr="002C5D43">
        <w:rPr>
          <w:rFonts w:ascii="Times New Roman" w:hAnsi="Times New Roman" w:cs="Times New Roman"/>
          <w:sz w:val="28"/>
          <w:szCs w:val="28"/>
        </w:rPr>
        <w:t xml:space="preserve">. Значение атрибута </w:t>
      </w:r>
      <w:r w:rsidRPr="002C5D4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template</w:t>
      </w:r>
      <w:r w:rsidRPr="002C5D4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2C5D4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name</w:t>
      </w:r>
      <w:r w:rsidRPr="002C5D43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Pr="002C5D43">
        <w:rPr>
          <w:rFonts w:ascii="Times New Roman" w:hAnsi="Times New Roman" w:cs="Times New Roman"/>
          <w:sz w:val="28"/>
          <w:szCs w:val="28"/>
        </w:rPr>
        <w:t>здесь также будет в качестве заглушки. А реальное значение атрибута мы будем переопределять уже в классах-контроллерах нашего веб-приложения.</w:t>
      </w:r>
    </w:p>
    <w:p w:rsidR="00145E92" w:rsidRPr="000D4259" w:rsidRDefault="00145E92" w:rsidP="00145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cstheme="minorHAnsi"/>
          <w:sz w:val="28"/>
          <w:szCs w:val="28"/>
          <w:lang w:val="en-US"/>
        </w:rPr>
      </w:pPr>
      <w:r w:rsidRPr="000D4259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>get_context_data(</w:t>
      </w:r>
      <w:r w:rsidRPr="000D4259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):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queryset = </w:t>
      </w:r>
      <w:r w:rsidRPr="000D4259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.get_queryset()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context_object_name = </w:t>
      </w:r>
      <w:r w:rsidRPr="000D4259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>.ge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t_context_object_name()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>context = {context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_object_name: queryset}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  <w:t xml:space="preserve">    </w:t>
      </w:r>
      <w:r w:rsidRPr="000D4259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0D4259">
        <w:rPr>
          <w:rFonts w:eastAsia="Times New Roman" w:cstheme="minorHAnsi"/>
          <w:color w:val="000000"/>
          <w:sz w:val="28"/>
          <w:szCs w:val="28"/>
          <w:lang w:val="en-US" w:eastAsia="ru-RU"/>
        </w:rPr>
        <w:t>context</w:t>
      </w:r>
    </w:p>
    <w:p w:rsidR="00145E92" w:rsidRPr="00145E92" w:rsidRDefault="00145E92" w:rsidP="00145E9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E92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145E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ListView</w:t>
      </w:r>
      <w:r w:rsidRPr="00145E9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145E92">
        <w:rPr>
          <w:rFonts w:ascii="Times New Roman" w:hAnsi="Times New Roman" w:cs="Times New Roman"/>
          <w:sz w:val="28"/>
          <w:szCs w:val="28"/>
        </w:rPr>
        <w:t xml:space="preserve">должен обеспечивать визуализацию в шаблоне набора записей. Этот набор должен передаваться как контекст шаблона. Поэтому переопределим метод 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get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context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data</w:t>
      </w:r>
      <w:r w:rsidRPr="00145E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145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05595" w:rsidRDefault="00205595" w:rsidP="002055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5595">
        <w:rPr>
          <w:rFonts w:ascii="Times New Roman" w:hAnsi="Times New Roman" w:cs="Times New Roman"/>
          <w:sz w:val="28"/>
          <w:szCs w:val="28"/>
        </w:rPr>
        <w:t xml:space="preserve">В контекст мы будем передавать переменную </w:t>
      </w:r>
      <w:r w:rsidRPr="0020559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  <w:t>'</w:t>
      </w:r>
      <w:r w:rsidRPr="0020559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 w:eastAsia="ru-RU"/>
        </w:rPr>
        <w:t>objects</w:t>
      </w:r>
      <w:r w:rsidRPr="0020559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  <w:t>_</w:t>
      </w:r>
      <w:r w:rsidRPr="0020559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 w:eastAsia="ru-RU"/>
        </w:rPr>
        <w:t>list</w:t>
      </w:r>
      <w:r w:rsidRPr="00205595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u-RU"/>
        </w:rPr>
        <w:t>'</w:t>
      </w:r>
      <w:r w:rsidRPr="00205595">
        <w:rPr>
          <w:rFonts w:ascii="Times New Roman" w:hAnsi="Times New Roman" w:cs="Times New Roman"/>
          <w:sz w:val="28"/>
          <w:szCs w:val="28"/>
        </w:rPr>
        <w:t xml:space="preserve">, а ее значением будет массив записей. Кстати, в </w:t>
      </w:r>
      <w:r w:rsidRPr="0020559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5595">
        <w:rPr>
          <w:rFonts w:ascii="Times New Roman" w:hAnsi="Times New Roman" w:cs="Times New Roman"/>
          <w:sz w:val="28"/>
          <w:szCs w:val="28"/>
        </w:rPr>
        <w:t xml:space="preserve"> при работе с </w:t>
      </w:r>
      <w:r w:rsidRPr="00205595"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205595">
        <w:rPr>
          <w:rFonts w:ascii="Times New Roman" w:hAnsi="Times New Roman" w:cs="Times New Roman"/>
          <w:sz w:val="28"/>
          <w:szCs w:val="28"/>
        </w:rPr>
        <w:t xml:space="preserve"> применяется такая же переменная контекста шаблона. Ну а сам массив записей мы будем формировать уже когда выполним наследование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Pr="00205595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20559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ListView</w:t>
      </w:r>
      <w:r w:rsidRPr="0020559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05595">
        <w:rPr>
          <w:rFonts w:ascii="Times New Roman" w:hAnsi="Times New Roman" w:cs="Times New Roman"/>
          <w:sz w:val="28"/>
          <w:szCs w:val="28"/>
        </w:rPr>
        <w:t>в нашем веб-приложении. Это будет выглядеть, например, так:</w:t>
      </w:r>
    </w:p>
    <w:p w:rsidR="00FE3DC4" w:rsidRPr="00205595" w:rsidRDefault="00FE3DC4" w:rsidP="002055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05595" w:rsidRPr="00B36B67" w:rsidRDefault="00FE3DC4" w:rsidP="0020559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A33EC2" wp14:editId="74AB6CEB">
                <wp:simplePos x="0" y="0"/>
                <wp:positionH relativeFrom="margin">
                  <wp:posOffset>-461617</wp:posOffset>
                </wp:positionH>
                <wp:positionV relativeFrom="paragraph">
                  <wp:posOffset>-465096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3A34A" id="Прямоугольник 12" o:spid="_x0000_s1026" style="position:absolute;margin-left:-36.35pt;margin-top:-36.6pt;width:524.4pt;height:768.2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205595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205595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20559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="00205595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20559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205595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="0020559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="00205595" w:rsidRPr="00B36B6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20559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="00205595" w:rsidRPr="00B36B6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205595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205595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5595" w:rsidRDefault="00205595" w:rsidP="002055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FF399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components.cbv </w:t>
            </w:r>
            <w:r w:rsidRPr="00FF399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ListView</w:t>
            </w:r>
          </w:p>
          <w:p w:rsidR="00205595" w:rsidRDefault="00205595" w:rsidP="002055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205595" w:rsidRPr="00B36B67" w:rsidRDefault="00205595" w:rsidP="002055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FF399E">
              <w:rPr>
                <w:rFonts w:ascii="Consolas" w:eastAsia="Times New Roman" w:hAnsi="Consolas" w:cs="Courier New"/>
                <w:color w:val="0000B2"/>
                <w:sz w:val="20"/>
                <w:szCs w:val="20"/>
                <w:lang w:val="en-US" w:eastAsia="ru-RU"/>
              </w:rPr>
              <w:t>@AppRoute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FF399E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r w:rsidRPr="00FF399E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FF399E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'/student-list/'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F399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StudentListView(ListView):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queryset = site.students</w:t>
            </w:r>
            <w:r w:rsidRPr="00FF399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FF399E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'student_list.html'</w:t>
            </w:r>
          </w:p>
        </w:tc>
      </w:tr>
    </w:tbl>
    <w:p w:rsidR="00374B66" w:rsidRPr="00205595" w:rsidRDefault="00374B66" w:rsidP="00374B66">
      <w:pPr>
        <w:rPr>
          <w:lang w:val="en-US"/>
        </w:rPr>
      </w:pPr>
    </w:p>
    <w:p w:rsidR="007473BF" w:rsidRDefault="007473BF" w:rsidP="00EF1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6A6">
        <w:rPr>
          <w:rFonts w:ascii="Times New Roman" w:hAnsi="Times New Roman" w:cs="Times New Roman"/>
          <w:sz w:val="28"/>
          <w:szCs w:val="28"/>
        </w:rPr>
        <w:t xml:space="preserve">Этот класс-контроллер обеспечивает вывод списка студентов, добавившихся на наши курсы. В этом классе мы переопределяем значение атрибута 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template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name</w:t>
      </w:r>
      <w:r w:rsidRPr="00EF1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EF16A6">
        <w:rPr>
          <w:rFonts w:ascii="Times New Roman" w:hAnsi="Times New Roman" w:cs="Times New Roman"/>
          <w:sz w:val="28"/>
          <w:szCs w:val="28"/>
        </w:rPr>
        <w:t xml:space="preserve">т. е. указываем имя шаблона, рендеринг которого выполняется. Переменная 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queryset</w:t>
      </w:r>
      <w:r w:rsidRPr="00EF16A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Pr="00EF16A6">
        <w:rPr>
          <w:rFonts w:ascii="Times New Roman" w:hAnsi="Times New Roman" w:cs="Times New Roman"/>
          <w:sz w:val="28"/>
          <w:szCs w:val="28"/>
        </w:rPr>
        <w:t xml:space="preserve">ссылается на список записей-студентов. С атрибутом </w:t>
      </w:r>
      <w:r w:rsidRPr="00EF16A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students</w:t>
      </w:r>
      <w:r w:rsidRPr="00EF16A6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EF16A6">
        <w:rPr>
          <w:rFonts w:ascii="Times New Roman" w:hAnsi="Times New Roman" w:cs="Times New Roman"/>
          <w:sz w:val="28"/>
          <w:szCs w:val="28"/>
        </w:rPr>
        <w:t xml:space="preserve">мы уже знакомы. Он находится в нашем центральном классе-движке </w:t>
      </w:r>
      <w:r w:rsidRPr="00EF16A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Engine</w:t>
      </w:r>
      <w:r w:rsidRPr="00EF16A6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EF16A6"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EF16A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models</w:t>
      </w:r>
      <w:r w:rsidR="00EF16A6" w:rsidRPr="00EF16A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EF16A6" w:rsidRPr="00EF16A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EF16A6">
        <w:rPr>
          <w:rFonts w:ascii="Times New Roman" w:hAnsi="Times New Roman" w:cs="Times New Roman"/>
          <w:sz w:val="28"/>
          <w:szCs w:val="28"/>
        </w:rPr>
        <w:t xml:space="preserve">. Атрибут 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queryset</w:t>
      </w:r>
      <w:r w:rsidRPr="00EF16A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Pr="00EF16A6">
        <w:rPr>
          <w:rFonts w:ascii="Times New Roman" w:hAnsi="Times New Roman" w:cs="Times New Roman"/>
          <w:sz w:val="28"/>
          <w:szCs w:val="28"/>
        </w:rPr>
        <w:t xml:space="preserve">определяется в классе </w:t>
      </w:r>
      <w:r w:rsidRPr="00EF16A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ListView</w:t>
      </w:r>
      <w:r w:rsidRPr="00EF16A6">
        <w:rPr>
          <w:rFonts w:ascii="Times New Roman" w:hAnsi="Times New Roman" w:cs="Times New Roman"/>
          <w:sz w:val="28"/>
          <w:szCs w:val="28"/>
        </w:rPr>
        <w:t xml:space="preserve">, но там значение-заглушка. А в классе </w:t>
      </w:r>
      <w:r w:rsidRPr="00EF16A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StudentListView</w:t>
      </w:r>
      <w:r w:rsidRPr="00EF16A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Pr="00EF16A6">
        <w:rPr>
          <w:rFonts w:ascii="Times New Roman" w:hAnsi="Times New Roman" w:cs="Times New Roman"/>
          <w:sz w:val="28"/>
          <w:szCs w:val="28"/>
        </w:rPr>
        <w:t xml:space="preserve">мы </w:t>
      </w:r>
      <w:r w:rsidR="00EF16A6">
        <w:rPr>
          <w:rFonts w:ascii="Times New Roman" w:hAnsi="Times New Roman" w:cs="Times New Roman"/>
          <w:sz w:val="28"/>
          <w:szCs w:val="28"/>
        </w:rPr>
        <w:t xml:space="preserve">уже </w:t>
      </w:r>
      <w:r w:rsidRPr="00EF16A6">
        <w:rPr>
          <w:rFonts w:ascii="Times New Roman" w:hAnsi="Times New Roman" w:cs="Times New Roman"/>
          <w:sz w:val="28"/>
          <w:szCs w:val="28"/>
        </w:rPr>
        <w:t>переопределяем значение этого атрибута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E3DC4" w:rsidRPr="00FE3DC4" w:rsidRDefault="00FE3DC4" w:rsidP="00FE3DC4">
      <w:pPr>
        <w:pStyle w:val="1"/>
        <w:rPr>
          <w:noProof/>
        </w:rPr>
      </w:pPr>
      <w:bookmarkStart w:id="4" w:name="_Toc75782502"/>
      <w:r>
        <w:rPr>
          <w:noProof/>
        </w:rPr>
        <w:t>Реализуем второй собственный встроенный класс-обработчик</w:t>
      </w:r>
      <w:bookmarkEnd w:id="4"/>
    </w:p>
    <w:p w:rsidR="00F0155C" w:rsidRPr="00F8773B" w:rsidRDefault="00F0155C" w:rsidP="00F015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 следующий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CBV</w:t>
      </w:r>
      <w:r w:rsidRPr="00780F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интерфейс которого унаследуем от уж знакомого класса </w:t>
      </w:r>
      <w:r w:rsidRPr="00F0155C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TemplateView</w:t>
      </w:r>
      <w:r>
        <w:rPr>
          <w:rFonts w:ascii="Times New Roman" w:hAnsi="Times New Roman" w:cs="Times New Roman"/>
          <w:sz w:val="28"/>
          <w:szCs w:val="28"/>
        </w:rPr>
        <w:t xml:space="preserve">. Это знакомый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F25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разработчикам класс </w:t>
      </w:r>
      <w:r w:rsidRPr="00F0155C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CreateView</w:t>
      </w:r>
      <w:r w:rsidRPr="00F8773B">
        <w:rPr>
          <w:rFonts w:ascii="Times New Roman" w:hAnsi="Times New Roman" w:cs="Times New Roman"/>
          <w:sz w:val="28"/>
          <w:szCs w:val="28"/>
        </w:rPr>
        <w:t>.</w:t>
      </w:r>
    </w:p>
    <w:p w:rsidR="002948F0" w:rsidRPr="006F257F" w:rsidRDefault="002948F0" w:rsidP="002948F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6F257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4.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6F257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6F257F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cbv</w:t>
      </w:r>
      <w:r w:rsidRPr="006F257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2948F0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48F0" w:rsidRPr="00B36B67" w:rsidRDefault="002948F0" w:rsidP="002948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записи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CreateView(TemplateView):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'create.html'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84C06">
              <w:rPr>
                <w:rFonts w:ascii="Consolas" w:eastAsia="Times New Roman" w:hAnsi="Consolas" w:cs="Courier New"/>
                <w:color w:val="0000B2"/>
                <w:sz w:val="20"/>
                <w:szCs w:val="20"/>
                <w:lang w:val="en-US" w:eastAsia="ru-RU"/>
              </w:rPr>
              <w:t>@staticmethod</w:t>
            </w:r>
            <w:r w:rsidRPr="00D84C06">
              <w:rPr>
                <w:rFonts w:ascii="Consolas" w:eastAsia="Times New Roman" w:hAnsi="Consolas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get_request_data(request):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create_obj(</w:t>
            </w:r>
            <w:r w:rsidRPr="00D84C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data):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def </w:t>
            </w:r>
            <w:r w:rsidRPr="00D84C06">
              <w:rPr>
                <w:rFonts w:ascii="Consolas" w:eastAsia="Times New Roman" w:hAnsi="Consolas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84C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] ==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eastAsia="ru-RU"/>
              </w:rPr>
              <w:t>пост</w:t>
            </w:r>
            <w:r w:rsidRPr="00D84C06">
              <w:rPr>
                <w:rFonts w:ascii="Consolas" w:eastAsia="Times New Roman" w:hAnsi="Consolas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data = </w:t>
            </w:r>
            <w:r w:rsidRPr="00D84C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.get_request_data(request)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84C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.create_obj(data)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br/>
              <w:t xml:space="preserve">    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D84C06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.render_template_with_context()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D84C06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D84C06">
              <w:rPr>
                <w:rFonts w:ascii="Consolas" w:eastAsia="Times New Roman" w:hAnsi="Consolas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D84C06">
              <w:rPr>
                <w:rFonts w:ascii="Consolas" w:eastAsia="Times New Roman" w:hAnsi="Consolas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D84C06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(request)</w:t>
            </w:r>
          </w:p>
        </w:tc>
      </w:tr>
    </w:tbl>
    <w:p w:rsidR="00374B66" w:rsidRPr="002948F0" w:rsidRDefault="00FE3DC4" w:rsidP="00374B66">
      <w:pPr>
        <w:rPr>
          <w:lang w:val="en-US"/>
        </w:rPr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7FAA53" wp14:editId="4EB6053F">
                <wp:simplePos x="0" y="0"/>
                <wp:positionH relativeFrom="margin">
                  <wp:posOffset>-469265</wp:posOffset>
                </wp:positionH>
                <wp:positionV relativeFrom="paragraph">
                  <wp:posOffset>-1192999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AD4E4" id="Прямоугольник 12" o:spid="_x0000_s1026" style="position:absolute;margin-left:-36.95pt;margin-top:-93.95pt;width:524.4pt;height:768.2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8F66CE" w:rsidRPr="00922A39" w:rsidRDefault="008F66CE" w:rsidP="008F66CE">
      <w:pPr>
        <w:spacing w:line="360" w:lineRule="auto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Представленный класс применяется для создания записей, например, категорий, товаров, студентов.</w:t>
      </w:r>
    </w:p>
    <w:p w:rsidR="008F66CE" w:rsidRPr="008F66CE" w:rsidRDefault="008F66CE" w:rsidP="008F66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cstheme="minorHAnsi"/>
          <w:sz w:val="28"/>
          <w:szCs w:val="28"/>
          <w:lang w:val="en-US"/>
        </w:rPr>
      </w:pPr>
      <w:r w:rsidRPr="00D84C06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>def</w:t>
      </w:r>
      <w:r w:rsidRPr="00922A39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get</w:t>
      </w:r>
      <w:r w:rsidRPr="00922A39">
        <w:rPr>
          <w:rFonts w:eastAsia="Times New Roman" w:cstheme="minorHAnsi"/>
          <w:color w:val="000000"/>
          <w:sz w:val="28"/>
          <w:szCs w:val="28"/>
          <w:lang w:val="en-US" w:eastAsia="ru-RU"/>
        </w:rPr>
        <w:t>_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request</w:t>
      </w:r>
      <w:r w:rsidRPr="00922A39">
        <w:rPr>
          <w:rFonts w:eastAsia="Times New Roman" w:cstheme="minorHAnsi"/>
          <w:color w:val="000000"/>
          <w:sz w:val="28"/>
          <w:szCs w:val="28"/>
          <w:lang w:val="en-US" w:eastAsia="ru-RU"/>
        </w:rPr>
        <w:t>_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data</w:t>
      </w:r>
      <w:r w:rsidRPr="00922A39">
        <w:rPr>
          <w:rFonts w:eastAsia="Times New Roman" w:cstheme="minorHAnsi"/>
          <w:color w:val="000000"/>
          <w:sz w:val="28"/>
          <w:szCs w:val="28"/>
          <w:lang w:val="en-US" w:eastAsia="ru-RU"/>
        </w:rPr>
        <w:t>(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request</w:t>
      </w:r>
      <w:r w:rsidRPr="00922A39">
        <w:rPr>
          <w:rFonts w:eastAsia="Times New Roman" w:cstheme="minorHAnsi"/>
          <w:color w:val="000000"/>
          <w:sz w:val="28"/>
          <w:szCs w:val="28"/>
          <w:lang w:val="en-US" w:eastAsia="ru-RU"/>
        </w:rPr>
        <w:t>):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</w:r>
      <w:r w:rsidRPr="008F66CE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Pr="00D84C06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>return</w:t>
      </w:r>
      <w:r w:rsidRPr="008F66CE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request</w:t>
      </w:r>
      <w:r w:rsidRPr="008F66CE">
        <w:rPr>
          <w:rFonts w:eastAsia="Times New Roman" w:cstheme="minorHAnsi"/>
          <w:color w:val="000000"/>
          <w:sz w:val="28"/>
          <w:szCs w:val="28"/>
          <w:lang w:val="en-US" w:eastAsia="ru-RU"/>
        </w:rPr>
        <w:t>[</w:t>
      </w:r>
      <w:r w:rsidRPr="008F66CE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'</w:t>
      </w:r>
      <w:r w:rsidRPr="00D84C06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data</w:t>
      </w:r>
      <w:r w:rsidRPr="008F66CE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'</w:t>
      </w:r>
      <w:r w:rsidRPr="008F66CE">
        <w:rPr>
          <w:rFonts w:eastAsia="Times New Roman" w:cstheme="minorHAnsi"/>
          <w:color w:val="000000"/>
          <w:sz w:val="28"/>
          <w:szCs w:val="28"/>
          <w:lang w:val="en-US" w:eastAsia="ru-RU"/>
        </w:rPr>
        <w:t>]</w:t>
      </w:r>
    </w:p>
    <w:p w:rsidR="00E32BA7" w:rsidRDefault="008F66CE" w:rsidP="00E32B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BF5D46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запись </w:t>
      </w:r>
      <w:r w:rsidR="00BF5D46">
        <w:rPr>
          <w:rFonts w:ascii="Times New Roman" w:hAnsi="Times New Roman" w:cs="Times New Roman"/>
          <w:sz w:val="28"/>
          <w:szCs w:val="28"/>
        </w:rPr>
        <w:t>описывает некоторую сущность, параметры которой</w:t>
      </w:r>
      <w:r>
        <w:rPr>
          <w:rFonts w:ascii="Times New Roman" w:hAnsi="Times New Roman" w:cs="Times New Roman"/>
          <w:sz w:val="28"/>
          <w:szCs w:val="28"/>
        </w:rPr>
        <w:t xml:space="preserve"> мы будем получать из запроса с помощью метода </w:t>
      </w:r>
      <w:r w:rsidRPr="00BF5D46">
        <w:rPr>
          <w:rFonts w:eastAsia="Times New Roman" w:cstheme="minorHAnsi"/>
          <w:b/>
          <w:color w:val="0070C0"/>
          <w:sz w:val="28"/>
          <w:szCs w:val="28"/>
          <w:lang w:val="en-US" w:eastAsia="ru-RU"/>
        </w:rPr>
        <w:t>get</w:t>
      </w:r>
      <w:r w:rsidRPr="00BF5D46">
        <w:rPr>
          <w:rFonts w:eastAsia="Times New Roman" w:cstheme="minorHAnsi"/>
          <w:b/>
          <w:color w:val="0070C0"/>
          <w:sz w:val="28"/>
          <w:szCs w:val="28"/>
          <w:lang w:eastAsia="ru-RU"/>
        </w:rPr>
        <w:t>_</w:t>
      </w:r>
      <w:r w:rsidRPr="00BF5D46">
        <w:rPr>
          <w:rFonts w:eastAsia="Times New Roman" w:cstheme="minorHAnsi"/>
          <w:b/>
          <w:color w:val="0070C0"/>
          <w:sz w:val="28"/>
          <w:szCs w:val="28"/>
          <w:lang w:val="en-US" w:eastAsia="ru-RU"/>
        </w:rPr>
        <w:t>request</w:t>
      </w:r>
      <w:r w:rsidRPr="00BF5D46">
        <w:rPr>
          <w:rFonts w:eastAsia="Times New Roman" w:cstheme="minorHAnsi"/>
          <w:b/>
          <w:color w:val="0070C0"/>
          <w:sz w:val="28"/>
          <w:szCs w:val="28"/>
          <w:lang w:eastAsia="ru-RU"/>
        </w:rPr>
        <w:t>_</w:t>
      </w:r>
      <w:r w:rsidRPr="00BF5D46">
        <w:rPr>
          <w:rFonts w:eastAsia="Times New Roman" w:cstheme="minorHAnsi"/>
          <w:b/>
          <w:color w:val="0070C0"/>
          <w:sz w:val="28"/>
          <w:szCs w:val="28"/>
          <w:lang w:val="en-US" w:eastAsia="ru-RU"/>
        </w:rPr>
        <w:t>data</w:t>
      </w:r>
      <w:r w:rsidRPr="00BF5D46">
        <w:rPr>
          <w:rFonts w:eastAsia="Times New Roman" w:cstheme="minorHAnsi"/>
          <w:b/>
          <w:color w:val="0070C0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2BA7" w:rsidRPr="0095521A" w:rsidRDefault="00E32BA7" w:rsidP="00E32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cstheme="minorHAnsi"/>
          <w:sz w:val="28"/>
          <w:szCs w:val="28"/>
          <w:lang w:val="en-US"/>
        </w:rPr>
      </w:pPr>
      <w:r w:rsidRPr="00D84C06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 xml:space="preserve">def </w:t>
      </w:r>
      <w:r w:rsidRPr="00D84C06">
        <w:rPr>
          <w:rFonts w:eastAsia="Times New Roman" w:cstheme="minorHAnsi"/>
          <w:color w:val="000000"/>
          <w:sz w:val="28"/>
          <w:szCs w:val="28"/>
          <w:lang w:val="en-US" w:eastAsia="ru-RU"/>
        </w:rPr>
        <w:t>create_obj(</w:t>
      </w:r>
      <w:r w:rsidRPr="00D84C06">
        <w:rPr>
          <w:rFonts w:eastAsia="Times New Roman" w:cstheme="minorHAnsi"/>
          <w:color w:val="94558D"/>
          <w:sz w:val="28"/>
          <w:szCs w:val="28"/>
          <w:lang w:val="en-US" w:eastAsia="ru-RU"/>
        </w:rPr>
        <w:t>self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, data):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</w:r>
      <w:r w:rsidRPr="00E32BA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   </w:t>
      </w:r>
      <w:r w:rsidRPr="00D84C06">
        <w:rPr>
          <w:rFonts w:eastAsia="Times New Roman" w:cstheme="minorHAnsi"/>
          <w:b/>
          <w:bCs/>
          <w:color w:val="000080"/>
          <w:sz w:val="28"/>
          <w:szCs w:val="28"/>
          <w:lang w:val="en-US" w:eastAsia="ru-RU"/>
        </w:rPr>
        <w:t>pass</w:t>
      </w:r>
    </w:p>
    <w:p w:rsidR="00E32BA7" w:rsidRPr="00E32BA7" w:rsidRDefault="00E32BA7" w:rsidP="00E32B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2BA7">
        <w:rPr>
          <w:rFonts w:ascii="Times New Roman" w:hAnsi="Times New Roman" w:cs="Times New Roman"/>
          <w:sz w:val="28"/>
          <w:szCs w:val="28"/>
        </w:rPr>
        <w:t>Опираясь на полученные данные, мы будем создавать объект нужно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E32BA7">
        <w:rPr>
          <w:rFonts w:ascii="Times New Roman" w:hAnsi="Times New Roman" w:cs="Times New Roman"/>
          <w:sz w:val="28"/>
          <w:szCs w:val="28"/>
        </w:rPr>
        <w:t xml:space="preserve"> записи через </w:t>
      </w:r>
      <w:r w:rsidR="00C26E62">
        <w:rPr>
          <w:rFonts w:ascii="Times New Roman" w:hAnsi="Times New Roman" w:cs="Times New Roman"/>
          <w:sz w:val="28"/>
          <w:szCs w:val="28"/>
        </w:rPr>
        <w:t>метод</w:t>
      </w:r>
      <w:r w:rsidRPr="00E32BA7">
        <w:rPr>
          <w:rFonts w:ascii="Times New Roman" w:hAnsi="Times New Roman" w:cs="Times New Roman"/>
          <w:sz w:val="28"/>
          <w:szCs w:val="28"/>
        </w:rPr>
        <w:t xml:space="preserve"> </w:t>
      </w:r>
      <w:r w:rsidRPr="00E32BA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create</w:t>
      </w:r>
      <w:r w:rsidRPr="00E32BA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E32BA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obj</w:t>
      </w:r>
      <w:r w:rsidRPr="00E32BA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E32B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32BA7" w:rsidRDefault="00E32BA7" w:rsidP="00C26E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 этот метод выполнен в качестве заглушки по аналогии с предыдущими листингами</w:t>
      </w:r>
      <w:r w:rsidR="00C26E62">
        <w:rPr>
          <w:rFonts w:ascii="Times New Roman" w:hAnsi="Times New Roman" w:cs="Times New Roman"/>
          <w:sz w:val="28"/>
          <w:szCs w:val="28"/>
        </w:rPr>
        <w:t xml:space="preserve"> кода</w:t>
      </w:r>
      <w:r>
        <w:rPr>
          <w:rFonts w:ascii="Times New Roman" w:hAnsi="Times New Roman" w:cs="Times New Roman"/>
          <w:sz w:val="28"/>
          <w:szCs w:val="28"/>
        </w:rPr>
        <w:t>. Мы выполним переопределение метода в классах-потомках.</w:t>
      </w:r>
    </w:p>
    <w:p w:rsidR="00E32BA7" w:rsidRDefault="00C26E62" w:rsidP="00C26E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E62">
        <w:rPr>
          <w:rFonts w:ascii="Times New Roman" w:hAnsi="Times New Roman" w:cs="Times New Roman"/>
          <w:sz w:val="28"/>
          <w:szCs w:val="28"/>
        </w:rPr>
        <w:t>К</w:t>
      </w:r>
      <w:r w:rsidR="00E32BA7" w:rsidRPr="00C26E62">
        <w:rPr>
          <w:rFonts w:ascii="Times New Roman" w:hAnsi="Times New Roman" w:cs="Times New Roman"/>
          <w:sz w:val="28"/>
          <w:szCs w:val="28"/>
        </w:rPr>
        <w:t xml:space="preserve">онечно нам не обойтись без перегрузки метода </w:t>
      </w:r>
      <w:r w:rsidR="00E32BA7"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__</w:t>
      </w:r>
      <w:r w:rsidR="00E32BA7"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call</w:t>
      </w:r>
      <w:r w:rsidR="00E32BA7"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__()</w:t>
      </w:r>
      <w:r w:rsidR="00E32BA7" w:rsidRPr="00C26E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32BA7" w:rsidRPr="00C26E62">
        <w:rPr>
          <w:rFonts w:ascii="Times New Roman" w:hAnsi="Times New Roman" w:cs="Times New Roman"/>
          <w:sz w:val="28"/>
          <w:szCs w:val="28"/>
        </w:rPr>
        <w:t xml:space="preserve">В нем мы при выполнении </w:t>
      </w:r>
      <w:r w:rsidR="00E32BA7" w:rsidRPr="00C26E6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32BA7" w:rsidRPr="00C26E62">
        <w:rPr>
          <w:rFonts w:ascii="Times New Roman" w:hAnsi="Times New Roman" w:cs="Times New Roman"/>
          <w:sz w:val="28"/>
          <w:szCs w:val="28"/>
        </w:rPr>
        <w:t>-запроса будем создавать запись</w:t>
      </w:r>
      <w:r w:rsidRPr="00C26E62">
        <w:rPr>
          <w:rFonts w:ascii="Times New Roman" w:hAnsi="Times New Roman" w:cs="Times New Roman"/>
          <w:sz w:val="28"/>
          <w:szCs w:val="28"/>
        </w:rPr>
        <w:t xml:space="preserve"> вызовом метода </w:t>
      </w:r>
      <w:r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create</w:t>
      </w:r>
      <w:r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obj</w:t>
      </w:r>
      <w:r w:rsidRPr="00C26E6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="00E32BA7" w:rsidRPr="00C26E62">
        <w:rPr>
          <w:rFonts w:ascii="Times New Roman" w:hAnsi="Times New Roman" w:cs="Times New Roman"/>
          <w:sz w:val="28"/>
          <w:szCs w:val="28"/>
        </w:rPr>
        <w:t xml:space="preserve"> и выполнять рендеринг шаблона. Функция для рендеринга уже определена нами ранее в классе </w:t>
      </w:r>
      <w:r w:rsidR="00E32BA7" w:rsidRPr="00C26E6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TemplateView</w:t>
      </w:r>
      <w:r w:rsidR="00E32BA7" w:rsidRPr="00C26E62">
        <w:rPr>
          <w:rFonts w:ascii="Times New Roman" w:hAnsi="Times New Roman" w:cs="Times New Roman"/>
          <w:sz w:val="28"/>
          <w:szCs w:val="28"/>
        </w:rPr>
        <w:t>.</w:t>
      </w:r>
    </w:p>
    <w:p w:rsidR="00FE3DC4" w:rsidRPr="00C26E62" w:rsidRDefault="00FE3DC4" w:rsidP="00FE3DC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5" w:name="_Toc75782503"/>
      <w:r>
        <w:rPr>
          <w:noProof/>
        </w:rPr>
        <w:t>Применяем второй собственный встроенный класс-обработчик</w:t>
      </w:r>
      <w:bookmarkEnd w:id="5"/>
    </w:p>
    <w:p w:rsidR="00E32BA7" w:rsidRDefault="00E32BA7" w:rsidP="00C26E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займемся контроллером, например, для создания </w:t>
      </w:r>
      <w:r w:rsidR="00C26E62">
        <w:rPr>
          <w:rFonts w:ascii="Times New Roman" w:hAnsi="Times New Roman" w:cs="Times New Roman"/>
          <w:sz w:val="28"/>
          <w:szCs w:val="28"/>
        </w:rPr>
        <w:t>записей</w:t>
      </w:r>
      <w:r>
        <w:rPr>
          <w:rFonts w:ascii="Times New Roman" w:hAnsi="Times New Roman" w:cs="Times New Roman"/>
          <w:sz w:val="28"/>
          <w:szCs w:val="28"/>
        </w:rPr>
        <w:t>-студент</w:t>
      </w:r>
      <w:r w:rsidR="00C26E6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Этот класс-контроллер будет наследовать интерфейс класса </w:t>
      </w:r>
      <w:r w:rsidRPr="00C26E6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ListView</w:t>
      </w:r>
      <w:r w:rsidRPr="00F8773B">
        <w:rPr>
          <w:rFonts w:ascii="Times New Roman" w:hAnsi="Times New Roman" w:cs="Times New Roman"/>
          <w:sz w:val="28"/>
          <w:szCs w:val="28"/>
        </w:rPr>
        <w:t>.</w:t>
      </w:r>
    </w:p>
    <w:p w:rsidR="00FE3DC4" w:rsidRPr="00BF07B2" w:rsidRDefault="00FE3DC4" w:rsidP="00C26E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722C" w:rsidRPr="00BF07B2" w:rsidRDefault="00FE3DC4" w:rsidP="004572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077FA1C" wp14:editId="55C2CD87">
                <wp:simplePos x="0" y="0"/>
                <wp:positionH relativeFrom="margin">
                  <wp:posOffset>-469293</wp:posOffset>
                </wp:positionH>
                <wp:positionV relativeFrom="paragraph">
                  <wp:posOffset>-464516</wp:posOffset>
                </wp:positionV>
                <wp:extent cx="6660000" cy="9756000"/>
                <wp:effectExtent l="0" t="0" r="26670" b="17145"/>
                <wp:wrapNone/>
                <wp:docPr id="1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030C" id="Прямоугольник 12" o:spid="_x0000_s1026" style="position:absolute;margin-left:-36.95pt;margin-top:-36.6pt;width:524.4pt;height:768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va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N8B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45722C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45722C"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</w:t>
      </w:r>
      <w:r w:rsidR="0045722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5</w:t>
      </w:r>
      <w:r w:rsidR="0045722C"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. </w:t>
      </w:r>
      <w:r w:rsidR="0045722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45722C"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_6/</w:t>
      </w:r>
      <w:r w:rsidR="0045722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="0045722C" w:rsidRPr="00BF07B2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45722C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45722C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722C" w:rsidRPr="00B469EF" w:rsidRDefault="0045722C" w:rsidP="004572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B469E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components.cbv 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import</w:t>
            </w:r>
            <w:r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CreateView</w:t>
            </w:r>
          </w:p>
          <w:p w:rsidR="0045722C" w:rsidRDefault="0045722C" w:rsidP="004572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45722C" w:rsidRPr="00B36B67" w:rsidRDefault="0045722C" w:rsidP="004572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B469EF">
              <w:rPr>
                <w:rFonts w:ascii="Consolas" w:eastAsia="Times New Roman" w:hAnsi="Consolas" w:cs="Courier New"/>
                <w:color w:val="0000B2"/>
                <w:sz w:val="20"/>
                <w:szCs w:val="20"/>
                <w:lang w:val="en-US" w:eastAsia="ru-RU"/>
              </w:rPr>
              <w:t>@AppRoute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B469EF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r w:rsidRPr="00B469EF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'/create-student/'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469E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StudentCreateView(CreateView):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'create_student.html'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create_obj(</w:t>
            </w:r>
            <w:r w:rsidRPr="00B469EF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data: </w:t>
            </w:r>
            <w:r w:rsidRPr="00B469EF">
              <w:rPr>
                <w:rFonts w:ascii="Consolas" w:eastAsia="Times New Roman" w:hAnsi="Consolas" w:cs="Courier New"/>
                <w:color w:val="000080"/>
                <w:sz w:val="20"/>
                <w:szCs w:val="20"/>
                <w:lang w:val="en-US" w:eastAsia="ru-RU"/>
              </w:rPr>
              <w:t>dict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name = data[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'name'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name = site.decode_value(name)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new_obj = site.create_user(</w:t>
            </w:r>
            <w:r w:rsidRPr="00B469EF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'student'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, name)</w:t>
            </w:r>
            <w:r w:rsidRPr="00B469EF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site.students.append(new_obj)</w:t>
            </w:r>
          </w:p>
        </w:tc>
      </w:tr>
    </w:tbl>
    <w:p w:rsidR="00374B66" w:rsidRPr="0045722C" w:rsidRDefault="00374B66" w:rsidP="00374B66">
      <w:pPr>
        <w:rPr>
          <w:lang w:val="en-US"/>
        </w:rPr>
      </w:pPr>
    </w:p>
    <w:p w:rsidR="0076562E" w:rsidRPr="0076562E" w:rsidRDefault="0076562E" w:rsidP="007656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562E">
        <w:rPr>
          <w:rFonts w:ascii="Times New Roman" w:hAnsi="Times New Roman" w:cs="Times New Roman"/>
          <w:sz w:val="28"/>
          <w:szCs w:val="28"/>
        </w:rPr>
        <w:t xml:space="preserve">В приведенном классе мы выполняем переопределение метода </w:t>
      </w:r>
      <w:r w:rsidRPr="0076562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create</w:t>
      </w:r>
      <w:r w:rsidRPr="0076562E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76562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obj</w:t>
      </w:r>
      <w:r w:rsidRPr="0076562E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7656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6562E">
        <w:rPr>
          <w:rFonts w:ascii="Times New Roman" w:hAnsi="Times New Roman" w:cs="Times New Roman"/>
          <w:sz w:val="28"/>
          <w:szCs w:val="28"/>
        </w:rPr>
        <w:t>т.е. по сути создаем новую запись-сущность для модели «Студент». Опять же инструкции:</w:t>
      </w:r>
    </w:p>
    <w:p w:rsidR="0076562E" w:rsidRPr="00F2151E" w:rsidRDefault="0076562E" w:rsidP="007656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cstheme="minorHAnsi"/>
          <w:sz w:val="28"/>
          <w:szCs w:val="28"/>
          <w:lang w:val="en-US"/>
        </w:rPr>
      </w:pPr>
      <w:r w:rsidRPr="00B469EF">
        <w:rPr>
          <w:rFonts w:eastAsia="Times New Roman" w:cstheme="minorHAnsi"/>
          <w:color w:val="000000"/>
          <w:sz w:val="28"/>
          <w:szCs w:val="28"/>
          <w:lang w:val="en-US" w:eastAsia="ru-RU"/>
        </w:rPr>
        <w:t>new_obj = site.create_user(</w:t>
      </w:r>
      <w:r w:rsidRPr="00B469EF">
        <w:rPr>
          <w:rFonts w:eastAsia="Times New Roman" w:cstheme="minorHAnsi"/>
          <w:b/>
          <w:bCs/>
          <w:color w:val="008080"/>
          <w:sz w:val="28"/>
          <w:szCs w:val="28"/>
          <w:lang w:val="en-US" w:eastAsia="ru-RU"/>
        </w:rPr>
        <w:t>'student'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t>, name)</w:t>
      </w:r>
      <w:r>
        <w:rPr>
          <w:rFonts w:eastAsia="Times New Roman" w:cstheme="minorHAnsi"/>
          <w:color w:val="000000"/>
          <w:sz w:val="28"/>
          <w:szCs w:val="28"/>
          <w:lang w:val="en-US" w:eastAsia="ru-RU"/>
        </w:rPr>
        <w:br/>
      </w:r>
      <w:r w:rsidRPr="00B469EF">
        <w:rPr>
          <w:rFonts w:eastAsia="Times New Roman" w:cstheme="minorHAnsi"/>
          <w:color w:val="000000"/>
          <w:sz w:val="28"/>
          <w:szCs w:val="28"/>
          <w:lang w:val="en-US" w:eastAsia="ru-RU"/>
        </w:rPr>
        <w:t>site.students.append(new_obj)</w:t>
      </w:r>
    </w:p>
    <w:p w:rsidR="0076562E" w:rsidRDefault="0076562E" w:rsidP="004D60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выражения нам уже знакомы по классу </w:t>
      </w:r>
      <w:r w:rsidRPr="004D60BC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Engine</w:t>
      </w:r>
      <w:r w:rsidRPr="00F215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рамках этих выражений созданная новая запись попадает в список записей, которые мы потом передадим в базу данных.</w:t>
      </w:r>
      <w:r w:rsidR="004D60BC">
        <w:rPr>
          <w:rFonts w:ascii="Times New Roman" w:hAnsi="Times New Roman" w:cs="Times New Roman"/>
          <w:sz w:val="28"/>
          <w:szCs w:val="28"/>
        </w:rPr>
        <w:t xml:space="preserve"> На данный момент наш проект пока не связан с базой данных.</w:t>
      </w:r>
    </w:p>
    <w:p w:rsidR="004D60BC" w:rsidRDefault="004D60BC" w:rsidP="004D60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нам необходим контроллер для добавления студента на курс.</w:t>
      </w:r>
    </w:p>
    <w:p w:rsidR="00745C41" w:rsidRPr="00BF07B2" w:rsidRDefault="00745C41" w:rsidP="00745C4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6</w:t>
      </w:r>
      <w:r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BF07B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BF07B2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745C41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C41" w:rsidRPr="009E1440" w:rsidRDefault="00745C41" w:rsidP="00745C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9E1440">
              <w:rPr>
                <w:rFonts w:ascii="Consolas" w:eastAsia="Times New Roman" w:hAnsi="Consolas" w:cs="Courier New"/>
                <w:color w:val="0000B2"/>
                <w:sz w:val="20"/>
                <w:szCs w:val="20"/>
                <w:lang w:val="en-US" w:eastAsia="ru-RU"/>
              </w:rPr>
              <w:t>@AppRoute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9E1440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r w:rsidRPr="009E1440">
              <w:rPr>
                <w:rFonts w:ascii="Consolas" w:eastAsia="Times New Roman" w:hAnsi="Consolas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'/add-student/'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9E144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AddStudentByCourseCreateView(CreateView):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'add_student.html'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get_context_data(</w:t>
            </w:r>
            <w:r w:rsidRPr="009E1440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 = </w:t>
            </w:r>
            <w:r w:rsidRPr="009E1440">
              <w:rPr>
                <w:rFonts w:ascii="Consolas" w:eastAsia="Times New Roman" w:hAnsi="Consolas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().get_context_data()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context[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'courses'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 = site.courses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context[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'students'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 = site.students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context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create_obj(</w:t>
            </w:r>
            <w:r w:rsidRPr="009E1440">
              <w:rPr>
                <w:rFonts w:ascii="Consolas" w:eastAsia="Times New Roman" w:hAnsi="Consolas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, data: </w:t>
            </w:r>
            <w:r w:rsidRPr="009E1440">
              <w:rPr>
                <w:rFonts w:ascii="Consolas" w:eastAsia="Times New Roman" w:hAnsi="Consolas" w:cs="Courier New"/>
                <w:color w:val="000080"/>
                <w:sz w:val="20"/>
                <w:szCs w:val="20"/>
                <w:lang w:val="en-US" w:eastAsia="ru-RU"/>
              </w:rPr>
              <w:t>dict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course_name = data[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'course_name'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course_name = site.decode_value(course_name)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course = site.get_course(course_name)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student_name = data[</w:t>
            </w:r>
            <w:r w:rsidRPr="009E1440">
              <w:rPr>
                <w:rFonts w:ascii="Consolas" w:eastAsia="Times New Roman" w:hAnsi="Consolas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'student_name'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student_name = site.decode_value(student_name)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student = site.get_student(student_name)</w:t>
            </w:r>
            <w:r w:rsidRPr="009E1440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course.add_student(student)</w:t>
            </w:r>
          </w:p>
        </w:tc>
      </w:tr>
    </w:tbl>
    <w:p w:rsidR="00745C41" w:rsidRPr="00A81412" w:rsidRDefault="00FE3DC4" w:rsidP="00FE3DC4">
      <w:pPr>
        <w:spacing w:line="360" w:lineRule="auto"/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171C99" wp14:editId="7BB10BEB">
                <wp:simplePos x="0" y="0"/>
                <wp:positionH relativeFrom="margin">
                  <wp:align>center</wp:align>
                </wp:positionH>
                <wp:positionV relativeFrom="paragraph">
                  <wp:posOffset>-526166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767C1" id="Прямоугольник 12" o:spid="_x0000_s1026" style="position:absolute;margin-left:0;margin-top:-41.45pt;width:524.4pt;height:768.2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745C41" w:rsidRPr="00745C41">
        <w:rPr>
          <w:rFonts w:ascii="Times New Roman" w:hAnsi="Times New Roman" w:cs="Times New Roman"/>
          <w:sz w:val="28"/>
          <w:szCs w:val="28"/>
        </w:rPr>
        <w:t xml:space="preserve">Он схож с предыдущим контроллером и также наследует интерфейс класса </w:t>
      </w:r>
      <w:r w:rsidR="00745C41" w:rsidRPr="00745C4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CreateView</w:t>
      </w:r>
      <w:r w:rsidR="00745C41" w:rsidRPr="00745C41">
        <w:rPr>
          <w:rFonts w:ascii="Times New Roman" w:hAnsi="Times New Roman" w:cs="Times New Roman"/>
          <w:sz w:val="28"/>
          <w:szCs w:val="28"/>
        </w:rPr>
        <w:t xml:space="preserve">. При этом мы переопределяем метод 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get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context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data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="00745C41" w:rsidRPr="0074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5C41" w:rsidRPr="00745C41">
        <w:rPr>
          <w:rFonts w:ascii="Times New Roman" w:hAnsi="Times New Roman" w:cs="Times New Roman"/>
          <w:sz w:val="28"/>
          <w:szCs w:val="28"/>
        </w:rPr>
        <w:t xml:space="preserve">с передачей в контекст шаблона списков с курсами и студентами, поскольку мы должны иметь возможность выбора на странице студента и курса, на который его необходимо добавить. При этом будут создаваться соответствующие записи-привязки студентов к курсам, поэтому мы переопределяем </w:t>
      </w:r>
      <w:r w:rsidR="00745C41">
        <w:rPr>
          <w:rFonts w:ascii="Times New Roman" w:hAnsi="Times New Roman" w:cs="Times New Roman"/>
          <w:sz w:val="28"/>
          <w:szCs w:val="28"/>
        </w:rPr>
        <w:t>метод</w:t>
      </w:r>
      <w:r w:rsidR="00745C41" w:rsidRPr="00745C41">
        <w:rPr>
          <w:rFonts w:ascii="Times New Roman" w:hAnsi="Times New Roman" w:cs="Times New Roman"/>
          <w:sz w:val="28"/>
          <w:szCs w:val="28"/>
        </w:rPr>
        <w:t xml:space="preserve"> 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create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obj</w:t>
      </w:r>
      <w:r w:rsidR="00745C41" w:rsidRPr="00745C4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="00745C41" w:rsidRPr="0074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5C41" w:rsidRDefault="00745C41" w:rsidP="00FE36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рамках текущего урока мы создали файл </w:t>
      </w:r>
      <w:r w:rsidR="00FE365B" w:rsidRPr="00FE36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cbv</w:t>
      </w:r>
      <w:r w:rsidR="00FE365B" w:rsidRPr="00FE365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FE365B" w:rsidRPr="00FE36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FE365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базовыми классами-контроллерами, а также применили их для реализации контроллеров нашего веб-приложения, до</w:t>
      </w:r>
      <w:r w:rsidR="00FE365B">
        <w:rPr>
          <w:rFonts w:ascii="Times New Roman" w:hAnsi="Times New Roman" w:cs="Times New Roman"/>
          <w:sz w:val="28"/>
          <w:szCs w:val="28"/>
        </w:rPr>
        <w:t xml:space="preserve">работав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FE36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views</w:t>
      </w:r>
      <w:r w:rsidRPr="00FE365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FE36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DD5F45">
        <w:rPr>
          <w:rFonts w:ascii="Times New Roman" w:hAnsi="Times New Roman" w:cs="Times New Roman"/>
          <w:sz w:val="28"/>
          <w:szCs w:val="28"/>
        </w:rPr>
        <w:t>.</w:t>
      </w:r>
    </w:p>
    <w:p w:rsidR="00FE3DC4" w:rsidRDefault="00FE3DC4" w:rsidP="00FE3DC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6" w:name="_Toc75782504"/>
      <w:r>
        <w:rPr>
          <w:noProof/>
        </w:rPr>
        <w:t>Дополняем проект необходимыми шаблонами</w:t>
      </w:r>
      <w:bookmarkEnd w:id="6"/>
    </w:p>
    <w:p w:rsidR="00745C41" w:rsidRPr="00851F55" w:rsidRDefault="00745C41" w:rsidP="000C14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наш проект имеет бэкенд для создания студентов, отображения их списка и добавления студента на курс. Теперь дело за фронтендом.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51F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шаблоны для создания студентов, отображения их списка и добавления студента на курс.</w:t>
      </w:r>
    </w:p>
    <w:p w:rsidR="000C14A6" w:rsidRPr="00F361EE" w:rsidRDefault="000C14A6" w:rsidP="000C14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7.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F361E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create_student.html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0C14A6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14A6" w:rsidRPr="009E1440" w:rsidRDefault="000C14A6" w:rsidP="000C14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="/student-list/"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студентов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="/add-student/"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Добавить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курс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form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="post"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="text"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="name"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placeholder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Имя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="submit"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Сохранить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</w:p>
        </w:tc>
      </w:tr>
    </w:tbl>
    <w:p w:rsidR="000C14A6" w:rsidRPr="00F361EE" w:rsidRDefault="00FE3DC4" w:rsidP="000C14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2E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BD2EE5B" wp14:editId="360ED274">
                <wp:simplePos x="0" y="0"/>
                <wp:positionH relativeFrom="margin">
                  <wp:posOffset>-453666</wp:posOffset>
                </wp:positionH>
                <wp:positionV relativeFrom="paragraph">
                  <wp:posOffset>-1638576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859C9" id="Прямоугольник 12" o:spid="_x0000_s1026" style="position:absolute;margin-left:-35.7pt;margin-top:-129pt;width:524.4pt;height:768.2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0C14A6" w:rsidRPr="00F361EE" w:rsidRDefault="000C14A6" w:rsidP="000C14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8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3A18F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student_list.html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0C14A6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14A6" w:rsidRPr="000C14A6" w:rsidRDefault="000C14A6" w:rsidP="000C14A6">
            <w:pPr>
              <w:jc w:val="left"/>
              <w:rPr>
                <w:lang w:val="en-US"/>
              </w:rPr>
            </w:pP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="/create-student/"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="/add-student/"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Добавить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курс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студентов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for item in objects_list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{{item.name}}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for course in item.courses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{{course.name}}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endfor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endfor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</w:p>
        </w:tc>
      </w:tr>
    </w:tbl>
    <w:p w:rsidR="000C14A6" w:rsidRDefault="000C14A6" w:rsidP="000C14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</w:pPr>
    </w:p>
    <w:p w:rsidR="000C14A6" w:rsidRPr="00F361EE" w:rsidRDefault="000C14A6" w:rsidP="000C14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9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F361E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templates/add</w:t>
      </w:r>
      <w:r w:rsidRPr="00F361E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_student.html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0C14A6" w:rsidRPr="00A81412" w:rsidTr="00DA577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C14A6" w:rsidRPr="00F361EE" w:rsidRDefault="000C14A6" w:rsidP="000C14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курса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{% include "inc-style.html"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="/student-list/"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студентов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="/create-student/"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Создать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Добавление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студента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курс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form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="post"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select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size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="3"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="course_name"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for item in courses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option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="{{item.name}}"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{{item.name}}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endfor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select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select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size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="3"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="student_name"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for item in students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option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="{{item.name}}"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{{item.name}}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{% endfor %}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select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="submit"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Записать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F361EE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F361EE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>{% endblock %}</w:t>
            </w:r>
          </w:p>
        </w:tc>
      </w:tr>
    </w:tbl>
    <w:p w:rsidR="00374B66" w:rsidRPr="000C14A6" w:rsidRDefault="000C14A6" w:rsidP="00374B66">
      <w:pPr>
        <w:rPr>
          <w:lang w:val="en-US"/>
        </w:rPr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BF9A74" wp14:editId="23953F24">
                <wp:simplePos x="0" y="0"/>
                <wp:positionH relativeFrom="margin">
                  <wp:posOffset>-437764</wp:posOffset>
                </wp:positionH>
                <wp:positionV relativeFrom="paragraph">
                  <wp:posOffset>-4915563</wp:posOffset>
                </wp:positionV>
                <wp:extent cx="6660000" cy="9756000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4CD16" id="Прямоугольник 12" o:spid="_x0000_s1026" style="position:absolute;margin-left:-34.45pt;margin-top:-387.05pt;width:524.4pt;height:768.2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4M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T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0D3E5B" w:rsidRDefault="001673BE" w:rsidP="000D3E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нам нужно доработать некоторые другие служебные классы проекта, дополнить их кодом.</w:t>
      </w:r>
      <w:r w:rsidRPr="00AC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 данных классов из</w:t>
      </w:r>
      <w:r w:rsidR="000D3E5B">
        <w:rPr>
          <w:rFonts w:ascii="Times New Roman" w:hAnsi="Times New Roman" w:cs="Times New Roman"/>
          <w:sz w:val="28"/>
          <w:szCs w:val="28"/>
        </w:rPr>
        <w:t xml:space="preserve">менится, поскольку ранее класс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User</w:t>
      </w:r>
      <w:r w:rsidRPr="000D3E5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содержал </w:t>
      </w:r>
      <w:r w:rsidR="000D3E5B">
        <w:rPr>
          <w:rFonts w:ascii="Times New Roman" w:hAnsi="Times New Roman" w:cs="Times New Roman"/>
          <w:sz w:val="28"/>
          <w:szCs w:val="28"/>
        </w:rPr>
        <w:t>ни атрибутов, ни методов</w:t>
      </w:r>
      <w:r>
        <w:rPr>
          <w:rFonts w:ascii="Times New Roman" w:hAnsi="Times New Roman" w:cs="Times New Roman"/>
          <w:sz w:val="28"/>
          <w:szCs w:val="28"/>
        </w:rPr>
        <w:t xml:space="preserve">. Теперь же мы решили добавить пользователю атрибут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E3DC4" w:rsidRPr="00FE3DC4" w:rsidRDefault="001673BE" w:rsidP="00FE3D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3E5B">
        <w:rPr>
          <w:rFonts w:ascii="Times New Roman" w:hAnsi="Times New Roman" w:cs="Times New Roman"/>
          <w:sz w:val="28"/>
          <w:szCs w:val="28"/>
        </w:rPr>
        <w:t xml:space="preserve"> Также изменится интерфейс класса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Student</w:t>
      </w:r>
      <w:r w:rsidRPr="000D3E5B">
        <w:rPr>
          <w:rFonts w:ascii="Times New Roman" w:hAnsi="Times New Roman" w:cs="Times New Roman"/>
          <w:sz w:val="28"/>
          <w:szCs w:val="28"/>
        </w:rPr>
        <w:t xml:space="preserve">, добавим </w:t>
      </w:r>
      <w:r w:rsidR="000D3E5B" w:rsidRPr="000D3E5B">
        <w:rPr>
          <w:rFonts w:ascii="Times New Roman" w:hAnsi="Times New Roman" w:cs="Times New Roman"/>
          <w:sz w:val="28"/>
          <w:szCs w:val="28"/>
        </w:rPr>
        <w:t>атрибут,</w:t>
      </w:r>
      <w:r w:rsidRPr="000D3E5B">
        <w:rPr>
          <w:rFonts w:ascii="Times New Roman" w:hAnsi="Times New Roman" w:cs="Times New Roman"/>
          <w:sz w:val="28"/>
          <w:szCs w:val="28"/>
        </w:rPr>
        <w:t xml:space="preserve"> содержащий список курсов, куда записан студент. В класс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Course</w:t>
      </w:r>
      <w:r w:rsidRPr="000D3E5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0D3E5B">
        <w:rPr>
          <w:rFonts w:ascii="Times New Roman" w:hAnsi="Times New Roman" w:cs="Times New Roman"/>
          <w:sz w:val="28"/>
          <w:szCs w:val="28"/>
        </w:rPr>
        <w:t xml:space="preserve">добавим перегрузку метода 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__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getitem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__()</w:t>
      </w:r>
      <w:r w:rsidRPr="000D3E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D3E5B">
        <w:rPr>
          <w:rFonts w:ascii="Times New Roman" w:hAnsi="Times New Roman" w:cs="Times New Roman"/>
          <w:sz w:val="28"/>
          <w:szCs w:val="28"/>
        </w:rPr>
        <w:t xml:space="preserve">чтобы реализовать возможность итерирования объекта класса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Course</w:t>
      </w:r>
      <w:r w:rsidRPr="000D3E5B">
        <w:rPr>
          <w:rFonts w:ascii="Times New Roman" w:hAnsi="Times New Roman" w:cs="Times New Roman"/>
          <w:sz w:val="28"/>
          <w:szCs w:val="28"/>
        </w:rPr>
        <w:t xml:space="preserve">, при этом мы будем обращаться к элементам атрибута </w:t>
      </w:r>
      <w:r w:rsidR="000D3E5B"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students</w:t>
      </w:r>
      <w:r w:rsidRPr="000D3E5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0D3E5B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0D3E5B" w:rsidRPr="000D3E5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Course</w:t>
      </w:r>
      <w:r w:rsidRPr="000D3E5B">
        <w:rPr>
          <w:rFonts w:ascii="Times New Roman" w:hAnsi="Times New Roman" w:cs="Times New Roman"/>
          <w:sz w:val="28"/>
          <w:szCs w:val="28"/>
        </w:rPr>
        <w:t xml:space="preserve">. Также добавим метод 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add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student</w:t>
      </w:r>
      <w:r w:rsidRPr="000D3E5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0D3E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D3E5B">
        <w:rPr>
          <w:rFonts w:ascii="Times New Roman" w:hAnsi="Times New Roman" w:cs="Times New Roman"/>
          <w:sz w:val="28"/>
          <w:szCs w:val="28"/>
        </w:rPr>
        <w:t>для реализации возможности добавления студента на курс.</w:t>
      </w:r>
    </w:p>
    <w:p w:rsidR="00FE3DC4" w:rsidRPr="00FE3DC4" w:rsidRDefault="00FE3DC4" w:rsidP="00FE3DC4">
      <w:pPr>
        <w:pStyle w:val="1"/>
        <w:spacing w:before="0"/>
        <w:rPr>
          <w:noProof/>
        </w:rPr>
      </w:pPr>
      <w:bookmarkStart w:id="7" w:name="_Toc75782505"/>
      <w:r>
        <w:rPr>
          <w:noProof/>
        </w:rPr>
        <w:t>проверяем работу проекта</w:t>
      </w:r>
      <w:bookmarkEnd w:id="7"/>
    </w:p>
    <w:p w:rsidR="00D10262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нашего веб-приложения.</w:t>
      </w:r>
    </w:p>
    <w:p w:rsidR="00D10262" w:rsidRPr="00EA43B1" w:rsidRDefault="00FE3DC4" w:rsidP="00D10262">
      <w:pPr>
        <w:rPr>
          <w:rFonts w:ascii="Times New Roman" w:hAnsi="Times New Roman" w:cs="Times New Roman"/>
          <w:sz w:val="28"/>
          <w:szCs w:val="28"/>
        </w:rPr>
      </w:pPr>
      <w:r w:rsidRPr="00EF1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40D50C" wp14:editId="623A14C2">
                <wp:simplePos x="0" y="0"/>
                <wp:positionH relativeFrom="margin">
                  <wp:posOffset>-451844</wp:posOffset>
                </wp:positionH>
                <wp:positionV relativeFrom="paragraph">
                  <wp:posOffset>-480032</wp:posOffset>
                </wp:positionV>
                <wp:extent cx="6660000" cy="9756000"/>
                <wp:effectExtent l="0" t="0" r="26670" b="17145"/>
                <wp:wrapNone/>
                <wp:docPr id="6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D129D" id="Прямоугольник 12" o:spid="_x0000_s1026" style="position:absolute;margin-left:-35.6pt;margin-top:-37.8pt;width:524.4pt;height:768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We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C3g5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D10262">
        <w:rPr>
          <w:rFonts w:ascii="Times New Roman" w:hAnsi="Times New Roman" w:cs="Times New Roman"/>
          <w:sz w:val="28"/>
          <w:szCs w:val="28"/>
        </w:rPr>
        <w:t>Перейдем на главную страницу и создадим категорию курсов.</w:t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5760" behindDoc="1" locked="0" layoutInCell="1" allowOverlap="1" wp14:anchorId="435D0758" wp14:editId="62EF866B">
            <wp:simplePos x="0" y="0"/>
            <wp:positionH relativeFrom="margin">
              <wp:posOffset>1195070</wp:posOffset>
            </wp:positionH>
            <wp:positionV relativeFrom="paragraph">
              <wp:posOffset>28686</wp:posOffset>
            </wp:positionV>
            <wp:extent cx="3368040" cy="1836420"/>
            <wp:effectExtent l="19050" t="19050" r="22860" b="11430"/>
            <wp:wrapTight wrapText="bothSides">
              <wp:wrapPolygon edited="0">
                <wp:start x="-122" y="-224"/>
                <wp:lineTo x="-122" y="21510"/>
                <wp:lineTo x="21624" y="21510"/>
                <wp:lineTo x="21624" y="-224"/>
                <wp:lineTo x="-122" y="-224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836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курс, относящийся к созданной категории.</w:t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6784" behindDoc="0" locked="0" layoutInCell="1" allowOverlap="1" wp14:anchorId="7D339F79" wp14:editId="4079D4E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09415" cy="1471930"/>
            <wp:effectExtent l="19050" t="19050" r="19685" b="139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47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категория и привязанный к ней курс.</w:t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7808" behindDoc="0" locked="0" layoutInCell="1" allowOverlap="1" wp14:anchorId="0366B550" wp14:editId="16465DAF">
            <wp:simplePos x="0" y="0"/>
            <wp:positionH relativeFrom="margin">
              <wp:align>center</wp:align>
            </wp:positionH>
            <wp:positionV relativeFrom="paragraph">
              <wp:posOffset>25730</wp:posOffset>
            </wp:positionV>
            <wp:extent cx="2969413" cy="1577920"/>
            <wp:effectExtent l="19050" t="19050" r="21590" b="2286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13" cy="1577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8832" behindDoc="0" locked="0" layoutInCell="1" allowOverlap="1" wp14:anchorId="0D932DC8" wp14:editId="625002E2">
            <wp:simplePos x="0" y="0"/>
            <wp:positionH relativeFrom="column">
              <wp:posOffset>893390</wp:posOffset>
            </wp:positionH>
            <wp:positionV relativeFrom="paragraph">
              <wp:posOffset>117448</wp:posOffset>
            </wp:positionV>
            <wp:extent cx="3967480" cy="1417320"/>
            <wp:effectExtent l="19050" t="19050" r="13970" b="1143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41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Default="00D10262" w:rsidP="00D10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создадим нового студента и добавим его на курс.</w:t>
      </w:r>
    </w:p>
    <w:p w:rsidR="00D10262" w:rsidRPr="00EA43B1" w:rsidRDefault="00FE3DC4" w:rsidP="00D10262">
      <w:pPr>
        <w:rPr>
          <w:rFonts w:ascii="Times New Roman" w:hAnsi="Times New Roman" w:cs="Times New Roman"/>
          <w:sz w:val="28"/>
          <w:szCs w:val="28"/>
        </w:rPr>
      </w:pPr>
      <w:bookmarkStart w:id="8" w:name="_Toc71813733"/>
      <w:bookmarkStart w:id="9" w:name="_Toc71818554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3BC7155" wp14:editId="2F54A691">
                <wp:simplePos x="0" y="0"/>
                <wp:positionH relativeFrom="page">
                  <wp:posOffset>452147</wp:posOffset>
                </wp:positionH>
                <wp:positionV relativeFrom="paragraph">
                  <wp:posOffset>-460872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C7155" id="Прямоугольник 64" o:spid="_x0000_s1028" style="position:absolute;left:0;text-align:left;margin-left:35.6pt;margin-top:-36.3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End w:id="8"/>
      <w:bookmarkEnd w:id="9"/>
      <w:r w:rsidR="00D10262">
        <w:rPr>
          <w:noProof/>
          <w:lang w:eastAsia="ru-RU"/>
        </w:rPr>
        <w:drawing>
          <wp:anchor distT="0" distB="0" distL="114300" distR="114300" simplePos="0" relativeHeight="251769856" behindDoc="0" locked="0" layoutInCell="1" allowOverlap="1" wp14:anchorId="1B151221" wp14:editId="12654E7D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3421380" cy="1471930"/>
            <wp:effectExtent l="19050" t="19050" r="26670" b="1397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47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EA43B1" w:rsidRDefault="00D10262" w:rsidP="00D10262">
      <w:pPr>
        <w:rPr>
          <w:rFonts w:ascii="Times New Roman" w:hAnsi="Times New Roman" w:cs="Times New Roman"/>
          <w:sz w:val="28"/>
          <w:szCs w:val="28"/>
        </w:rPr>
      </w:pPr>
    </w:p>
    <w:p w:rsidR="00D10262" w:rsidRPr="00147141" w:rsidRDefault="00D10262" w:rsidP="00D10262"/>
    <w:p w:rsidR="00D10262" w:rsidRPr="001163E6" w:rsidRDefault="00D10262" w:rsidP="00D10262"/>
    <w:p w:rsidR="00D10262" w:rsidRPr="007A4928" w:rsidRDefault="00D10262" w:rsidP="00D10262"/>
    <w:p w:rsidR="00D10262" w:rsidRPr="00CD6E54" w:rsidRDefault="00D10262" w:rsidP="00D10262">
      <w:r>
        <w:rPr>
          <w:noProof/>
          <w:lang w:eastAsia="ru-RU"/>
        </w:rPr>
        <w:drawing>
          <wp:anchor distT="0" distB="0" distL="114300" distR="114300" simplePos="0" relativeHeight="251770880" behindDoc="0" locked="0" layoutInCell="1" allowOverlap="1" wp14:anchorId="76AFB1B3" wp14:editId="4D41222D">
            <wp:simplePos x="0" y="0"/>
            <wp:positionH relativeFrom="margin">
              <wp:align>center</wp:align>
            </wp:positionH>
            <wp:positionV relativeFrom="paragraph">
              <wp:posOffset>74847</wp:posOffset>
            </wp:positionV>
            <wp:extent cx="3421380" cy="1715770"/>
            <wp:effectExtent l="19050" t="19050" r="26670" b="1778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715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62" w:rsidRPr="009D2E50" w:rsidRDefault="00D10262" w:rsidP="00D10262"/>
    <w:p w:rsidR="00D10262" w:rsidRPr="00AC6970" w:rsidRDefault="00D10262" w:rsidP="00D10262"/>
    <w:p w:rsidR="00D10262" w:rsidRPr="00AC6970" w:rsidRDefault="00D10262" w:rsidP="00D10262"/>
    <w:p w:rsidR="00D10262" w:rsidRPr="00AC6970" w:rsidRDefault="00D10262" w:rsidP="00D10262"/>
    <w:p w:rsidR="00D10262" w:rsidRPr="00D10262" w:rsidRDefault="00D10262" w:rsidP="00D10262"/>
    <w:p w:rsidR="00374B66" w:rsidRPr="00D10262" w:rsidRDefault="00D10262" w:rsidP="00374B66">
      <w:r>
        <w:rPr>
          <w:noProof/>
          <w:lang w:eastAsia="ru-RU"/>
        </w:rPr>
        <w:drawing>
          <wp:anchor distT="0" distB="0" distL="114300" distR="114300" simplePos="0" relativeHeight="251771904" behindDoc="1" locked="0" layoutInCell="1" allowOverlap="1" wp14:anchorId="61CB317B" wp14:editId="4B361C91">
            <wp:simplePos x="0" y="0"/>
            <wp:positionH relativeFrom="margin">
              <wp:align>center</wp:align>
            </wp:positionH>
            <wp:positionV relativeFrom="paragraph">
              <wp:posOffset>263608</wp:posOffset>
            </wp:positionV>
            <wp:extent cx="4058920" cy="1656080"/>
            <wp:effectExtent l="19050" t="19050" r="17780" b="20320"/>
            <wp:wrapTight wrapText="bothSides">
              <wp:wrapPolygon edited="0">
                <wp:start x="-101" y="-248"/>
                <wp:lineTo x="-101" y="21617"/>
                <wp:lineTo x="21593" y="21617"/>
                <wp:lineTo x="21593" y="-248"/>
                <wp:lineTo x="-101" y="-248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165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B66" w:rsidRPr="001673BE" w:rsidRDefault="00374B66" w:rsidP="00374B66"/>
    <w:p w:rsidR="00374B66" w:rsidRPr="001673BE" w:rsidRDefault="00374B66" w:rsidP="00374B66"/>
    <w:p w:rsidR="00374B66" w:rsidRPr="001673BE" w:rsidRDefault="00374B66" w:rsidP="00374B66"/>
    <w:p w:rsidR="00374B66" w:rsidRPr="001673BE" w:rsidRDefault="00374B66" w:rsidP="00374B66"/>
    <w:p w:rsidR="00374B66" w:rsidRPr="001673BE" w:rsidRDefault="00374B66" w:rsidP="00374B66"/>
    <w:p w:rsidR="001A3423" w:rsidRPr="001673BE" w:rsidRDefault="001A3423" w:rsidP="00374B66"/>
    <w:p w:rsidR="001A3423" w:rsidRPr="001673BE" w:rsidRDefault="001A3423" w:rsidP="00374B66"/>
    <w:p w:rsidR="000938E0" w:rsidRPr="001673BE" w:rsidRDefault="000938E0" w:rsidP="000938E0"/>
    <w:p w:rsidR="006512AE" w:rsidRPr="00147295" w:rsidRDefault="00FE3DC4" w:rsidP="00706D60">
      <w:pPr>
        <w:pStyle w:val="1"/>
        <w:rPr>
          <w:noProof/>
        </w:rPr>
      </w:pPr>
      <w:bookmarkStart w:id="10" w:name="_Toc75782506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23BFDAB4" wp14:editId="1235E251">
                <wp:simplePos x="0" y="0"/>
                <wp:positionH relativeFrom="page">
                  <wp:posOffset>405516</wp:posOffset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1" name="Прямоугольник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DC4" w:rsidRPr="00F00819" w:rsidRDefault="00FE3DC4" w:rsidP="00FE3DC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FDAB4" id="Прямоугольник 1" o:spid="_x0000_s1029" style="position:absolute;left:0;text-align:left;margin-left:31.95pt;margin-top:-36.3pt;width:524.4pt;height:768.2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" filled="f" strokecolor="#2f5496 [2404]" strokeweight="1pt">
                <v:textbox>
                  <w:txbxContent>
                    <w:p w:rsidR="00FE3DC4" w:rsidRPr="00F00819" w:rsidRDefault="00FE3DC4" w:rsidP="00FE3DC4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75DE5096" wp14:editId="6CC676C3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10"/>
    </w:p>
    <w:p w:rsidR="00576B76" w:rsidRPr="00147295" w:rsidRDefault="00576B76" w:rsidP="00706D60">
      <w:pPr>
        <w:rPr>
          <w:noProof/>
        </w:rPr>
      </w:pPr>
    </w:p>
    <w:p w:rsidR="00E95505" w:rsidRPr="00DD47B9" w:rsidRDefault="00DD47B9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Теперь мы реализовали для нашего фреймворка служебные классы-аналоги классам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CBV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в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Django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>
        <w:rPr>
          <w:rFonts w:ascii="Times New Roman" w:hAnsi="Times New Roman" w:cs="Times New Roman"/>
          <w:noProof/>
          <w:sz w:val="26"/>
          <w:szCs w:val="26"/>
        </w:rPr>
        <w:t>Мы сделали пока три класса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TemplateView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ListView</w:t>
      </w:r>
      <w:r>
        <w:rPr>
          <w:rFonts w:ascii="Times New Roman" w:hAnsi="Times New Roman" w:cs="Times New Roman"/>
          <w:noProof/>
          <w:sz w:val="26"/>
          <w:szCs w:val="26"/>
        </w:rPr>
        <w:t>,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CreateView</w:t>
      </w:r>
      <w:r>
        <w:rPr>
          <w:rFonts w:ascii="Times New Roman" w:hAnsi="Times New Roman" w:cs="Times New Roman"/>
          <w:noProof/>
          <w:sz w:val="26"/>
          <w:szCs w:val="26"/>
        </w:rPr>
        <w:t xml:space="preserve">. Разработчики, работающие с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Django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без труда поймут их назначение. Интерфейс этих классов наследуют классы-контроллеры нашего веб-приложения.</w:t>
      </w:r>
      <w:r w:rsidRPr="00DD47B9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873804" w:rsidRPr="00966747" w:rsidRDefault="00873804" w:rsidP="00706D60">
      <w:pPr>
        <w:rPr>
          <w:noProof/>
        </w:rPr>
      </w:pPr>
    </w:p>
    <w:bookmarkStart w:id="11" w:name="_Toc75782507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D47B9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11" w:displacedByCustomXml="prev"/>
    <w:p w:rsidR="00966747" w:rsidRDefault="00DD47B9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Благодаря механизму наследования мы реализовали специальные служебные классы, посредством которых мы можем отображать список записей, создавать новые записи и т.д.</w:t>
      </w:r>
    </w:p>
    <w:p w:rsidR="00097017" w:rsidRDefault="00DD47B9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При необходимости список таких встроенных классов может быть расширен, в частности, путем добавления классов для редактирования и удаления записей.</w:t>
      </w:r>
    </w:p>
    <w:p w:rsidR="00DD47B9" w:rsidRDefault="00DD47B9" w:rsidP="00DD47B9">
      <w:pPr>
        <w:pStyle w:val="a0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DD47B9" w:rsidP="00DC7C1B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774976" behindDoc="1" locked="0" layoutInCell="1" allowOverlap="1" wp14:anchorId="1DCCB0A1" wp14:editId="50A0CA2F">
            <wp:simplePos x="0" y="0"/>
            <wp:positionH relativeFrom="margin">
              <wp:align>left</wp:align>
            </wp:positionH>
            <wp:positionV relativeFrom="paragraph">
              <wp:posOffset>596265</wp:posOffset>
            </wp:positionV>
            <wp:extent cx="5525770" cy="7932420"/>
            <wp:effectExtent l="19050" t="19050" r="17780" b="11430"/>
            <wp:wrapTight wrapText="bothSides">
              <wp:wrapPolygon edited="0">
                <wp:start x="-74" y="-52"/>
                <wp:lineTo x="-74" y="21579"/>
                <wp:lineTo x="21595" y="21579"/>
                <wp:lineTo x="21595" y="-52"/>
                <wp:lineTo x="-74" y="-52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793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C1B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82641B1" wp14:editId="4EB301B6">
                <wp:simplePos x="0" y="0"/>
                <wp:positionH relativeFrom="margin">
                  <wp:posOffset>-445715</wp:posOffset>
                </wp:positionH>
                <wp:positionV relativeFrom="paragraph">
                  <wp:posOffset>-464903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1FF2" w:rsidRPr="00F00819" w:rsidRDefault="00701FF2" w:rsidP="00701FF2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641B1" id="Прямоугольник 12" o:spid="_x0000_s1030" style="position:absolute;left:0;text-align:left;margin-left:-35.1pt;margin-top:-36.6pt;width:524.4pt;height:768.2pt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3xvAwMAACcGAAAOAAAAZHJzL2Uyb0RvYy54bWysVM1uEzEQviPxDpbv6Sbp5lfdVElKEFJp&#10;I1rUs+P1Nit5bWM7fyAkJK5IPAIPwQXx02fYvBFj72YT2ooDIoeNZzzzzcw34z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" filled="f" strokecolor="#2f5496 [2404]" strokeweight="1pt">
                <v:textbox>
                  <w:txbxContent>
                    <w:p w:rsidR="00701FF2" w:rsidRPr="00F00819" w:rsidRDefault="00701FF2" w:rsidP="00701FF2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01FF2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 w:rsidR="00701FF2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="00701FF2"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 w:rsidR="00701FF2">
        <w:rPr>
          <w:rFonts w:ascii="Times New Roman" w:hAnsi="Times New Roman" w:cs="Times New Roman"/>
          <w:noProof/>
          <w:sz w:val="26"/>
          <w:szCs w:val="26"/>
        </w:rPr>
        <w:t>фреймворка и создаваемого на его основе веб-приложения приведена на рис. 1.</w:t>
      </w:r>
    </w:p>
    <w:p w:rsidR="0091777D" w:rsidRPr="0091777D" w:rsidRDefault="00701FF2" w:rsidP="00DD47B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1. </w:t>
      </w:r>
      <w:r w:rsidR="00D860D0">
        <w:rPr>
          <w:rFonts w:ascii="Times New Roman" w:hAnsi="Times New Roman" w:cs="Times New Roman"/>
          <w:noProof/>
          <w:sz w:val="26"/>
          <w:szCs w:val="26"/>
        </w:rPr>
        <w:t>С</w:t>
      </w:r>
      <w:r>
        <w:rPr>
          <w:rFonts w:ascii="Times New Roman" w:hAnsi="Times New Roman" w:cs="Times New Roman"/>
          <w:noProof/>
          <w:sz w:val="26"/>
          <w:szCs w:val="26"/>
        </w:rPr>
        <w:t>тр</w:t>
      </w:r>
      <w:r w:rsidR="00CA0BED">
        <w:rPr>
          <w:rFonts w:ascii="Times New Roman" w:hAnsi="Times New Roman" w:cs="Times New Roman"/>
          <w:noProof/>
          <w:sz w:val="26"/>
          <w:szCs w:val="26"/>
        </w:rPr>
        <w:t>у</w:t>
      </w:r>
      <w:r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sectPr w:rsidR="0091777D" w:rsidRPr="0091777D" w:rsidSect="00E65EE1">
      <w:footerReference w:type="default" r:id="rId21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7F07D9">
          <w:rPr>
            <w:noProof/>
            <w:lang w:bidi="ru-RU"/>
          </w:rPr>
          <w:t>3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14DDC"/>
    <w:rsid w:val="00020FC9"/>
    <w:rsid w:val="0002247E"/>
    <w:rsid w:val="000411DF"/>
    <w:rsid w:val="000433F6"/>
    <w:rsid w:val="00043AE0"/>
    <w:rsid w:val="00054B1A"/>
    <w:rsid w:val="0008174B"/>
    <w:rsid w:val="00092BE7"/>
    <w:rsid w:val="000938E0"/>
    <w:rsid w:val="00096774"/>
    <w:rsid w:val="00097017"/>
    <w:rsid w:val="000A20BE"/>
    <w:rsid w:val="000A3FA6"/>
    <w:rsid w:val="000A44F4"/>
    <w:rsid w:val="000B5E2F"/>
    <w:rsid w:val="000C14A6"/>
    <w:rsid w:val="000C4789"/>
    <w:rsid w:val="000C5679"/>
    <w:rsid w:val="000D3E5B"/>
    <w:rsid w:val="000E4C49"/>
    <w:rsid w:val="000F5CE0"/>
    <w:rsid w:val="0010017E"/>
    <w:rsid w:val="00104CC6"/>
    <w:rsid w:val="00105E26"/>
    <w:rsid w:val="00117083"/>
    <w:rsid w:val="00125A16"/>
    <w:rsid w:val="00133360"/>
    <w:rsid w:val="00136DDD"/>
    <w:rsid w:val="00143E97"/>
    <w:rsid w:val="00145E92"/>
    <w:rsid w:val="00147295"/>
    <w:rsid w:val="001612AF"/>
    <w:rsid w:val="00165112"/>
    <w:rsid w:val="00165D2D"/>
    <w:rsid w:val="001673BE"/>
    <w:rsid w:val="00180DC3"/>
    <w:rsid w:val="00184A71"/>
    <w:rsid w:val="00191A26"/>
    <w:rsid w:val="001A0417"/>
    <w:rsid w:val="001A3423"/>
    <w:rsid w:val="001A70F2"/>
    <w:rsid w:val="001C293B"/>
    <w:rsid w:val="001C429B"/>
    <w:rsid w:val="001D6DFE"/>
    <w:rsid w:val="001E61E5"/>
    <w:rsid w:val="00205595"/>
    <w:rsid w:val="00220079"/>
    <w:rsid w:val="0022046C"/>
    <w:rsid w:val="00232B87"/>
    <w:rsid w:val="002437EF"/>
    <w:rsid w:val="00255091"/>
    <w:rsid w:val="00271FB5"/>
    <w:rsid w:val="002948F0"/>
    <w:rsid w:val="002974C8"/>
    <w:rsid w:val="002B13E5"/>
    <w:rsid w:val="002B5D98"/>
    <w:rsid w:val="002C0B57"/>
    <w:rsid w:val="002C5772"/>
    <w:rsid w:val="002C5D43"/>
    <w:rsid w:val="002D6BB6"/>
    <w:rsid w:val="002E47E0"/>
    <w:rsid w:val="0030498E"/>
    <w:rsid w:val="003161E7"/>
    <w:rsid w:val="00327EAB"/>
    <w:rsid w:val="0034423D"/>
    <w:rsid w:val="00374B66"/>
    <w:rsid w:val="00390B74"/>
    <w:rsid w:val="003B3954"/>
    <w:rsid w:val="003E5AC0"/>
    <w:rsid w:val="003E7DD1"/>
    <w:rsid w:val="00414989"/>
    <w:rsid w:val="00416074"/>
    <w:rsid w:val="00437C96"/>
    <w:rsid w:val="00444828"/>
    <w:rsid w:val="004473C5"/>
    <w:rsid w:val="00450AE2"/>
    <w:rsid w:val="0045722C"/>
    <w:rsid w:val="004604EF"/>
    <w:rsid w:val="00464756"/>
    <w:rsid w:val="00467CEB"/>
    <w:rsid w:val="00495972"/>
    <w:rsid w:val="00497899"/>
    <w:rsid w:val="004A6C7E"/>
    <w:rsid w:val="004B37A8"/>
    <w:rsid w:val="004B624E"/>
    <w:rsid w:val="004D60BC"/>
    <w:rsid w:val="004E2FFE"/>
    <w:rsid w:val="004F392D"/>
    <w:rsid w:val="00503AD7"/>
    <w:rsid w:val="00542F7A"/>
    <w:rsid w:val="0055359D"/>
    <w:rsid w:val="00564BC4"/>
    <w:rsid w:val="005734D9"/>
    <w:rsid w:val="00576B76"/>
    <w:rsid w:val="0058291D"/>
    <w:rsid w:val="00586D8C"/>
    <w:rsid w:val="00593868"/>
    <w:rsid w:val="005C1636"/>
    <w:rsid w:val="005D217A"/>
    <w:rsid w:val="005D48DA"/>
    <w:rsid w:val="005E2904"/>
    <w:rsid w:val="005E2BE2"/>
    <w:rsid w:val="005E3265"/>
    <w:rsid w:val="005E640A"/>
    <w:rsid w:val="005F1695"/>
    <w:rsid w:val="005F7465"/>
    <w:rsid w:val="0061251D"/>
    <w:rsid w:val="006133C6"/>
    <w:rsid w:val="00634296"/>
    <w:rsid w:val="006512AE"/>
    <w:rsid w:val="006530C8"/>
    <w:rsid w:val="00656438"/>
    <w:rsid w:val="006778E3"/>
    <w:rsid w:val="006A74E5"/>
    <w:rsid w:val="006B6867"/>
    <w:rsid w:val="006C4B84"/>
    <w:rsid w:val="006C5F28"/>
    <w:rsid w:val="006D3FD3"/>
    <w:rsid w:val="006D6A7F"/>
    <w:rsid w:val="006F2F55"/>
    <w:rsid w:val="00701FF2"/>
    <w:rsid w:val="0070206E"/>
    <w:rsid w:val="00706D60"/>
    <w:rsid w:val="00710767"/>
    <w:rsid w:val="00710E9A"/>
    <w:rsid w:val="00731EC4"/>
    <w:rsid w:val="0073372F"/>
    <w:rsid w:val="00745C41"/>
    <w:rsid w:val="007473BF"/>
    <w:rsid w:val="00764740"/>
    <w:rsid w:val="0076562E"/>
    <w:rsid w:val="00770D3B"/>
    <w:rsid w:val="007726E8"/>
    <w:rsid w:val="00775976"/>
    <w:rsid w:val="00781E39"/>
    <w:rsid w:val="0078323F"/>
    <w:rsid w:val="007A3AE0"/>
    <w:rsid w:val="007B4178"/>
    <w:rsid w:val="007C12DC"/>
    <w:rsid w:val="007E363C"/>
    <w:rsid w:val="007E5827"/>
    <w:rsid w:val="007F07D9"/>
    <w:rsid w:val="008063C3"/>
    <w:rsid w:val="00811928"/>
    <w:rsid w:val="008327CF"/>
    <w:rsid w:val="008538DE"/>
    <w:rsid w:val="00857EDC"/>
    <w:rsid w:val="00866B2E"/>
    <w:rsid w:val="00867CCF"/>
    <w:rsid w:val="00873804"/>
    <w:rsid w:val="00875493"/>
    <w:rsid w:val="008805CE"/>
    <w:rsid w:val="00893712"/>
    <w:rsid w:val="008B678D"/>
    <w:rsid w:val="008D5A54"/>
    <w:rsid w:val="008E1568"/>
    <w:rsid w:val="008E1AE6"/>
    <w:rsid w:val="008E4CD9"/>
    <w:rsid w:val="008E68A6"/>
    <w:rsid w:val="008F66CE"/>
    <w:rsid w:val="008F6A55"/>
    <w:rsid w:val="009151C9"/>
    <w:rsid w:val="0091777D"/>
    <w:rsid w:val="00941877"/>
    <w:rsid w:val="00952378"/>
    <w:rsid w:val="00952DB9"/>
    <w:rsid w:val="0095348F"/>
    <w:rsid w:val="00966747"/>
    <w:rsid w:val="0096777A"/>
    <w:rsid w:val="0097024E"/>
    <w:rsid w:val="00974552"/>
    <w:rsid w:val="009A4A40"/>
    <w:rsid w:val="009A64D3"/>
    <w:rsid w:val="009B24E6"/>
    <w:rsid w:val="009B658F"/>
    <w:rsid w:val="009C36C5"/>
    <w:rsid w:val="009C7A40"/>
    <w:rsid w:val="009D2CE3"/>
    <w:rsid w:val="009D5081"/>
    <w:rsid w:val="009E4C9B"/>
    <w:rsid w:val="009F1FB5"/>
    <w:rsid w:val="009F4024"/>
    <w:rsid w:val="00A47318"/>
    <w:rsid w:val="00A518CA"/>
    <w:rsid w:val="00A81412"/>
    <w:rsid w:val="00A8445B"/>
    <w:rsid w:val="00AD67DA"/>
    <w:rsid w:val="00AE14D5"/>
    <w:rsid w:val="00AE6642"/>
    <w:rsid w:val="00B15098"/>
    <w:rsid w:val="00B24FBC"/>
    <w:rsid w:val="00B2762F"/>
    <w:rsid w:val="00B50A20"/>
    <w:rsid w:val="00B6557F"/>
    <w:rsid w:val="00B67BAE"/>
    <w:rsid w:val="00B73C61"/>
    <w:rsid w:val="00B76F3A"/>
    <w:rsid w:val="00B9702E"/>
    <w:rsid w:val="00BA4112"/>
    <w:rsid w:val="00BA42F3"/>
    <w:rsid w:val="00BD0977"/>
    <w:rsid w:val="00BD3DBA"/>
    <w:rsid w:val="00BD7F72"/>
    <w:rsid w:val="00BF5D46"/>
    <w:rsid w:val="00C03BCD"/>
    <w:rsid w:val="00C13838"/>
    <w:rsid w:val="00C232DF"/>
    <w:rsid w:val="00C26E62"/>
    <w:rsid w:val="00C47447"/>
    <w:rsid w:val="00C6701C"/>
    <w:rsid w:val="00C7287A"/>
    <w:rsid w:val="00C85251"/>
    <w:rsid w:val="00C8545C"/>
    <w:rsid w:val="00C92607"/>
    <w:rsid w:val="00CA0BED"/>
    <w:rsid w:val="00CA722F"/>
    <w:rsid w:val="00CC691B"/>
    <w:rsid w:val="00CD0460"/>
    <w:rsid w:val="00CE021A"/>
    <w:rsid w:val="00CE1E92"/>
    <w:rsid w:val="00D03520"/>
    <w:rsid w:val="00D06573"/>
    <w:rsid w:val="00D10262"/>
    <w:rsid w:val="00D13197"/>
    <w:rsid w:val="00D25B00"/>
    <w:rsid w:val="00D26120"/>
    <w:rsid w:val="00D3422A"/>
    <w:rsid w:val="00D422E2"/>
    <w:rsid w:val="00D52E8C"/>
    <w:rsid w:val="00D70E7F"/>
    <w:rsid w:val="00D860D0"/>
    <w:rsid w:val="00D92464"/>
    <w:rsid w:val="00DA0FD0"/>
    <w:rsid w:val="00DA25BD"/>
    <w:rsid w:val="00DA5554"/>
    <w:rsid w:val="00DA6894"/>
    <w:rsid w:val="00DB2BAF"/>
    <w:rsid w:val="00DC487D"/>
    <w:rsid w:val="00DC4D14"/>
    <w:rsid w:val="00DC7C1B"/>
    <w:rsid w:val="00DD29E4"/>
    <w:rsid w:val="00DD47B9"/>
    <w:rsid w:val="00DD49CB"/>
    <w:rsid w:val="00DF13D8"/>
    <w:rsid w:val="00E143FB"/>
    <w:rsid w:val="00E235E0"/>
    <w:rsid w:val="00E32BA7"/>
    <w:rsid w:val="00E362D9"/>
    <w:rsid w:val="00E4321D"/>
    <w:rsid w:val="00E541C4"/>
    <w:rsid w:val="00E55C29"/>
    <w:rsid w:val="00E653C0"/>
    <w:rsid w:val="00E65EE1"/>
    <w:rsid w:val="00E814FC"/>
    <w:rsid w:val="00E81AEA"/>
    <w:rsid w:val="00E84960"/>
    <w:rsid w:val="00E930ED"/>
    <w:rsid w:val="00E95505"/>
    <w:rsid w:val="00E96235"/>
    <w:rsid w:val="00EB318B"/>
    <w:rsid w:val="00EC4394"/>
    <w:rsid w:val="00ED3088"/>
    <w:rsid w:val="00ED508C"/>
    <w:rsid w:val="00EE7337"/>
    <w:rsid w:val="00EF16A6"/>
    <w:rsid w:val="00EF19E4"/>
    <w:rsid w:val="00EF2CC6"/>
    <w:rsid w:val="00EF5748"/>
    <w:rsid w:val="00F00819"/>
    <w:rsid w:val="00F01492"/>
    <w:rsid w:val="00F0155C"/>
    <w:rsid w:val="00F07B0A"/>
    <w:rsid w:val="00F21306"/>
    <w:rsid w:val="00F25FC9"/>
    <w:rsid w:val="00F421C1"/>
    <w:rsid w:val="00F43844"/>
    <w:rsid w:val="00F5245D"/>
    <w:rsid w:val="00F64A23"/>
    <w:rsid w:val="00F67DB5"/>
    <w:rsid w:val="00F76FA4"/>
    <w:rsid w:val="00F808BF"/>
    <w:rsid w:val="00F8576E"/>
    <w:rsid w:val="00F96C55"/>
    <w:rsid w:val="00FC1D74"/>
    <w:rsid w:val="00FE0875"/>
    <w:rsid w:val="00FE365B"/>
    <w:rsid w:val="00FE3DA9"/>
    <w:rsid w:val="00FE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purl.org/dc/terms/"/>
    <ds:schemaRef ds:uri="16c05727-aa75-4e4a-9b5f-8a80a1165891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71af3243-3dd4-4a8d-8c0d-dd76da1f02a5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87399B-BB11-40C0-BC16-505AC7530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16</Pages>
  <Words>2291</Words>
  <Characters>13064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2021-06-28T09:39:00Z</dcterms:modified>
</cp:coreProperties>
</file>