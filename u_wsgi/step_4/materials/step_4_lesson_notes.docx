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61E7" w:rsidRPr="00CE1E92" w:rsidRDefault="00E65EE1" w:rsidP="00706D60">
      <w:pPr>
        <w:rPr>
          <w:noProof/>
        </w:rPr>
      </w:pPr>
      <w:r w:rsidRPr="00CE1E92">
        <w:rPr>
          <w:noProof/>
          <w:lang w:eastAsia="ru-RU"/>
        </w:rPr>
        <w:drawing>
          <wp:anchor distT="0" distB="0" distL="114300" distR="114300" simplePos="0" relativeHeight="251654141" behindDoc="1" locked="0" layoutInCell="1" allowOverlap="1" wp14:anchorId="0FB813BF" wp14:editId="4A03DDFD">
            <wp:simplePos x="0" y="0"/>
            <wp:positionH relativeFrom="page">
              <wp:align>right</wp:align>
            </wp:positionH>
            <wp:positionV relativeFrom="paragraph">
              <wp:posOffset>-930350</wp:posOffset>
            </wp:positionV>
            <wp:extent cx="7775575" cy="10689772"/>
            <wp:effectExtent l="0" t="0" r="0" b="0"/>
            <wp:wrapNone/>
            <wp:docPr id="2" name="Рисунок 2" descr="Руки человека, работающего за ноутбуком, цветок, чашка">
              <a:extLst xmlns:a="http://schemas.openxmlformats.org/drawingml/2006/main">
                <a:ext uri="{C183D7F6-B498-43B3-948B-1728B52AA6E4}">
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verage-computer-flower-94888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858" cy="10692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867" w:rsidRPr="00CE1E9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A788433" wp14:editId="6C60DD21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59880" cy="9755505"/>
                <wp:effectExtent l="0" t="0" r="26670" b="17145"/>
                <wp:wrapNone/>
                <wp:docPr id="5" name="Прямоугольник 5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D29E4" w:rsidRPr="00F00819" w:rsidRDefault="00DD29E4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88433" id="Прямоугольник 5" o:spid="_x0000_s1026" style="position:absolute;left:0;text-align:left;margin-left:34.5pt;margin-top:-35.25pt;width:524.4pt;height:768.1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" filled="f" strokecolor="#2f5496 [2404]" strokeweight="1pt">
                <v:textbox>
                  <w:txbxContent>
                    <w:p w:rsidR="00DD29E4" w:rsidRPr="00F00819" w:rsidRDefault="00DD29E4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B67BAE" w:rsidRPr="00CE1E92" w:rsidRDefault="00B67BAE" w:rsidP="002B5D98">
      <w:pPr>
        <w:rPr>
          <w:noProof/>
        </w:rPr>
      </w:pPr>
    </w:p>
    <w:p w:rsidR="002B5D98" w:rsidRPr="00CE1E92" w:rsidRDefault="00731EC4" w:rsidP="002B5D98">
      <w:pPr>
        <w:pStyle w:val="af3"/>
        <w:rPr>
          <w:noProof/>
        </w:rPr>
      </w:pPr>
      <w:r>
        <w:rPr>
          <w:noProof/>
        </w:rPr>
        <w:t xml:space="preserve">Урок </w:t>
      </w:r>
      <w:r w:rsidR="00ED1ECE">
        <w:rPr>
          <w:noProof/>
        </w:rPr>
        <w:t>4</w:t>
      </w:r>
      <w:r>
        <w:rPr>
          <w:noProof/>
        </w:rPr>
        <w:t xml:space="preserve">. </w:t>
      </w:r>
      <w:r w:rsidR="00ED1ECE">
        <w:rPr>
          <w:noProof/>
        </w:rPr>
        <w:t>Учим фреймворк работать с моделями сущностей</w:t>
      </w: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710767" w:rsidRPr="00CE1E92" w:rsidRDefault="0073372F" w:rsidP="002B5D98">
      <w:pPr>
        <w:pStyle w:val="af1"/>
        <w:rPr>
          <w:noProof/>
        </w:rPr>
      </w:pPr>
      <w:r w:rsidRPr="00CE1E92">
        <w:rPr>
          <w:noProof/>
          <w:lang w:bidi="ru-RU"/>
        </w:rPr>
        <w:fldChar w:fldCharType="begin"/>
      </w:r>
      <w:r w:rsidRPr="00CE1E92">
        <w:rPr>
          <w:noProof/>
          <w:lang w:bidi="ru-RU"/>
        </w:rPr>
        <w:instrText xml:space="preserve"> AUTHOR  Author  \* MERGEFORMAT </w:instrText>
      </w:r>
      <w:r w:rsidRPr="00CE1E92">
        <w:rPr>
          <w:noProof/>
          <w:lang w:bidi="ru-RU"/>
        </w:rPr>
        <w:fldChar w:fldCharType="end"/>
      </w:r>
    </w:p>
    <w:p w:rsidR="00E96235" w:rsidRPr="00CE1E92" w:rsidRDefault="002974C8" w:rsidP="00706D60">
      <w:pPr>
        <w:rPr>
          <w:noProof/>
        </w:rPr>
      </w:pPr>
      <w:r w:rsidRPr="00CE1E92">
        <w:rPr>
          <w:noProof/>
          <w:lang w:bidi="ru-RU"/>
        </w:rPr>
        <w:br w:type="page"/>
      </w:r>
    </w:p>
    <w:sdt>
      <w:sdtPr>
        <w:rPr>
          <w:noProof/>
        </w:rPr>
        <w:id w:val="-1038430432"/>
        <w:docPartObj>
          <w:docPartGallery w:val="Table of Contents"/>
          <w:docPartUnique/>
        </w:docPartObj>
      </w:sdtPr>
      <w:sdtEndPr/>
      <w:sdtContent>
        <w:p w:rsidR="00B67BAE" w:rsidRPr="00CE1E92" w:rsidRDefault="00B67BAE" w:rsidP="00B67BAE">
          <w:pPr>
            <w:rPr>
              <w:noProof/>
            </w:rPr>
          </w:pPr>
        </w:p>
        <w:p w:rsidR="00E96235" w:rsidRPr="00CE1E92" w:rsidRDefault="001A0417" w:rsidP="00706D60">
          <w:pPr>
            <w:pStyle w:val="a7"/>
            <w:rPr>
              <w:noProof/>
            </w:rPr>
          </w:pPr>
          <w:r w:rsidRPr="00CE1E92"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085D48C5" wp14:editId="791F951A">
                    <wp:simplePos x="0" y="0"/>
                    <wp:positionH relativeFrom="page">
                      <wp:posOffset>438150</wp:posOffset>
                    </wp:positionH>
                    <wp:positionV relativeFrom="paragraph">
                      <wp:posOffset>-733425</wp:posOffset>
                    </wp:positionV>
                    <wp:extent cx="6659880" cy="9755505"/>
                    <wp:effectExtent l="0" t="0" r="26670" b="17145"/>
                    <wp:wrapNone/>
                    <wp:docPr id="7" name="Прямоугольник 7">
                      <a:extLst xmlns:a="http://schemas.openxmlformats.org/drawingml/2006/main">
                        <a:ext uri="{C183D7F6-B498-43B3-948B-1728B52AA6E4}">
    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59880" cy="9755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D29E4" w:rsidRPr="00F00819" w:rsidRDefault="00DD29E4" w:rsidP="00F00819">
                                <w:pPr>
                                  <w:jc w:val="center"/>
                                  <w:rPr>
                                    <w:lang w:val="ro-RO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85D48C5" id="Прямоугольник 7" o:spid="_x0000_s1027" style="position:absolute;left:0;text-align:left;margin-left:34.5pt;margin-top:-57.75pt;width:524.4pt;height:768.1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" filled="f" strokecolor="#2f5496 [2404]" strokeweight="1pt">
                    <v:textbox>
                      <w:txbxContent>
                        <w:p w:rsidR="00DD29E4" w:rsidRPr="00F00819" w:rsidRDefault="00DD29E4" w:rsidP="00F00819">
                          <w:pPr>
                            <w:jc w:val="center"/>
                            <w:rPr>
                              <w:lang w:val="ro-RO"/>
                            </w:rPr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="00E541C4" w:rsidRPr="00CE1E92">
            <w:rPr>
              <w:noProof/>
              <w:lang w:bidi="ru-RU"/>
            </w:rPr>
            <w:t>ОГЛАВЛЕНИЕ</w:t>
          </w:r>
        </w:p>
        <w:p w:rsidR="00136DDD" w:rsidRPr="00CE1E92" w:rsidRDefault="00136DDD" w:rsidP="00706D60">
          <w:pPr>
            <w:pStyle w:val="11"/>
            <w:rPr>
              <w:noProof/>
            </w:rPr>
          </w:pPr>
        </w:p>
        <w:p w:rsidR="00136DDD" w:rsidRPr="00CE1E92" w:rsidRDefault="00136DDD" w:rsidP="00706D60">
          <w:pPr>
            <w:pStyle w:val="11"/>
            <w:rPr>
              <w:noProof/>
            </w:rPr>
          </w:pPr>
        </w:p>
        <w:p w:rsidR="00136DDD" w:rsidRPr="00CE1E92" w:rsidRDefault="00136DDD" w:rsidP="00706D60">
          <w:pPr>
            <w:pStyle w:val="11"/>
            <w:rPr>
              <w:noProof/>
            </w:rPr>
          </w:pPr>
        </w:p>
        <w:p w:rsidR="009D109C" w:rsidRDefault="00E96235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CE1E92">
            <w:rPr>
              <w:b/>
              <w:noProof/>
              <w:lang w:bidi="ru-RU"/>
            </w:rPr>
            <w:fldChar w:fldCharType="begin"/>
          </w:r>
          <w:r w:rsidRPr="00CE1E92">
            <w:rPr>
              <w:b/>
              <w:noProof/>
              <w:lang w:bidi="ru-RU"/>
            </w:rPr>
            <w:instrText xml:space="preserve"> TOC \o "1-3" \h \z \u </w:instrText>
          </w:r>
          <w:r w:rsidRPr="00CE1E92">
            <w:rPr>
              <w:b/>
              <w:noProof/>
              <w:lang w:bidi="ru-RU"/>
            </w:rPr>
            <w:fldChar w:fldCharType="separate"/>
          </w:r>
          <w:hyperlink w:anchor="_Toc75779677" w:history="1">
            <w:r w:rsidR="009D109C" w:rsidRPr="00040A7C">
              <w:rPr>
                <w:rStyle w:val="a8"/>
                <w:noProof/>
              </w:rPr>
              <w:t>Что такое классы сущностей и для чего они нужны</w:t>
            </w:r>
            <w:r w:rsidR="009D109C">
              <w:rPr>
                <w:noProof/>
                <w:webHidden/>
              </w:rPr>
              <w:tab/>
            </w:r>
            <w:r w:rsidR="009D109C">
              <w:rPr>
                <w:noProof/>
                <w:webHidden/>
              </w:rPr>
              <w:fldChar w:fldCharType="begin"/>
            </w:r>
            <w:r w:rsidR="009D109C">
              <w:rPr>
                <w:noProof/>
                <w:webHidden/>
              </w:rPr>
              <w:instrText xml:space="preserve"> PAGEREF _Toc75779677 \h </w:instrText>
            </w:r>
            <w:r w:rsidR="009D109C">
              <w:rPr>
                <w:noProof/>
                <w:webHidden/>
              </w:rPr>
            </w:r>
            <w:r w:rsidR="009D109C">
              <w:rPr>
                <w:noProof/>
                <w:webHidden/>
              </w:rPr>
              <w:fldChar w:fldCharType="separate"/>
            </w:r>
            <w:r w:rsidR="009D109C">
              <w:rPr>
                <w:noProof/>
                <w:webHidden/>
              </w:rPr>
              <w:t>3</w:t>
            </w:r>
            <w:r w:rsidR="009D109C">
              <w:rPr>
                <w:noProof/>
                <w:webHidden/>
              </w:rPr>
              <w:fldChar w:fldCharType="end"/>
            </w:r>
          </w:hyperlink>
        </w:p>
        <w:p w:rsidR="009D109C" w:rsidRDefault="009D109C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5779678" w:history="1">
            <w:r w:rsidRPr="00040A7C">
              <w:rPr>
                <w:rStyle w:val="a8"/>
                <w:noProof/>
              </w:rPr>
              <w:t>Как создать контроллеры для работы с моделями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_Toc75779678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109C" w:rsidRDefault="009D109C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5779679" w:history="1">
            <w:r w:rsidRPr="00040A7C">
              <w:rPr>
                <w:rStyle w:val="a8"/>
                <w:noProof/>
              </w:rPr>
              <w:t>Добавляем привязку к маршрутам и Добавляем шаблоны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_Toc75779679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109C" w:rsidRDefault="009D109C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5779680" w:history="1">
            <w:r w:rsidRPr="00040A7C">
              <w:rPr>
                <w:rStyle w:val="a8"/>
                <w:noProof/>
              </w:rPr>
              <w:t>запуск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_Toc75779680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109C" w:rsidRDefault="009D109C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5779681" w:history="1">
            <w:r w:rsidRPr="00040A7C">
              <w:rPr>
                <w:rStyle w:val="a8"/>
                <w:noProof/>
                <w:lang w:bidi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_Toc75779681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109C" w:rsidRDefault="009D109C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5779682" w:history="1">
            <w:r w:rsidRPr="00040A7C">
              <w:rPr>
                <w:rStyle w:val="a8"/>
                <w:noProof/>
                <w:lang w:bidi="ru-RU"/>
              </w:rPr>
              <w:t>КЛЮЧЕВЫЕ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_Toc75779682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21C1" w:rsidRPr="00CE1E92" w:rsidRDefault="00E96235" w:rsidP="00706D60">
          <w:pPr>
            <w:rPr>
              <w:noProof/>
            </w:rPr>
          </w:pPr>
          <w:r w:rsidRPr="00CE1E92">
            <w:rPr>
              <w:noProof/>
              <w:lang w:bidi="ru-RU"/>
            </w:rPr>
            <w:fldChar w:fldCharType="end"/>
          </w:r>
        </w:p>
      </w:sdtContent>
    </w:sdt>
    <w:p w:rsidR="00C85251" w:rsidRPr="00CE1E92" w:rsidRDefault="00C85251" w:rsidP="00706D60">
      <w:pPr>
        <w:rPr>
          <w:noProof/>
        </w:rPr>
      </w:pPr>
      <w:r w:rsidRPr="00CE1E92">
        <w:rPr>
          <w:noProof/>
          <w:lang w:bidi="ru-RU"/>
        </w:rPr>
        <w:br w:type="page"/>
      </w:r>
    </w:p>
    <w:p w:rsidR="00C85251" w:rsidRPr="00CE1E92" w:rsidRDefault="00893712" w:rsidP="00706D60">
      <w:pPr>
        <w:rPr>
          <w:noProof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60A6ED" wp14:editId="5FFB9A80">
                <wp:simplePos x="0" y="0"/>
                <wp:positionH relativeFrom="page">
                  <wp:posOffset>447675</wp:posOffset>
                </wp:positionH>
                <wp:positionV relativeFrom="paragraph">
                  <wp:posOffset>-447675</wp:posOffset>
                </wp:positionV>
                <wp:extent cx="6660000" cy="9756000"/>
                <wp:effectExtent l="0" t="0" r="26670" b="17145"/>
                <wp:wrapNone/>
                <wp:docPr id="3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6A52A3A0" id="Прямоугольник 12" o:spid="_x0000_s1026" style="position:absolute;margin-left:35.25pt;margin-top:-35.25pt;width:524.4pt;height:768.2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" filled="f" strokecolor="#2f5496 [2404]" strokeweight="1pt">
                <w10:wrap anchorx="page"/>
              </v:rect>
            </w:pict>
          </mc:Fallback>
        </mc:AlternateContent>
      </w:r>
      <w:r w:rsidR="00E653C0" w:rsidRPr="00CE1E92">
        <w:rPr>
          <w:noProof/>
          <w:lang w:eastAsia="ru-RU"/>
        </w:rPr>
        <w:drawing>
          <wp:anchor distT="0" distB="0" distL="114300" distR="114300" simplePos="0" relativeHeight="251675648" behindDoc="1" locked="0" layoutInCell="1" allowOverlap="1" wp14:anchorId="62C8511E" wp14:editId="62624B8B">
            <wp:simplePos x="0" y="0"/>
            <wp:positionH relativeFrom="page">
              <wp:align>left</wp:align>
            </wp:positionH>
            <wp:positionV relativeFrom="paragraph">
              <wp:posOffset>-1150620</wp:posOffset>
            </wp:positionV>
            <wp:extent cx="7560000" cy="3870000"/>
            <wp:effectExtent l="0" t="0" r="3175" b="0"/>
            <wp:wrapNone/>
            <wp:docPr id="13" name="Рисунок 13" descr="Ноутбук, записная книжка, кружка, ручка и растение, расположенные на синей поверхност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38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706D60" w:rsidRPr="00CE1E92" w:rsidRDefault="00706D60" w:rsidP="00706D60">
      <w:pPr>
        <w:rPr>
          <w:noProof/>
        </w:rPr>
      </w:pPr>
    </w:p>
    <w:p w:rsidR="00706D60" w:rsidRPr="00CE1E92" w:rsidRDefault="00706D60" w:rsidP="00706D60">
      <w:pPr>
        <w:rPr>
          <w:noProof/>
        </w:rPr>
      </w:pPr>
    </w:p>
    <w:p w:rsidR="00706D60" w:rsidRPr="00CE1E92" w:rsidRDefault="00706D60" w:rsidP="00706D60">
      <w:pPr>
        <w:rPr>
          <w:noProof/>
        </w:rPr>
      </w:pPr>
    </w:p>
    <w:p w:rsidR="00ED1ECE" w:rsidRPr="008B1FD7" w:rsidRDefault="008B1FD7" w:rsidP="008B1FD7">
      <w:pPr>
        <w:pStyle w:val="1"/>
        <w:rPr>
          <w:noProof/>
        </w:rPr>
      </w:pPr>
      <w:bookmarkStart w:id="0" w:name="_Toc75779677"/>
      <w:r>
        <w:rPr>
          <w:noProof/>
        </w:rPr>
        <w:t>Что такое</w:t>
      </w:r>
      <w:r w:rsidR="000C5679">
        <w:rPr>
          <w:noProof/>
        </w:rPr>
        <w:t xml:space="preserve"> </w:t>
      </w:r>
      <w:r w:rsidR="00ED1ECE">
        <w:rPr>
          <w:noProof/>
        </w:rPr>
        <w:t>классы сущностей</w:t>
      </w:r>
      <w:r>
        <w:rPr>
          <w:noProof/>
        </w:rPr>
        <w:t xml:space="preserve"> и для чего они нужны</w:t>
      </w:r>
      <w:bookmarkEnd w:id="0"/>
    </w:p>
    <w:p w:rsidR="00ED1ECE" w:rsidRDefault="009C13C0" w:rsidP="00ED1EC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Итак, м</w:t>
      </w:r>
      <w:r w:rsidR="00ED1ECE">
        <w:rPr>
          <w:rFonts w:ascii="Times New Roman" w:hAnsi="Times New Roman" w:cs="Times New Roman"/>
          <w:sz w:val="28"/>
          <w:szCs w:val="28"/>
        </w:rPr>
        <w:t xml:space="preserve">ы завершили основную часть работы над </w:t>
      </w:r>
      <w:r w:rsidR="00A708C8">
        <w:rPr>
          <w:rFonts w:ascii="Times New Roman" w:hAnsi="Times New Roman" w:cs="Times New Roman"/>
          <w:sz w:val="28"/>
          <w:szCs w:val="28"/>
        </w:rPr>
        <w:t>Фреймворком</w:t>
      </w:r>
      <w:r w:rsidR="00ED1ECE">
        <w:rPr>
          <w:rFonts w:ascii="Times New Roman" w:hAnsi="Times New Roman" w:cs="Times New Roman"/>
          <w:sz w:val="28"/>
          <w:szCs w:val="28"/>
        </w:rPr>
        <w:t xml:space="preserve"> и пришло время вплотную заняться веб-приложением, которое мы разрабатываем. </w:t>
      </w:r>
      <w:r>
        <w:rPr>
          <w:rFonts w:ascii="Times New Roman" w:hAnsi="Times New Roman" w:cs="Times New Roman"/>
          <w:sz w:val="28"/>
          <w:szCs w:val="28"/>
        </w:rPr>
        <w:t>Каждое</w:t>
      </w:r>
      <w:r w:rsidR="00ED1ECE">
        <w:rPr>
          <w:rFonts w:ascii="Times New Roman" w:hAnsi="Times New Roman" w:cs="Times New Roman"/>
          <w:sz w:val="28"/>
          <w:szCs w:val="28"/>
        </w:rPr>
        <w:t xml:space="preserve"> веб-приложение посвящено </w:t>
      </w:r>
      <w:r>
        <w:rPr>
          <w:rFonts w:ascii="Times New Roman" w:hAnsi="Times New Roman" w:cs="Times New Roman"/>
          <w:sz w:val="28"/>
          <w:szCs w:val="28"/>
        </w:rPr>
        <w:t>какой-то</w:t>
      </w:r>
      <w:r w:rsidR="00ED1ECE">
        <w:rPr>
          <w:rFonts w:ascii="Times New Roman" w:hAnsi="Times New Roman" w:cs="Times New Roman"/>
          <w:sz w:val="28"/>
          <w:szCs w:val="28"/>
        </w:rPr>
        <w:t xml:space="preserve"> предметной области и наша задача описать </w:t>
      </w:r>
      <w:r>
        <w:rPr>
          <w:rFonts w:ascii="Times New Roman" w:hAnsi="Times New Roman" w:cs="Times New Roman"/>
          <w:sz w:val="28"/>
          <w:szCs w:val="28"/>
        </w:rPr>
        <w:t>эту предметную область</w:t>
      </w:r>
      <w:r w:rsidR="00ED1ECE">
        <w:rPr>
          <w:rFonts w:ascii="Times New Roman" w:hAnsi="Times New Roman" w:cs="Times New Roman"/>
          <w:sz w:val="28"/>
          <w:szCs w:val="28"/>
        </w:rPr>
        <w:t xml:space="preserve">. В </w:t>
      </w:r>
      <w:r w:rsidR="00ED1ECE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9C13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1ECE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ED1ECE">
        <w:rPr>
          <w:rFonts w:ascii="Times New Roman" w:hAnsi="Times New Roman" w:cs="Times New Roman"/>
          <w:sz w:val="28"/>
          <w:szCs w:val="28"/>
          <w:lang w:val="en-US"/>
        </w:rPr>
        <w:t>SQLAlchemy</w:t>
      </w:r>
      <w:proofErr w:type="spellEnd"/>
      <w:r w:rsidR="00ED1ECE" w:rsidRPr="00FB7EE5">
        <w:rPr>
          <w:rFonts w:ascii="Times New Roman" w:hAnsi="Times New Roman" w:cs="Times New Roman"/>
          <w:sz w:val="28"/>
          <w:szCs w:val="28"/>
        </w:rPr>
        <w:t xml:space="preserve"> </w:t>
      </w:r>
      <w:r w:rsidR="00ED1ECE">
        <w:rPr>
          <w:rFonts w:ascii="Times New Roman" w:hAnsi="Times New Roman" w:cs="Times New Roman"/>
          <w:sz w:val="28"/>
          <w:szCs w:val="28"/>
        </w:rPr>
        <w:t>(</w:t>
      </w:r>
      <w:r w:rsidR="00ED1ECE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="00ED1ECE" w:rsidRPr="00FB7EE5">
        <w:rPr>
          <w:rFonts w:ascii="Times New Roman" w:hAnsi="Times New Roman" w:cs="Times New Roman"/>
          <w:sz w:val="28"/>
          <w:szCs w:val="28"/>
        </w:rPr>
        <w:t>-</w:t>
      </w:r>
      <w:r w:rsidR="00ED1ECE">
        <w:rPr>
          <w:rFonts w:ascii="Times New Roman" w:hAnsi="Times New Roman" w:cs="Times New Roman"/>
          <w:sz w:val="28"/>
          <w:szCs w:val="28"/>
        </w:rPr>
        <w:t xml:space="preserve">библиотека, применяемая во </w:t>
      </w:r>
      <w:r w:rsidR="00ED1ECE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="00ED1ECE" w:rsidRPr="00FB7EE5">
        <w:rPr>
          <w:rFonts w:ascii="Times New Roman" w:hAnsi="Times New Roman" w:cs="Times New Roman"/>
          <w:sz w:val="28"/>
          <w:szCs w:val="28"/>
        </w:rPr>
        <w:t>-</w:t>
      </w:r>
      <w:r w:rsidR="00ED1ECE">
        <w:rPr>
          <w:rFonts w:ascii="Times New Roman" w:hAnsi="Times New Roman" w:cs="Times New Roman"/>
          <w:sz w:val="28"/>
          <w:szCs w:val="28"/>
        </w:rPr>
        <w:t>проектах) мы используем специальные классы-модели, описывающие сущности нашей предметной области. Каждый такой класс является шаблоном таблицы БД и через него мы передаем данные в БД.</w:t>
      </w:r>
    </w:p>
    <w:p w:rsidR="00C22D14" w:rsidRDefault="00C22D14" w:rsidP="00A708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нашем проекте также есть сущности. Опишем их с помощью ООП-подхода.</w:t>
      </w:r>
      <w:r w:rsidRPr="00BF2A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Начнем с пользователей веб-приложения. Это сущности «Студент» и «Преподаватель». У них много общего, поэтому есть смысл создать некоторый </w:t>
      </w:r>
      <w:r w:rsidR="00A708C8">
        <w:rPr>
          <w:rFonts w:ascii="Times New Roman" w:hAnsi="Times New Roman" w:cs="Times New Roman"/>
          <w:sz w:val="28"/>
          <w:szCs w:val="28"/>
        </w:rPr>
        <w:t>базовый</w:t>
      </w:r>
      <w:r>
        <w:rPr>
          <w:rFonts w:ascii="Times New Roman" w:hAnsi="Times New Roman" w:cs="Times New Roman"/>
          <w:sz w:val="28"/>
          <w:szCs w:val="28"/>
        </w:rPr>
        <w:t xml:space="preserve"> класс, от которого </w:t>
      </w:r>
      <w:r w:rsidR="00A708C8">
        <w:rPr>
          <w:rFonts w:ascii="Times New Roman" w:hAnsi="Times New Roman" w:cs="Times New Roman"/>
          <w:sz w:val="28"/>
          <w:szCs w:val="28"/>
        </w:rPr>
        <w:t>эти две сущности унаследуют свой интерфейс</w:t>
      </w:r>
      <w:r>
        <w:rPr>
          <w:rFonts w:ascii="Times New Roman" w:hAnsi="Times New Roman" w:cs="Times New Roman"/>
          <w:sz w:val="28"/>
          <w:szCs w:val="28"/>
        </w:rPr>
        <w:t>. Кроме того, нам пригодится еще один служебный класс, выполняющий роль фабрики пользователей и возвр</w:t>
      </w:r>
      <w:r w:rsidR="00A708C8">
        <w:rPr>
          <w:rFonts w:ascii="Times New Roman" w:hAnsi="Times New Roman" w:cs="Times New Roman"/>
          <w:sz w:val="28"/>
          <w:szCs w:val="28"/>
        </w:rPr>
        <w:t xml:space="preserve">ащающий объект нужной сущности, т.е. объект </w:t>
      </w:r>
      <w:r>
        <w:rPr>
          <w:rFonts w:ascii="Times New Roman" w:hAnsi="Times New Roman" w:cs="Times New Roman"/>
          <w:sz w:val="28"/>
          <w:szCs w:val="28"/>
        </w:rPr>
        <w:t xml:space="preserve">нужного класса </w:t>
      </w:r>
      <w:r w:rsidR="00A708C8">
        <w:rPr>
          <w:rFonts w:ascii="Times New Roman" w:hAnsi="Times New Roman" w:cs="Times New Roman"/>
          <w:sz w:val="28"/>
          <w:szCs w:val="28"/>
        </w:rPr>
        <w:t>– «Студента» или «Преподавателя»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6281F" w:rsidRPr="0006281F" w:rsidRDefault="0006281F" w:rsidP="0006281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0BB303F" wp14:editId="7836897F">
                <wp:simplePos x="0" y="0"/>
                <wp:positionH relativeFrom="page">
                  <wp:posOffset>437321</wp:posOffset>
                </wp:positionH>
                <wp:positionV relativeFrom="paragraph">
                  <wp:posOffset>-461176</wp:posOffset>
                </wp:positionV>
                <wp:extent cx="6660000" cy="9756000"/>
                <wp:effectExtent l="0" t="0" r="26670" b="17145"/>
                <wp:wrapNone/>
                <wp:docPr id="4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0EC31" id="Прямоугольник 12" o:spid="_x0000_s1026" style="position:absolute;margin-left:34.45pt;margin-top:-36.3pt;width:524.4pt;height:768.2pt;z-index:25173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" filled="f" strokecolor="#2f5496 [2404]" strokeweight="1pt">
                <w10:wrap anchorx="page"/>
              </v:rect>
            </w:pict>
          </mc:Fallback>
        </mc:AlternateContent>
      </w: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380BC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1.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</w:t>
      </w:r>
      <w:r w:rsidRPr="00380BC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_</w:t>
      </w:r>
      <w:r w:rsidRPr="0006281F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4</w:t>
      </w:r>
      <w:r w:rsidRPr="00380BC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components</w:t>
      </w:r>
      <w:r w:rsidRPr="0006281F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models</w:t>
      </w:r>
      <w:r w:rsidRPr="0006281F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</w:t>
      </w:r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</w:p>
    <w:tbl>
      <w:tblPr>
        <w:tblW w:w="8851" w:type="dxa"/>
        <w:tblInd w:w="75" w:type="dxa"/>
        <w:tblLayout w:type="fixed"/>
        <w:tblLook w:val="0600" w:firstRow="0" w:lastRow="0" w:firstColumn="0" w:lastColumn="0" w:noHBand="1" w:noVBand="1"/>
      </w:tblPr>
      <w:tblGrid>
        <w:gridCol w:w="8851"/>
      </w:tblGrid>
      <w:tr w:rsidR="0006281F" w:rsidRPr="009D109C" w:rsidTr="0006281F">
        <w:trPr>
          <w:trHeight w:val="520"/>
        </w:trPr>
        <w:tc>
          <w:tcPr>
            <w:tcW w:w="8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281F" w:rsidRPr="0006281F" w:rsidRDefault="0006281F" w:rsidP="0006281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06281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3E1DB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Класс</w:t>
            </w:r>
            <w:r w:rsidRPr="0006281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-</w:t>
            </w:r>
            <w:r w:rsidRPr="003E1DB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Абстрактный</w:t>
            </w:r>
            <w:r w:rsidRPr="0006281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3E1DB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пользователь</w:t>
            </w:r>
            <w:r w:rsidRPr="0006281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06281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class </w:t>
            </w:r>
            <w:r w:rsidRPr="000628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User:</w:t>
            </w:r>
            <w:r w:rsidRPr="000628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6281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pass</w:t>
            </w:r>
            <w:r w:rsidRPr="0006281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br/>
            </w:r>
            <w:r w:rsidRPr="0006281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br/>
            </w:r>
            <w:r w:rsidRPr="0006281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br/>
            </w:r>
            <w:r w:rsidRPr="0006281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3E1DB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Класс</w:t>
            </w:r>
            <w:r w:rsidRPr="0006281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-</w:t>
            </w:r>
            <w:r w:rsidRPr="003E1DB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Преподаватель</w:t>
            </w:r>
            <w:r w:rsidRPr="0006281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06281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class </w:t>
            </w:r>
            <w:r w:rsidRPr="000628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Teacher(User):</w:t>
            </w:r>
            <w:r w:rsidRPr="000628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6281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pass</w:t>
            </w:r>
            <w:r w:rsidRPr="0006281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br/>
            </w:r>
            <w:r w:rsidRPr="0006281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br/>
            </w:r>
            <w:r w:rsidRPr="0006281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br/>
            </w:r>
            <w:r w:rsidRPr="0006281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3E1DB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Класс</w:t>
            </w:r>
            <w:r w:rsidRPr="0006281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-</w:t>
            </w:r>
            <w:r w:rsidRPr="003E1DB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Студент</w:t>
            </w:r>
            <w:r w:rsidRPr="0006281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06281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class </w:t>
            </w:r>
            <w:r w:rsidRPr="000628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Student(User):</w:t>
            </w:r>
            <w:r w:rsidRPr="000628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6281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pass</w:t>
            </w:r>
            <w:r w:rsidRPr="0006281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br/>
            </w:r>
            <w:r w:rsidRPr="0006281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br/>
            </w:r>
            <w:r w:rsidRPr="0006281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br/>
            </w:r>
            <w:r w:rsidRPr="0006281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3E1DB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Класс</w:t>
            </w:r>
            <w:r w:rsidRPr="0006281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-</w:t>
            </w:r>
            <w:r w:rsidRPr="003E1DB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Фабрика</w:t>
            </w:r>
            <w:r w:rsidRPr="0006281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3E1DB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пользователей</w:t>
            </w:r>
            <w:r w:rsidRPr="0006281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06281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class </w:t>
            </w:r>
            <w:proofErr w:type="spellStart"/>
            <w:r w:rsidRPr="000628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UserFactory</w:t>
            </w:r>
            <w:proofErr w:type="spellEnd"/>
            <w:r w:rsidRPr="000628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0628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types = {</w:t>
            </w:r>
            <w:r w:rsidRPr="000628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06281F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'student'</w:t>
            </w:r>
            <w:r w:rsidRPr="000628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 Student,</w:t>
            </w:r>
            <w:r w:rsidRPr="000628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06281F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'teacher'</w:t>
            </w:r>
            <w:r w:rsidRPr="000628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 Teacher</w:t>
            </w:r>
            <w:r w:rsidRPr="000628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0628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0628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6281F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t>@</w:t>
            </w:r>
            <w:proofErr w:type="spellStart"/>
            <w:r w:rsidRPr="0006281F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t>classmethod</w:t>
            </w:r>
            <w:proofErr w:type="spellEnd"/>
            <w:r w:rsidRPr="0006281F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06281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06281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0628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create(</w:t>
            </w:r>
            <w:proofErr w:type="spellStart"/>
            <w:r w:rsidRPr="0006281F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cls</w:t>
            </w:r>
            <w:proofErr w:type="spellEnd"/>
            <w:r w:rsidRPr="000628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type_):</w:t>
            </w:r>
            <w:r w:rsidRPr="000628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06281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proofErr w:type="spellStart"/>
            <w:r w:rsidRPr="0006281F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cls</w:t>
            </w:r>
            <w:r w:rsidRPr="000628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.types</w:t>
            </w:r>
            <w:proofErr w:type="spellEnd"/>
            <w:r w:rsidRPr="000628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[type_]()</w:t>
            </w:r>
          </w:p>
        </w:tc>
      </w:tr>
    </w:tbl>
    <w:p w:rsidR="0006281F" w:rsidRPr="0006281F" w:rsidRDefault="0006281F" w:rsidP="00A708C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905FBC" w:rsidRDefault="00905FBC" w:rsidP="00905F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Продолжим описывать сущности, используемые в нашем проекте. Наше веб-приложение – это площадка для размещения курсов. Значит должны быть классы, описывающие такую сущность, как курс.</w:t>
      </w:r>
      <w:r w:rsidRPr="009C03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 курса есть категория, в которую он входит, а также название самого курса. Сделаем класс «Курс» базовой сущностью, интерфейс которой унаследуют классы, представляющие конкретные виды курсов – «Интерактивный курс» и «Курс в записи». Кроме того, как и в предыдущем листинге, добавим класс, реализующий возможности фабрики курсов.</w:t>
      </w:r>
    </w:p>
    <w:p w:rsidR="00905FBC" w:rsidRPr="008C26D9" w:rsidRDefault="00905FBC" w:rsidP="00905FB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8C26D9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2. </w:t>
      </w:r>
      <w:r w:rsidR="008C26D9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</w:t>
      </w:r>
      <w:r w:rsidR="008C26D9" w:rsidRPr="00380BC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_</w:t>
      </w:r>
      <w:r w:rsidR="008C26D9" w:rsidRPr="0006281F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4</w:t>
      </w:r>
      <w:r w:rsidR="008C26D9" w:rsidRPr="00380BC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/</w:t>
      </w:r>
      <w:r w:rsidR="008C26D9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components</w:t>
      </w:r>
      <w:r w:rsidR="008C26D9" w:rsidRPr="0006281F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 w:rsidR="008C26D9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models</w:t>
      </w:r>
      <w:r w:rsidR="008C26D9" w:rsidRPr="0006281F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</w:t>
      </w:r>
      <w:r w:rsidR="008C26D9"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</w:p>
    <w:tbl>
      <w:tblPr>
        <w:tblW w:w="8851" w:type="dxa"/>
        <w:tblInd w:w="75" w:type="dxa"/>
        <w:tblLayout w:type="fixed"/>
        <w:tblLook w:val="0600" w:firstRow="0" w:lastRow="0" w:firstColumn="0" w:lastColumn="0" w:noHBand="1" w:noVBand="1"/>
      </w:tblPr>
      <w:tblGrid>
        <w:gridCol w:w="8851"/>
      </w:tblGrid>
      <w:tr w:rsidR="00905FBC" w:rsidRPr="009D109C" w:rsidTr="00905FBC">
        <w:trPr>
          <w:trHeight w:val="520"/>
        </w:trPr>
        <w:tc>
          <w:tcPr>
            <w:tcW w:w="8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5FBC" w:rsidRPr="009C0399" w:rsidRDefault="00905FBC" w:rsidP="00905FB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C03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9C03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Класс</w:t>
            </w:r>
            <w:r w:rsidRPr="009C03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-</w:t>
            </w:r>
            <w:r w:rsidRPr="009C03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Курс</w:t>
            </w:r>
            <w:r w:rsidRPr="009C03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9C03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class </w:t>
            </w:r>
            <w:r w:rsidRPr="009C03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Course:</w:t>
            </w:r>
            <w:r w:rsidRPr="009C03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9C03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9C03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9C03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9C0399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</w:t>
            </w:r>
            <w:proofErr w:type="spellStart"/>
            <w:r w:rsidRPr="009C0399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9C0399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</w:t>
            </w:r>
            <w:r w:rsidRPr="009C03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9C03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9C03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name, category):</w:t>
            </w:r>
            <w:r w:rsidRPr="009C03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9C03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9C03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.name = name</w:t>
            </w:r>
            <w:r w:rsidRPr="009C03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9C03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9C03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.category</w:t>
            </w:r>
            <w:proofErr w:type="spellEnd"/>
            <w:r w:rsidRPr="009C03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category</w:t>
            </w:r>
            <w:r w:rsidRPr="009C03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9C03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#</w:t>
            </w:r>
            <w:proofErr w:type="spellStart"/>
            <w:r w:rsidRPr="009C03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self.category.courses.append</w:t>
            </w:r>
            <w:proofErr w:type="spellEnd"/>
            <w:r w:rsidRPr="009C03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(self)</w:t>
            </w:r>
            <w:r w:rsidRPr="009C03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9C03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9C03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9C03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lastRenderedPageBreak/>
              <w:t xml:space="preserve"># </w:t>
            </w:r>
            <w:r w:rsidRPr="009C03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Класс</w:t>
            </w:r>
            <w:r w:rsidRPr="009C03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-</w:t>
            </w:r>
            <w:r w:rsidRPr="009C03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Интерактивный</w:t>
            </w:r>
            <w:r w:rsidRPr="009C03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9C03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курс</w:t>
            </w:r>
            <w:r w:rsidRPr="009C03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9C03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class </w:t>
            </w:r>
            <w:proofErr w:type="spellStart"/>
            <w:r w:rsidRPr="009C03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InteractiveCourse</w:t>
            </w:r>
            <w:proofErr w:type="spellEnd"/>
            <w:r w:rsidRPr="009C03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(Course):</w:t>
            </w:r>
            <w:r w:rsidRPr="009C03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9C03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pass</w:t>
            </w:r>
            <w:r w:rsidRPr="009C03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br/>
            </w:r>
            <w:r w:rsidRPr="009C03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br/>
            </w:r>
            <w:r w:rsidRPr="009C03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br/>
            </w:r>
            <w:r w:rsidRPr="009C03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9C03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Класс</w:t>
            </w:r>
            <w:r w:rsidRPr="009C03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-</w:t>
            </w:r>
            <w:r w:rsidRPr="009C03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Курс</w:t>
            </w:r>
            <w:r w:rsidRPr="009C03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9C03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в</w:t>
            </w:r>
            <w:r w:rsidRPr="009C03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9C03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записи</w:t>
            </w:r>
            <w:r w:rsidRPr="009C03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9C03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class </w:t>
            </w:r>
            <w:proofErr w:type="spellStart"/>
            <w:r w:rsidRPr="009C03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RecordCourse</w:t>
            </w:r>
            <w:proofErr w:type="spellEnd"/>
            <w:r w:rsidRPr="009C03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(Course):</w:t>
            </w:r>
            <w:r w:rsidRPr="009C03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9C03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pass</w:t>
            </w:r>
            <w:r w:rsidRPr="009C03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br/>
            </w:r>
            <w:r w:rsidRPr="009C03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br/>
            </w:r>
            <w:r w:rsidRPr="009C03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br/>
            </w:r>
            <w:r w:rsidRPr="009C03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9C03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Класс</w:t>
            </w:r>
            <w:r w:rsidRPr="009C03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-</w:t>
            </w:r>
            <w:r w:rsidRPr="009C03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Фабрика</w:t>
            </w:r>
            <w:r w:rsidRPr="009C03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9C03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курсов</w:t>
            </w:r>
            <w:r w:rsidRPr="009C03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9C03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class </w:t>
            </w:r>
            <w:proofErr w:type="spellStart"/>
            <w:r w:rsidRPr="009C03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CourseFactory</w:t>
            </w:r>
            <w:proofErr w:type="spellEnd"/>
            <w:r w:rsidRPr="009C03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9C03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types = {</w:t>
            </w:r>
            <w:r w:rsidRPr="009C03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9C039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'interactive'</w:t>
            </w:r>
            <w:r w:rsidRPr="009C03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proofErr w:type="spellStart"/>
            <w:r w:rsidRPr="009C03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InteractiveCourse</w:t>
            </w:r>
            <w:proofErr w:type="spellEnd"/>
            <w:r w:rsidRPr="009C03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</w:t>
            </w:r>
            <w:r w:rsidRPr="009C03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9C039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'record'</w:t>
            </w:r>
            <w:r w:rsidRPr="009C03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proofErr w:type="spellStart"/>
            <w:r w:rsidRPr="009C03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RecordCourse</w:t>
            </w:r>
            <w:proofErr w:type="spellEnd"/>
            <w:r w:rsidRPr="009C03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9C03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9C03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9C0399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t>@</w:t>
            </w:r>
            <w:proofErr w:type="spellStart"/>
            <w:r w:rsidRPr="009C0399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t>classmethod</w:t>
            </w:r>
            <w:proofErr w:type="spellEnd"/>
            <w:r w:rsidRPr="009C0399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9C03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9C03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9C03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create(</w:t>
            </w:r>
            <w:proofErr w:type="spellStart"/>
            <w:r w:rsidRPr="009C03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cls</w:t>
            </w:r>
            <w:proofErr w:type="spellEnd"/>
            <w:r w:rsidRPr="009C03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type_, name, category):</w:t>
            </w:r>
            <w:r w:rsidRPr="009C03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9C03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proofErr w:type="spellStart"/>
            <w:r w:rsidRPr="009C03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cls</w:t>
            </w:r>
            <w:r w:rsidRPr="009C03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.types</w:t>
            </w:r>
            <w:proofErr w:type="spellEnd"/>
            <w:r w:rsidRPr="009C03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[type_](name, category)</w:t>
            </w:r>
          </w:p>
        </w:tc>
      </w:tr>
    </w:tbl>
    <w:p w:rsidR="00ED1ECE" w:rsidRPr="00905FBC" w:rsidRDefault="008C26D9" w:rsidP="00905FBC">
      <w:pPr>
        <w:jc w:val="left"/>
        <w:rPr>
          <w:lang w:val="en-US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C12F88B" wp14:editId="3ED5BD58">
                <wp:simplePos x="0" y="0"/>
                <wp:positionH relativeFrom="margin">
                  <wp:align>center</wp:align>
                </wp:positionH>
                <wp:positionV relativeFrom="paragraph">
                  <wp:posOffset>-3475990</wp:posOffset>
                </wp:positionV>
                <wp:extent cx="6660000" cy="9756000"/>
                <wp:effectExtent l="0" t="0" r="26670" b="17145"/>
                <wp:wrapNone/>
                <wp:docPr id="15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7999D" id="Прямоугольник 12" o:spid="_x0000_s1026" style="position:absolute;margin-left:0;margin-top:-273.7pt;width:524.4pt;height:768.2pt;z-index:251737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" filled="f" strokecolor="#2f5496 [2404]" strokeweight="1pt">
                <w10:wrap anchorx="margin"/>
              </v:rect>
            </w:pict>
          </mc:Fallback>
        </mc:AlternateContent>
      </w:r>
    </w:p>
    <w:p w:rsidR="00D00676" w:rsidRDefault="00D00676" w:rsidP="003D520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Т.к. каждый курс относится к </w:t>
      </w:r>
      <w:r w:rsidR="003D520D">
        <w:rPr>
          <w:rFonts w:ascii="Times New Roman" w:hAnsi="Times New Roman" w:cs="Times New Roman"/>
          <w:sz w:val="28"/>
          <w:szCs w:val="28"/>
        </w:rPr>
        <w:t>какой-то</w:t>
      </w:r>
      <w:r>
        <w:rPr>
          <w:rFonts w:ascii="Times New Roman" w:hAnsi="Times New Roman" w:cs="Times New Roman"/>
          <w:sz w:val="28"/>
          <w:szCs w:val="28"/>
        </w:rPr>
        <w:t xml:space="preserve"> категории, необходимо описать класс – «Категория курса».</w:t>
      </w:r>
    </w:p>
    <w:p w:rsidR="00E539C5" w:rsidRPr="00F87AE5" w:rsidRDefault="00E539C5" w:rsidP="00E539C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F87AE5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3.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</w:t>
      </w:r>
      <w:r w:rsidRPr="00380BC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_</w:t>
      </w:r>
      <w:r w:rsidRPr="0006281F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4</w:t>
      </w:r>
      <w:r w:rsidRPr="00380BC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components</w:t>
      </w:r>
      <w:r w:rsidRPr="0006281F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models</w:t>
      </w:r>
      <w:r w:rsidRPr="0006281F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</w:t>
      </w:r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</w:p>
    <w:tbl>
      <w:tblPr>
        <w:tblW w:w="8851" w:type="dxa"/>
        <w:tblInd w:w="75" w:type="dxa"/>
        <w:tblLayout w:type="fixed"/>
        <w:tblLook w:val="0600" w:firstRow="0" w:lastRow="0" w:firstColumn="0" w:lastColumn="0" w:noHBand="1" w:noVBand="1"/>
      </w:tblPr>
      <w:tblGrid>
        <w:gridCol w:w="8851"/>
      </w:tblGrid>
      <w:tr w:rsidR="00E539C5" w:rsidRPr="009D109C" w:rsidTr="00E539C5">
        <w:trPr>
          <w:trHeight w:val="520"/>
        </w:trPr>
        <w:tc>
          <w:tcPr>
            <w:tcW w:w="8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39C5" w:rsidRPr="00D91CFC" w:rsidRDefault="00E539C5" w:rsidP="00E539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D91C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D91C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Класс</w:t>
            </w:r>
            <w:r w:rsidRPr="00D91C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-</w:t>
            </w:r>
            <w:r w:rsidRPr="00D91C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Категория</w:t>
            </w:r>
            <w:r w:rsidRPr="00D91C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D91CF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class </w:t>
            </w:r>
            <w:r w:rsidRPr="00D91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Category:</w:t>
            </w:r>
            <w:r w:rsidRPr="00D91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D91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D91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auto_id</w:t>
            </w:r>
            <w:proofErr w:type="spellEnd"/>
            <w:r w:rsidRPr="00D91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r w:rsidRPr="00D91CFC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0</w:t>
            </w:r>
            <w:r w:rsidRPr="00D91CFC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br/>
            </w:r>
            <w:r w:rsidRPr="00D91CFC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D91CF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D91CF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D91CFC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</w:t>
            </w:r>
            <w:proofErr w:type="spellStart"/>
            <w:r w:rsidRPr="00D91CFC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D91CFC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</w:t>
            </w:r>
            <w:r w:rsidRPr="00D91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D91CFC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D91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name, </w:t>
            </w:r>
            <w:r w:rsidRPr="00D91CFC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t>category</w:t>
            </w:r>
            <w:r w:rsidRPr="00D91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):</w:t>
            </w:r>
            <w:r w:rsidRPr="00D91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D91CFC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D91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.id = </w:t>
            </w:r>
            <w:proofErr w:type="spellStart"/>
            <w:r w:rsidRPr="00D91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Category.auto_id</w:t>
            </w:r>
            <w:proofErr w:type="spellEnd"/>
            <w:r w:rsidRPr="00D91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D91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Category.auto_id</w:t>
            </w:r>
            <w:proofErr w:type="spellEnd"/>
            <w:r w:rsidRPr="00D91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+= </w:t>
            </w:r>
            <w:r w:rsidRPr="00D91CFC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1</w:t>
            </w:r>
            <w:r w:rsidRPr="00D91CFC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D91CFC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D91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.name = name</w:t>
            </w:r>
            <w:r w:rsidRPr="00D91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D91C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self.category</w:t>
            </w:r>
            <w:proofErr w:type="spellEnd"/>
            <w:r w:rsidRPr="00D91C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= category</w:t>
            </w:r>
            <w:r w:rsidRPr="00D91C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D91CFC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D91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.courses</w:t>
            </w:r>
            <w:proofErr w:type="spellEnd"/>
            <w:r w:rsidRPr="00D91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[]</w:t>
            </w:r>
            <w:r w:rsidRPr="00D91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D91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D91CF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D91CF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D91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course_count</w:t>
            </w:r>
            <w:proofErr w:type="spellEnd"/>
            <w:r w:rsidRPr="00D91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D91CFC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D91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):</w:t>
            </w:r>
            <w:r w:rsidRPr="00D91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result = </w:t>
            </w:r>
            <w:proofErr w:type="spellStart"/>
            <w:r w:rsidRPr="00D91CFC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D91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D91CFC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D91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.courses</w:t>
            </w:r>
            <w:proofErr w:type="spellEnd"/>
            <w:r w:rsidRPr="00D91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D91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D91C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if </w:t>
            </w:r>
            <w:proofErr w:type="spellStart"/>
            <w:r w:rsidRPr="00D91C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self.category</w:t>
            </w:r>
            <w:proofErr w:type="spellEnd"/>
            <w:r w:rsidRPr="00D91C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:</w:t>
            </w:r>
            <w:r w:rsidRPr="00D91C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           </w:t>
            </w:r>
            <w:r w:rsidRPr="00D91C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result += </w:t>
            </w:r>
            <w:proofErr w:type="spellStart"/>
            <w:r w:rsidRPr="00D91C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self.category.course_count</w:t>
            </w:r>
            <w:proofErr w:type="spellEnd"/>
            <w:r w:rsidRPr="00D91C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()</w:t>
            </w:r>
            <w:r w:rsidRPr="00D91C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D91CF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r w:rsidRPr="00D91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result</w:t>
            </w:r>
          </w:p>
          <w:p w:rsidR="00E539C5" w:rsidRPr="009C0399" w:rsidRDefault="00E539C5" w:rsidP="00E539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9C0399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9C03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9C03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9C03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create(</w:t>
            </w:r>
            <w:proofErr w:type="spellStart"/>
            <w:r w:rsidRPr="009C03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cls</w:t>
            </w:r>
            <w:proofErr w:type="spellEnd"/>
            <w:r w:rsidRPr="009C03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type_, name, category):</w:t>
            </w:r>
            <w:r w:rsidRPr="009C03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9C03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proofErr w:type="spellStart"/>
            <w:r w:rsidRPr="009C03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cls</w:t>
            </w:r>
            <w:r w:rsidRPr="009C03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.types</w:t>
            </w:r>
            <w:proofErr w:type="spellEnd"/>
            <w:r w:rsidRPr="009C03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[type_](name, category)</w:t>
            </w:r>
          </w:p>
        </w:tc>
      </w:tr>
    </w:tbl>
    <w:p w:rsidR="00ED1ECE" w:rsidRPr="00E539C5" w:rsidRDefault="00ED1ECE" w:rsidP="00ED1ECE">
      <w:pPr>
        <w:rPr>
          <w:lang w:val="en-US"/>
        </w:rPr>
      </w:pPr>
    </w:p>
    <w:p w:rsidR="00F87AE5" w:rsidRDefault="00F87AE5" w:rsidP="00F87AE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очень важный момент. Пока в нашем проекте нет базы данных, а также нет </w:t>
      </w:r>
      <w:r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Pr="00BA6A4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Создание новых пользователей, категорий, курсов потребует создания объектов соответствующих классов-сущностей. Но кто будет создавать </w:t>
      </w:r>
      <w:r w:rsidR="00C905FC">
        <w:rPr>
          <w:rFonts w:ascii="Times New Roman" w:hAnsi="Times New Roman" w:cs="Times New Roman"/>
          <w:sz w:val="28"/>
          <w:szCs w:val="28"/>
        </w:rPr>
        <w:t>эти объекты и куда их сохранять</w:t>
      </w:r>
      <w:r w:rsidR="00C905FC" w:rsidRPr="00C905FC"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t xml:space="preserve"> Пока будем хранить</w:t>
      </w:r>
      <w:r w:rsidR="00C905FC" w:rsidRPr="003C3B4D">
        <w:rPr>
          <w:rFonts w:ascii="Times New Roman" w:hAnsi="Times New Roman" w:cs="Times New Roman"/>
          <w:sz w:val="28"/>
          <w:szCs w:val="28"/>
        </w:rPr>
        <w:t xml:space="preserve"> </w:t>
      </w:r>
      <w:r w:rsidR="00C905FC">
        <w:rPr>
          <w:rFonts w:ascii="Times New Roman" w:hAnsi="Times New Roman" w:cs="Times New Roman"/>
          <w:sz w:val="28"/>
          <w:szCs w:val="28"/>
        </w:rPr>
        <w:lastRenderedPageBreak/>
        <w:t>объекты сущностей</w:t>
      </w:r>
      <w:r>
        <w:rPr>
          <w:rFonts w:ascii="Times New Roman" w:hAnsi="Times New Roman" w:cs="Times New Roman"/>
          <w:sz w:val="28"/>
          <w:szCs w:val="28"/>
        </w:rPr>
        <w:t xml:space="preserve"> в оперативной памяти. Это значит, что если после создания нескольких </w:t>
      </w:r>
      <w:r w:rsidRPr="00CE1E9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3F7D3E6" wp14:editId="1588E78A">
                <wp:simplePos x="0" y="0"/>
                <wp:positionH relativeFrom="margin">
                  <wp:align>center</wp:align>
                </wp:positionH>
                <wp:positionV relativeFrom="paragraph">
                  <wp:posOffset>-460126</wp:posOffset>
                </wp:positionV>
                <wp:extent cx="6660000" cy="9756000"/>
                <wp:effectExtent l="0" t="0" r="26670" b="17145"/>
                <wp:wrapNone/>
                <wp:docPr id="16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31F5B5" id="Прямоугольник 12" o:spid="_x0000_s1026" style="position:absolute;margin-left:0;margin-top:-36.25pt;width:524.4pt;height:768.2pt;z-index:2517391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сущностей мы остановим, а затем вновь запустим наш проект, то созданных объектов сущностей уже не будет. Пусть пока это будет некоторое ограничение нашего приложения.</w:t>
      </w:r>
    </w:p>
    <w:p w:rsidR="00907E7B" w:rsidRDefault="00907E7B" w:rsidP="00907E7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касаемо того, кто будет обеспечивать создание объектов сущностей. Реализуем специальный класс-движок, который и будет отвечать за создание объектов сущностей и внесение их в списки.</w:t>
      </w:r>
    </w:p>
    <w:p w:rsidR="00336B2C" w:rsidRPr="00336B2C" w:rsidRDefault="00336B2C" w:rsidP="00336B2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F87AE5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 w:rsidR="003C3B4D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4</w:t>
      </w:r>
      <w:r w:rsidRPr="00F87AE5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</w:t>
      </w:r>
      <w:r w:rsidRPr="00380BC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_</w:t>
      </w:r>
      <w:r w:rsidRPr="0006281F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4</w:t>
      </w:r>
      <w:r w:rsidRPr="00380BC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components</w:t>
      </w:r>
      <w:r w:rsidRPr="0006281F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models</w:t>
      </w:r>
      <w:r w:rsidRPr="0006281F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</w:t>
      </w:r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</w:p>
    <w:tbl>
      <w:tblPr>
        <w:tblW w:w="8992" w:type="dxa"/>
        <w:tblInd w:w="75" w:type="dxa"/>
        <w:tblLayout w:type="fixed"/>
        <w:tblLook w:val="0600" w:firstRow="0" w:lastRow="0" w:firstColumn="0" w:lastColumn="0" w:noHBand="1" w:noVBand="1"/>
      </w:tblPr>
      <w:tblGrid>
        <w:gridCol w:w="8992"/>
      </w:tblGrid>
      <w:tr w:rsidR="00336B2C" w:rsidRPr="009D109C" w:rsidTr="00336B2C">
        <w:trPr>
          <w:trHeight w:val="520"/>
        </w:trPr>
        <w:tc>
          <w:tcPr>
            <w:tcW w:w="8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6B2C" w:rsidRPr="009C0399" w:rsidRDefault="00336B2C" w:rsidP="00336B2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A73A8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A73A8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Класс</w:t>
            </w:r>
            <w:r w:rsidRPr="00A73A8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-</w:t>
            </w:r>
            <w:r w:rsidRPr="00A73A8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Основной</w:t>
            </w:r>
            <w:r w:rsidRPr="00A73A8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A73A8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интерфейс</w:t>
            </w:r>
            <w:r w:rsidRPr="00A73A8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A73A8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проекта</w:t>
            </w:r>
            <w:r w:rsidRPr="00A73A8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A73A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class 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Engine: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A73A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A73A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A73A8E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</w:t>
            </w:r>
            <w:proofErr w:type="spellStart"/>
            <w:r w:rsidRPr="00A73A8E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A73A8E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A73A8E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):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A73A8E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.teachers</w:t>
            </w:r>
            <w:proofErr w:type="spellEnd"/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[]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A73A8E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.students</w:t>
            </w:r>
            <w:proofErr w:type="spellEnd"/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[]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A73A8E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.courses</w:t>
            </w:r>
            <w:proofErr w:type="spellEnd"/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[]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A73A8E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.categories</w:t>
            </w:r>
            <w:proofErr w:type="spellEnd"/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[]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73A8E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t>@</w:t>
            </w:r>
            <w:proofErr w:type="spellStart"/>
            <w:r w:rsidRPr="00A73A8E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t>staticmethod</w:t>
            </w:r>
            <w:proofErr w:type="spellEnd"/>
            <w:r w:rsidRPr="00A73A8E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A73A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A73A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create_user</w:t>
            </w:r>
            <w:proofErr w:type="spellEnd"/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(type_):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73A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proofErr w:type="spellStart"/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UserFactory.create</w:t>
            </w:r>
            <w:proofErr w:type="spellEnd"/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(type_)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73A8E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t>@</w:t>
            </w:r>
            <w:proofErr w:type="spellStart"/>
            <w:r w:rsidRPr="00A73A8E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t>staticmethod</w:t>
            </w:r>
            <w:proofErr w:type="spellEnd"/>
            <w:r w:rsidRPr="00A73A8E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A73A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A73A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create_category</w:t>
            </w:r>
            <w:proofErr w:type="spellEnd"/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(name, category=</w:t>
            </w:r>
            <w:r w:rsidRPr="00A73A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None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):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73A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Category(name, category)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A73A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A73A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find_category_by_id</w:t>
            </w:r>
            <w:proofErr w:type="spellEnd"/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A73A8E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id):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73A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for 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item </w:t>
            </w:r>
            <w:r w:rsidRPr="00A73A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in </w:t>
            </w:r>
            <w:proofErr w:type="spellStart"/>
            <w:r w:rsidRPr="00A73A8E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.categories</w:t>
            </w:r>
            <w:proofErr w:type="spellEnd"/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A73A8E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A73A8E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'item'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item.id)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A73A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if 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item.id == id: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A73A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item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73A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raise </w:t>
            </w:r>
            <w:r w:rsidRPr="00A73A8E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Exception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A73A8E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f'</w:t>
            </w:r>
            <w:r w:rsidRPr="00A73A8E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Нет</w:t>
            </w:r>
            <w:r w:rsidRPr="00A73A8E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 xml:space="preserve"> </w:t>
            </w:r>
            <w:r w:rsidRPr="00A73A8E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категории</w:t>
            </w:r>
            <w:r w:rsidRPr="00A73A8E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 xml:space="preserve"> </w:t>
            </w:r>
            <w:r w:rsidRPr="00A73A8E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с</w:t>
            </w:r>
            <w:r w:rsidRPr="00A73A8E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 xml:space="preserve"> id = </w:t>
            </w:r>
            <w:r w:rsidRPr="00A73A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{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id</w:t>
            </w:r>
            <w:r w:rsidRPr="00A73A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}</w:t>
            </w:r>
            <w:r w:rsidRPr="00A73A8E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73A8E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t>@</w:t>
            </w:r>
            <w:proofErr w:type="spellStart"/>
            <w:r w:rsidRPr="00A73A8E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t>staticmethod</w:t>
            </w:r>
            <w:proofErr w:type="spellEnd"/>
            <w:r w:rsidRPr="00A73A8E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A73A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A73A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create_course</w:t>
            </w:r>
            <w:proofErr w:type="spellEnd"/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(type_, name, category):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73A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proofErr w:type="spellStart"/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CourseFactory.create</w:t>
            </w:r>
            <w:proofErr w:type="spellEnd"/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(type_, name, category)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A73A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A73A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get_course</w:t>
            </w:r>
            <w:proofErr w:type="spellEnd"/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A73A8E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name):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73A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for 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item </w:t>
            </w:r>
            <w:r w:rsidRPr="00A73A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in </w:t>
            </w:r>
            <w:proofErr w:type="spellStart"/>
            <w:r w:rsidRPr="00A73A8E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.courses</w:t>
            </w:r>
            <w:proofErr w:type="spellEnd"/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A73A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if 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item.name == name: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A73A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item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73A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return None</w:t>
            </w:r>
            <w:r w:rsidRPr="00A73A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br/>
            </w:r>
            <w:r w:rsidRPr="00A73A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73A8E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t>@</w:t>
            </w:r>
            <w:proofErr w:type="spellStart"/>
            <w:r w:rsidRPr="00A73A8E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t>staticmethod</w:t>
            </w:r>
            <w:proofErr w:type="spellEnd"/>
            <w:r w:rsidRPr="00A73A8E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A73A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A73A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decode_value</w:t>
            </w:r>
            <w:proofErr w:type="spellEnd"/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val</w:t>
            </w:r>
            <w:proofErr w:type="spellEnd"/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):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val_b</w:t>
            </w:r>
            <w:proofErr w:type="spellEnd"/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r w:rsidRPr="00A73A8E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bytes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val.replace</w:t>
            </w:r>
            <w:proofErr w:type="spellEnd"/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A73A8E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'%'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r w:rsidRPr="00A73A8E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'='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).replace(</w:t>
            </w:r>
            <w:r w:rsidRPr="00A73A8E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"+"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r w:rsidRPr="00A73A8E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" "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), </w:t>
            </w:r>
            <w:r w:rsidRPr="00A73A8E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'UTF-8'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val_decode_str</w:t>
            </w:r>
            <w:proofErr w:type="spellEnd"/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quopri.decodestring</w:t>
            </w:r>
            <w:proofErr w:type="spellEnd"/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val_b</w:t>
            </w:r>
            <w:proofErr w:type="spellEnd"/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73A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proofErr w:type="spellStart"/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val_decode_str.decode</w:t>
            </w:r>
            <w:proofErr w:type="spellEnd"/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A73A8E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'UTF-8'</w:t>
            </w:r>
            <w:r w:rsidRPr="00A73A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</w:p>
        </w:tc>
      </w:tr>
    </w:tbl>
    <w:p w:rsidR="00ED1ECE" w:rsidRPr="00336B2C" w:rsidRDefault="00ED1ECE" w:rsidP="00ED1ECE">
      <w:pPr>
        <w:rPr>
          <w:lang w:val="en-US"/>
        </w:rPr>
      </w:pPr>
    </w:p>
    <w:p w:rsidR="00ED1ECE" w:rsidRPr="00336B2C" w:rsidRDefault="00ED1ECE" w:rsidP="00ED1ECE">
      <w:pPr>
        <w:rPr>
          <w:lang w:val="en-US"/>
        </w:rPr>
      </w:pPr>
    </w:p>
    <w:p w:rsidR="000A544C" w:rsidRDefault="000A544C" w:rsidP="000A544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D25E561" wp14:editId="11DD9BA6">
                <wp:simplePos x="0" y="0"/>
                <wp:positionH relativeFrom="margin">
                  <wp:align>center</wp:align>
                </wp:positionH>
                <wp:positionV relativeFrom="paragraph">
                  <wp:posOffset>-462391</wp:posOffset>
                </wp:positionV>
                <wp:extent cx="6660000" cy="9756000"/>
                <wp:effectExtent l="0" t="0" r="26670" b="17145"/>
                <wp:wrapNone/>
                <wp:docPr id="17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81886A" id="Прямоугольник 12" o:spid="_x0000_s1026" style="position:absolute;margin-left:0;margin-top:-36.4pt;width:524.4pt;height:768.2pt;z-index:2517411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Интерфейс представленного класса включает методы для создания новых пользователей, категорий, курсов, а также методы для поиска и получения объекта категории по идентификатору и получения объекта курса по его названию. Также в этом классе разместим уже знакомый нам метод для корректного декодирования данных.</w:t>
      </w:r>
    </w:p>
    <w:p w:rsidR="000A544C" w:rsidRDefault="000A544C" w:rsidP="000A544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Итак, нашим модели готовы. Класс-движок, обеспечивающий работу с моделями, также написан. Вспомним, где мы в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BE246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проектах использовали классы-модели</w:t>
      </w:r>
      <w:r w:rsidRPr="000A544C"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t xml:space="preserve"> Мы импортировали их в модуль с </w:t>
      </w:r>
      <w:r w:rsidRPr="00DE250D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views</w:t>
      </w:r>
      <w:r w:rsidRPr="00DE250D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proofErr w:type="spellStart"/>
      <w:r w:rsidRPr="00DE250D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proofErr w:type="spellEnd"/>
      <w:r w:rsidRPr="00DE250D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использовали в контроллерах-обработчиках запросов.</w:t>
      </w:r>
    </w:p>
    <w:p w:rsidR="008B1FD7" w:rsidRPr="008B1FD7" w:rsidRDefault="008B1FD7" w:rsidP="008B1FD7">
      <w:pPr>
        <w:pStyle w:val="1"/>
        <w:rPr>
          <w:noProof/>
        </w:rPr>
      </w:pPr>
      <w:bookmarkStart w:id="1" w:name="_Toc75779678"/>
      <w:r>
        <w:rPr>
          <w:noProof/>
        </w:rPr>
        <w:t>Как создать контроллеры для работы с моделями</w:t>
      </w:r>
      <w:bookmarkEnd w:id="1"/>
    </w:p>
    <w:p w:rsidR="000A544C" w:rsidRDefault="000A544C" w:rsidP="000A544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Пришло время создать нашему веб-приложению новые контроллеры, которые и должны работать с моделями. Значит нужно импортировать классы-модели в файл </w:t>
      </w:r>
      <w:r w:rsidRPr="00DE250D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views</w:t>
      </w:r>
      <w:r w:rsidRPr="00DE250D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proofErr w:type="spellStart"/>
      <w:r w:rsidRPr="00DE250D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proofErr w:type="spellEnd"/>
      <w:r w:rsidRPr="00BE246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Но у нас есть центральное звено, через которое мы работаем с моделями. Это наш класс-движок </w:t>
      </w:r>
      <w:r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BE246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Импортируем его и подготовим исходный код классов-контроллеров, которые будут основными обработчиками запросов в нашем веб-приложении. Это контроллеры, обеспечивающие вывод списка курсов, создание нового курса.</w:t>
      </w:r>
    </w:p>
    <w:p w:rsidR="00C868E0" w:rsidRPr="00460FEB" w:rsidRDefault="00C868E0" w:rsidP="00C868E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C868E0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 xml:space="preserve"> </w:t>
      </w:r>
      <w:r w:rsidR="003C3B4D" w:rsidRPr="0060216F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5</w:t>
      </w:r>
      <w:r w:rsidRPr="00C868E0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 xml:space="preserve">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</w:t>
      </w:r>
      <w:r w:rsidRPr="00C868E0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_4/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views</w:t>
      </w:r>
      <w:r w:rsidRPr="00C868E0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  <w:proofErr w:type="spellStart"/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  <w:proofErr w:type="spellEnd"/>
    </w:p>
    <w:tbl>
      <w:tblPr>
        <w:tblW w:w="8851" w:type="dxa"/>
        <w:tblInd w:w="75" w:type="dxa"/>
        <w:tblLayout w:type="fixed"/>
        <w:tblLook w:val="0600" w:firstRow="0" w:lastRow="0" w:firstColumn="0" w:lastColumn="0" w:noHBand="1" w:noVBand="1"/>
      </w:tblPr>
      <w:tblGrid>
        <w:gridCol w:w="8851"/>
      </w:tblGrid>
      <w:tr w:rsidR="00C868E0" w:rsidRPr="009D109C" w:rsidTr="00C868E0">
        <w:trPr>
          <w:trHeight w:val="520"/>
        </w:trPr>
        <w:tc>
          <w:tcPr>
            <w:tcW w:w="8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68E0" w:rsidRPr="004C0A89" w:rsidRDefault="00C868E0" w:rsidP="00C868E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from </w:t>
            </w:r>
            <w:proofErr w:type="spellStart"/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components.models</w:t>
            </w:r>
            <w:proofErr w:type="spellEnd"/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import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Engine</w:t>
            </w:r>
          </w:p>
          <w:p w:rsidR="00C868E0" w:rsidRDefault="00C868E0" w:rsidP="00C868E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:rsidR="00C868E0" w:rsidRPr="003C3B4D" w:rsidRDefault="00C868E0" w:rsidP="00C868E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3C3B4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site = Engine()</w:t>
            </w:r>
          </w:p>
          <w:p w:rsidR="00C868E0" w:rsidRDefault="00C868E0" w:rsidP="00C868E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:rsidR="00C868E0" w:rsidRPr="009C0399" w:rsidRDefault="00C868E0" w:rsidP="00C868E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60F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460F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Класс</w:t>
            </w:r>
            <w:r w:rsidRPr="00460F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-</w:t>
            </w:r>
            <w:r w:rsidRPr="00460F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контроллер</w:t>
            </w:r>
            <w:r w:rsidRPr="00460F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- </w:t>
            </w:r>
            <w:r w:rsidRPr="00460F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Страница</w:t>
            </w:r>
            <w:r w:rsidRPr="00460F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"</w:t>
            </w:r>
            <w:r w:rsidRPr="00460F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Список</w:t>
            </w:r>
            <w:r w:rsidRPr="00460F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460F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курсов</w:t>
            </w:r>
            <w:r w:rsidRPr="00460F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"</w:t>
            </w:r>
            <w:r w:rsidRPr="00460F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class </w:t>
            </w:r>
            <w:proofErr w:type="spellStart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CoursesList</w:t>
            </w:r>
            <w:proofErr w:type="spellEnd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460FE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460FE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460FEB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__call__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460FE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request):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try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category = </w:t>
            </w:r>
            <w:proofErr w:type="spellStart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site.find_category_by_id</w:t>
            </w:r>
            <w:proofErr w:type="spellEnd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460FEB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(request[</w:t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460FE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request_params</w:t>
            </w:r>
            <w:proofErr w:type="spellEnd"/>
            <w:r w:rsidRPr="00460FE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][</w:t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'id'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]))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'200 OK'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render(</w:t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'course_list.html'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            </w:t>
            </w:r>
            <w:proofErr w:type="spellStart"/>
            <w:r w:rsidRPr="00460FE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objects_list</w:t>
            </w:r>
            <w:proofErr w:type="spellEnd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category.courses</w:t>
            </w:r>
            <w:proofErr w:type="spellEnd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            </w:t>
            </w:r>
            <w:r w:rsidRPr="00460FE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name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=category.name,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lastRenderedPageBreak/>
              <w:t xml:space="preserve">                                    </w:t>
            </w:r>
            <w:r w:rsidRPr="00460FE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id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=category.id)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except </w:t>
            </w:r>
            <w:proofErr w:type="spellStart"/>
            <w:r w:rsidRPr="00460FEB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KeyError</w:t>
            </w:r>
            <w:proofErr w:type="spellEnd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'200 OK'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'No courses have been added yet'</w:t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br/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br/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br/>
            </w:r>
            <w:r w:rsidRPr="00460F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460F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Класс</w:t>
            </w:r>
            <w:r w:rsidRPr="00460F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-</w:t>
            </w:r>
            <w:r w:rsidRPr="00460F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контроллер</w:t>
            </w:r>
            <w:r w:rsidRPr="00460F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- </w:t>
            </w:r>
            <w:r w:rsidRPr="00460F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Страница</w:t>
            </w:r>
            <w:r w:rsidRPr="00460F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"</w:t>
            </w:r>
            <w:r w:rsidRPr="00460F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Создать</w:t>
            </w:r>
            <w:r w:rsidRPr="00460F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460F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курс</w:t>
            </w:r>
            <w:r w:rsidRPr="00460F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"</w:t>
            </w:r>
            <w:r w:rsidRPr="00460F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class </w:t>
            </w:r>
            <w:proofErr w:type="spellStart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CreateCourse</w:t>
            </w:r>
            <w:proofErr w:type="spellEnd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category_id</w:t>
            </w:r>
            <w:proofErr w:type="spellEnd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-</w:t>
            </w:r>
            <w:r w:rsidRPr="00460FEB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1</w:t>
            </w:r>
            <w:r w:rsidRPr="00460FEB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br/>
            </w:r>
            <w:r w:rsidRPr="00460FEB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460FE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460FE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460FEB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__call__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460FE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request):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if 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request[</w:t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'method'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] == </w:t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'POST'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data = request[</w:t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'data'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]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name = data[</w:t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'name'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]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name = </w:t>
            </w:r>
            <w:proofErr w:type="spellStart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site.decode_value</w:t>
            </w:r>
            <w:proofErr w:type="spellEnd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(name)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category = </w:t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None</w:t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br/>
              <w:t xml:space="preserve">            if </w:t>
            </w:r>
            <w:proofErr w:type="spellStart"/>
            <w:r w:rsidRPr="00460FE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.category_id</w:t>
            </w:r>
            <w:proofErr w:type="spellEnd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!= -</w:t>
            </w:r>
            <w:r w:rsidRPr="00460FEB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1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category = </w:t>
            </w:r>
            <w:proofErr w:type="spellStart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site.find_category_by_id</w:t>
            </w:r>
            <w:proofErr w:type="spellEnd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460FEB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460FE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.category_id</w:t>
            </w:r>
            <w:proofErr w:type="spellEnd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))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course = </w:t>
            </w:r>
            <w:proofErr w:type="spellStart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site.create_course</w:t>
            </w:r>
            <w:proofErr w:type="spellEnd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'record'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name, category)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site.courses.append</w:t>
            </w:r>
            <w:proofErr w:type="spellEnd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(course)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'200 OK'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render(</w:t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'course_list.html'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            </w:t>
            </w:r>
            <w:proofErr w:type="spellStart"/>
            <w:r w:rsidRPr="00460FE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objects_list</w:t>
            </w:r>
            <w:proofErr w:type="spellEnd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category.courses</w:t>
            </w:r>
            <w:proofErr w:type="spellEnd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            </w:t>
            </w:r>
            <w:r w:rsidRPr="00460FE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name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=category.name,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            </w:t>
            </w:r>
            <w:r w:rsidRPr="00460FE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id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=category.id)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else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try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460FE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.category_id</w:t>
            </w:r>
            <w:proofErr w:type="spellEnd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460FEB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(request[</w:t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460FE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request_params</w:t>
            </w:r>
            <w:proofErr w:type="spellEnd"/>
            <w:r w:rsidRPr="00460FE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][</w:t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'id'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])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category = </w:t>
            </w:r>
            <w:proofErr w:type="spellStart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site.find_category_by_id</w:t>
            </w:r>
            <w:proofErr w:type="spellEnd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460FEB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460FE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.category_id</w:t>
            </w:r>
            <w:proofErr w:type="spellEnd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))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'200 OK'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render(</w:t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'create_course.html'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                </w:t>
            </w:r>
            <w:r w:rsidRPr="00460FE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name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=category.name,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                </w:t>
            </w:r>
            <w:r w:rsidRPr="00460FE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id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=category.id)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except </w:t>
            </w:r>
            <w:proofErr w:type="spellStart"/>
            <w:r w:rsidRPr="00460FEB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KeyError</w:t>
            </w:r>
            <w:proofErr w:type="spellEnd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'200 OK'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'No categories have been added yet'</w:t>
            </w:r>
          </w:p>
        </w:tc>
      </w:tr>
    </w:tbl>
    <w:p w:rsidR="00D401F6" w:rsidRPr="003C3B4D" w:rsidRDefault="00D401F6" w:rsidP="00D401F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E20CB52" wp14:editId="1B24C8A1">
                <wp:simplePos x="0" y="0"/>
                <wp:positionH relativeFrom="margin">
                  <wp:align>center</wp:align>
                </wp:positionH>
                <wp:positionV relativeFrom="paragraph">
                  <wp:posOffset>-6498176</wp:posOffset>
                </wp:positionV>
                <wp:extent cx="6660000" cy="9756000"/>
                <wp:effectExtent l="0" t="0" r="26670" b="17145"/>
                <wp:wrapNone/>
                <wp:docPr id="19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41DA34" id="Прямоугольник 12" o:spid="_x0000_s1026" style="position:absolute;margin-left:0;margin-top:-511.65pt;width:524.4pt;height:768.2pt;z-index:2517432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</w:p>
    <w:p w:rsidR="00D401F6" w:rsidRDefault="00D401F6" w:rsidP="00D401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курс относится к какой-либо категории. Значит создадим контроллеры, обеспечивающие получение списка категорий и создание новой категории.</w:t>
      </w:r>
    </w:p>
    <w:p w:rsidR="00740E3B" w:rsidRPr="00460FEB" w:rsidRDefault="00740E3B" w:rsidP="00740E3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BE2462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 w:rsidR="003C3B4D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6</w:t>
      </w:r>
      <w:r w:rsidRPr="00BE2462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step_4/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views</w:t>
      </w:r>
      <w:r w:rsidRPr="00BE246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</w:t>
      </w:r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</w:p>
    <w:tbl>
      <w:tblPr>
        <w:tblW w:w="8851" w:type="dxa"/>
        <w:tblInd w:w="75" w:type="dxa"/>
        <w:tblLayout w:type="fixed"/>
        <w:tblLook w:val="0600" w:firstRow="0" w:lastRow="0" w:firstColumn="0" w:lastColumn="0" w:noHBand="1" w:noVBand="1"/>
      </w:tblPr>
      <w:tblGrid>
        <w:gridCol w:w="8851"/>
      </w:tblGrid>
      <w:tr w:rsidR="00740E3B" w:rsidRPr="009D109C" w:rsidTr="00740E3B">
        <w:trPr>
          <w:trHeight w:val="520"/>
        </w:trPr>
        <w:tc>
          <w:tcPr>
            <w:tcW w:w="8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0E3B" w:rsidRPr="009C0399" w:rsidRDefault="00740E3B" w:rsidP="00740E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60F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460F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Класс</w:t>
            </w:r>
            <w:r w:rsidRPr="00460F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-</w:t>
            </w:r>
            <w:r w:rsidRPr="00460F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контроллер</w:t>
            </w:r>
            <w:r w:rsidRPr="00460F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- </w:t>
            </w:r>
            <w:r w:rsidRPr="00460F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Страница</w:t>
            </w:r>
            <w:r w:rsidRPr="00460F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"</w:t>
            </w:r>
            <w:r w:rsidRPr="00460F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Создать</w:t>
            </w:r>
            <w:r w:rsidRPr="00460F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460F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категорию</w:t>
            </w:r>
            <w:r w:rsidRPr="00460F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"</w:t>
            </w:r>
            <w:r w:rsidRPr="00460F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class </w:t>
            </w:r>
            <w:proofErr w:type="spellStart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CreateCategory</w:t>
            </w:r>
            <w:proofErr w:type="spellEnd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460FE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460FE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460FEB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__call__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460FE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request):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if 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request[</w:t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'method'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] == </w:t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'POST'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lastRenderedPageBreak/>
              <w:t xml:space="preserve">            </w:t>
            </w:r>
            <w:r w:rsidRPr="00460FEB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(request)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data = request[</w:t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'data'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]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name = data[</w:t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'name'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]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name = </w:t>
            </w:r>
            <w:proofErr w:type="spellStart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site.decode_value</w:t>
            </w:r>
            <w:proofErr w:type="spellEnd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(name)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category_id</w:t>
            </w:r>
            <w:proofErr w:type="spellEnd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data.get</w:t>
            </w:r>
            <w:proofErr w:type="spellEnd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460FE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category_id</w:t>
            </w:r>
            <w:proofErr w:type="spellEnd"/>
            <w:r w:rsidRPr="00460FE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category = </w:t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None</w:t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br/>
              <w:t xml:space="preserve">            if </w:t>
            </w:r>
            <w:proofErr w:type="spellStart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category_id</w:t>
            </w:r>
            <w:proofErr w:type="spellEnd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category = </w:t>
            </w:r>
            <w:proofErr w:type="spellStart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site.find_category_by_id</w:t>
            </w:r>
            <w:proofErr w:type="spellEnd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460FEB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category_id</w:t>
            </w:r>
            <w:proofErr w:type="spellEnd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))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new_category</w:t>
            </w:r>
            <w:proofErr w:type="spellEnd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site.create_category</w:t>
            </w:r>
            <w:proofErr w:type="spellEnd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(name, category)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site.categories.append</w:t>
            </w:r>
            <w:proofErr w:type="spellEnd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new_category</w:t>
            </w:r>
            <w:proofErr w:type="spellEnd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'200 OK'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render(</w:t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'index.html'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            </w:t>
            </w:r>
            <w:proofErr w:type="spellStart"/>
            <w:r w:rsidRPr="00460FE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objects_list</w:t>
            </w:r>
            <w:proofErr w:type="spellEnd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site.categories</w:t>
            </w:r>
            <w:proofErr w:type="spellEnd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else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categories = </w:t>
            </w:r>
            <w:proofErr w:type="spellStart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site.categories</w:t>
            </w:r>
            <w:proofErr w:type="spellEnd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'200 OK'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render(</w:t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'create_category.html'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            </w:t>
            </w:r>
            <w:r w:rsidRPr="00460FE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categories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=categories)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460F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460F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Класс</w:t>
            </w:r>
            <w:r w:rsidRPr="00460F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-</w:t>
            </w:r>
            <w:r w:rsidRPr="00460F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контроллер</w:t>
            </w:r>
            <w:r w:rsidRPr="00460F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- </w:t>
            </w:r>
            <w:r w:rsidRPr="00460F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Страница</w:t>
            </w:r>
            <w:r w:rsidRPr="00460F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"</w:t>
            </w:r>
            <w:r w:rsidRPr="00460F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Список</w:t>
            </w:r>
            <w:r w:rsidRPr="00460F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460F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категорий</w:t>
            </w:r>
            <w:r w:rsidRPr="00460F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"</w:t>
            </w:r>
            <w:r w:rsidRPr="00460F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class </w:t>
            </w:r>
            <w:proofErr w:type="spellStart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CategoryList</w:t>
            </w:r>
            <w:proofErr w:type="spellEnd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460FE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460FE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460FEB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__call__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460FE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request):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'200 OK'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render(</w:t>
            </w:r>
            <w:r w:rsidRPr="00460FE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'category_list.html'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</w:t>
            </w:r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        </w:t>
            </w:r>
            <w:proofErr w:type="spellStart"/>
            <w:r w:rsidRPr="00460FE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objects_list</w:t>
            </w:r>
            <w:proofErr w:type="spellEnd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site.categories</w:t>
            </w:r>
            <w:proofErr w:type="spellEnd"/>
            <w:r w:rsidRPr="00460F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</w:p>
        </w:tc>
      </w:tr>
    </w:tbl>
    <w:p w:rsidR="00740E3B" w:rsidRDefault="00740E3B" w:rsidP="00740E3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FF53CBE" wp14:editId="5E282621">
                <wp:simplePos x="0" y="0"/>
                <wp:positionH relativeFrom="margin">
                  <wp:align>center</wp:align>
                </wp:positionH>
                <wp:positionV relativeFrom="paragraph">
                  <wp:posOffset>-4763660</wp:posOffset>
                </wp:positionV>
                <wp:extent cx="6660000" cy="9756000"/>
                <wp:effectExtent l="0" t="0" r="26670" b="17145"/>
                <wp:wrapNone/>
                <wp:docPr id="20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87E84C" id="Прямоугольник 12" o:spid="_x0000_s1026" style="position:absolute;margin-left:0;margin-top:-375.1pt;width:524.4pt;height:768.2pt;z-index:2517452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Еще одним штрихом на текущем этапе будет добавление контроллеров для страниц «Расписание» и «404».</w:t>
      </w:r>
    </w:p>
    <w:p w:rsidR="00740E3B" w:rsidRPr="00460FEB" w:rsidRDefault="00740E3B" w:rsidP="00740E3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BE2462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 w:rsidR="003C3B4D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7</w:t>
      </w:r>
      <w:r w:rsidRPr="00BE2462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step_4/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views</w:t>
      </w:r>
      <w:r w:rsidRPr="00BE246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</w:t>
      </w:r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</w:p>
    <w:tbl>
      <w:tblPr>
        <w:tblW w:w="8851" w:type="dxa"/>
        <w:tblInd w:w="75" w:type="dxa"/>
        <w:tblLayout w:type="fixed"/>
        <w:tblLook w:val="0600" w:firstRow="0" w:lastRow="0" w:firstColumn="0" w:lastColumn="0" w:noHBand="1" w:noVBand="1"/>
      </w:tblPr>
      <w:tblGrid>
        <w:gridCol w:w="8851"/>
      </w:tblGrid>
      <w:tr w:rsidR="00740E3B" w:rsidRPr="009D109C" w:rsidTr="00740E3B">
        <w:trPr>
          <w:trHeight w:val="520"/>
        </w:trPr>
        <w:tc>
          <w:tcPr>
            <w:tcW w:w="8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0E3B" w:rsidRPr="003C3B4D" w:rsidRDefault="00740E3B" w:rsidP="00740E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3C3B4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from </w:t>
            </w:r>
            <w:proofErr w:type="spellStart"/>
            <w:r w:rsidRPr="003C3B4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datetime</w:t>
            </w:r>
            <w:proofErr w:type="spellEnd"/>
            <w:r w:rsidRPr="003C3B4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3C3B4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import </w:t>
            </w:r>
            <w:r w:rsidRPr="003C3B4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date</w:t>
            </w:r>
          </w:p>
          <w:p w:rsidR="00740E3B" w:rsidRDefault="00740E3B" w:rsidP="00740E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</w:pPr>
          </w:p>
          <w:p w:rsidR="00740E3B" w:rsidRDefault="00740E3B" w:rsidP="00740E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</w:pPr>
          </w:p>
          <w:p w:rsidR="00740E3B" w:rsidRPr="009C0399" w:rsidRDefault="00740E3B" w:rsidP="00740E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7C2B1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7C2B1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Класс</w:t>
            </w:r>
            <w:r w:rsidRPr="007C2B1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-</w:t>
            </w:r>
            <w:r w:rsidRPr="007C2B1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контроллер</w:t>
            </w:r>
            <w:r w:rsidRPr="007C2B1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- </w:t>
            </w:r>
            <w:r w:rsidRPr="007C2B1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Страница</w:t>
            </w:r>
            <w:r w:rsidRPr="007C2B1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"</w:t>
            </w:r>
            <w:r w:rsidRPr="007C2B1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Расписания</w:t>
            </w:r>
            <w:r w:rsidRPr="007C2B1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"</w:t>
            </w:r>
            <w:r w:rsidRPr="007C2B1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7C2B1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class </w:t>
            </w:r>
            <w:proofErr w:type="spellStart"/>
            <w:r w:rsidRPr="007C2B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StudyPrograms</w:t>
            </w:r>
            <w:proofErr w:type="spellEnd"/>
            <w:r w:rsidRPr="007C2B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7C2B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7C2B1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7C2B1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7C2B1F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__call__</w:t>
            </w:r>
            <w:r w:rsidRPr="007C2B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7C2B1F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7C2B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request):</w:t>
            </w:r>
            <w:r w:rsidRPr="007C2B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7C2B1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r w:rsidRPr="007C2B1F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'200 OK'</w:t>
            </w:r>
            <w:r w:rsidRPr="007C2B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render(</w:t>
            </w:r>
            <w:r w:rsidRPr="007C2B1F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'study-programs.html'</w:t>
            </w:r>
            <w:r w:rsidRPr="007C2B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r w:rsidRPr="007C2B1F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data</w:t>
            </w:r>
            <w:r w:rsidRPr="007C2B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7C2B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date.today</w:t>
            </w:r>
            <w:proofErr w:type="spellEnd"/>
            <w:r w:rsidRPr="007C2B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())</w:t>
            </w:r>
            <w:r w:rsidRPr="007C2B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7C2B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7C2B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7C2B1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7C2B1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Класс</w:t>
            </w:r>
            <w:r w:rsidRPr="007C2B1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-</w:t>
            </w:r>
            <w:r w:rsidRPr="007C2B1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контроллер</w:t>
            </w:r>
            <w:r w:rsidRPr="007C2B1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- </w:t>
            </w:r>
            <w:r w:rsidRPr="007C2B1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Страница</w:t>
            </w:r>
            <w:r w:rsidRPr="007C2B1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404</w:t>
            </w:r>
            <w:r w:rsidRPr="007C2B1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7C2B1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class </w:t>
            </w:r>
            <w:r w:rsidRPr="007C2B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NotFound404:</w:t>
            </w:r>
            <w:r w:rsidRPr="007C2B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7C2B1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7C2B1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7C2B1F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__call__</w:t>
            </w:r>
            <w:r w:rsidRPr="007C2B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7C2B1F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7C2B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request):</w:t>
            </w:r>
            <w:r w:rsidRPr="007C2B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7C2B1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r w:rsidRPr="007C2B1F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'404 WHAT'</w:t>
            </w:r>
            <w:r w:rsidRPr="007C2B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r w:rsidRPr="007C2B1F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'404 PAGE Not Found'</w:t>
            </w:r>
          </w:p>
        </w:tc>
      </w:tr>
    </w:tbl>
    <w:p w:rsidR="00740E3B" w:rsidRDefault="00740E3B" w:rsidP="00D401F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740E3B" w:rsidRDefault="00740E3B" w:rsidP="00740E3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Контроллеры-обработчики готовы. Теперь необходимо определить, как пути они будут обрабатывать. Нужно перейти к файлу </w:t>
      </w:r>
      <w:proofErr w:type="spellStart"/>
      <w:r w:rsidRPr="00DE250D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urls</w:t>
      </w:r>
      <w:proofErr w:type="spellEnd"/>
      <w:r w:rsidRPr="00DE250D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proofErr w:type="spellStart"/>
      <w:r w:rsidRPr="00DE250D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proofErr w:type="spellEnd"/>
      <w:r w:rsidRPr="00DE250D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выполнить нужные привязки.</w:t>
      </w:r>
    </w:p>
    <w:bookmarkStart w:id="2" w:name="_Toc75779679"/>
    <w:p w:rsidR="008B1FD7" w:rsidRPr="008B1FD7" w:rsidRDefault="008B1FD7" w:rsidP="008B1FD7">
      <w:pPr>
        <w:pStyle w:val="1"/>
        <w:rPr>
          <w:noProof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9BC3B7A" wp14:editId="55429B93">
                <wp:simplePos x="0" y="0"/>
                <wp:positionH relativeFrom="margin">
                  <wp:posOffset>-477520</wp:posOffset>
                </wp:positionH>
                <wp:positionV relativeFrom="paragraph">
                  <wp:posOffset>-460292</wp:posOffset>
                </wp:positionV>
                <wp:extent cx="6660000" cy="9756000"/>
                <wp:effectExtent l="0" t="0" r="26670" b="17145"/>
                <wp:wrapNone/>
                <wp:docPr id="21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355C3A" id="Прямоугольник 12" o:spid="_x0000_s1026" style="position:absolute;margin-left:-37.6pt;margin-top:-36.25pt;width:524.4pt;height:768.2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" filled="f" strokecolor="#2f5496 [2404]" strokeweight="1pt">
                <w10:wrap anchorx="margin"/>
              </v:rect>
            </w:pict>
          </mc:Fallback>
        </mc:AlternateContent>
      </w:r>
      <w:r>
        <w:rPr>
          <w:noProof/>
        </w:rPr>
        <w:t>Добавляем привязку к маршрутам и Добавляем шаблоны</w:t>
      </w:r>
      <w:bookmarkEnd w:id="2"/>
    </w:p>
    <w:p w:rsidR="008B1FD7" w:rsidRDefault="008B1FD7" w:rsidP="005B6B2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</w:pPr>
      <w:bookmarkStart w:id="3" w:name="_GoBack"/>
      <w:bookmarkEnd w:id="3"/>
    </w:p>
    <w:p w:rsidR="005B6B25" w:rsidRPr="00460FEB" w:rsidRDefault="005B6B25" w:rsidP="005B6B2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BE2462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 w:rsidR="003C3B4D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8</w:t>
      </w:r>
      <w:r w:rsidRPr="00BE2462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step_4/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urls</w:t>
      </w:r>
      <w:r w:rsidRPr="00BE246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</w:t>
      </w:r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</w:p>
    <w:tbl>
      <w:tblPr>
        <w:tblW w:w="8851" w:type="dxa"/>
        <w:tblInd w:w="75" w:type="dxa"/>
        <w:tblLayout w:type="fixed"/>
        <w:tblLook w:val="0600" w:firstRow="0" w:lastRow="0" w:firstColumn="0" w:lastColumn="0" w:noHBand="1" w:noVBand="1"/>
      </w:tblPr>
      <w:tblGrid>
        <w:gridCol w:w="8851"/>
      </w:tblGrid>
      <w:tr w:rsidR="005B6B25" w:rsidRPr="009D109C" w:rsidTr="005B6B25">
        <w:trPr>
          <w:trHeight w:val="520"/>
        </w:trPr>
        <w:tc>
          <w:tcPr>
            <w:tcW w:w="8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6B25" w:rsidRPr="009C0399" w:rsidRDefault="005B6B25" w:rsidP="005B6B2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8257F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from </w:t>
            </w:r>
            <w:r w:rsidRPr="008257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views </w:t>
            </w:r>
            <w:r w:rsidRPr="008257F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import </w:t>
            </w:r>
            <w:r w:rsidRPr="008257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Index, About, </w:t>
            </w:r>
            <w:proofErr w:type="spellStart"/>
            <w:r w:rsidRPr="008257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StudyPrograms</w:t>
            </w:r>
            <w:proofErr w:type="spellEnd"/>
            <w:r w:rsidRPr="008257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8257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CoursesList</w:t>
            </w:r>
            <w:proofErr w:type="spellEnd"/>
            <w:r w:rsidRPr="008257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\</w:t>
            </w:r>
            <w:r w:rsidRPr="008257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8257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CreateCourse</w:t>
            </w:r>
            <w:proofErr w:type="spellEnd"/>
            <w:r w:rsidRPr="008257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8257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CreateCategory</w:t>
            </w:r>
            <w:proofErr w:type="spellEnd"/>
            <w:r w:rsidRPr="008257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8257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CategoryList</w:t>
            </w:r>
            <w:proofErr w:type="spellEnd"/>
            <w:r w:rsidRPr="008257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8257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8257F3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8257F3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Набор</w:t>
            </w:r>
            <w:r w:rsidRPr="008257F3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8257F3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привязок</w:t>
            </w:r>
            <w:r w:rsidRPr="008257F3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: </w:t>
            </w:r>
            <w:r w:rsidRPr="008257F3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путь</w:t>
            </w:r>
            <w:r w:rsidRPr="008257F3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-</w:t>
            </w:r>
            <w:r w:rsidRPr="008257F3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контроллер</w:t>
            </w:r>
            <w:r w:rsidRPr="008257F3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8257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routes = {</w:t>
            </w:r>
            <w:r w:rsidRPr="008257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8257F3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'/'</w:t>
            </w:r>
            <w:r w:rsidRPr="008257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 Index(),</w:t>
            </w:r>
            <w:r w:rsidRPr="008257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8257F3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'/about/'</w:t>
            </w:r>
            <w:r w:rsidRPr="008257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 About(),</w:t>
            </w:r>
            <w:r w:rsidRPr="008257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8257F3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'/</w:t>
            </w:r>
            <w:proofErr w:type="spellStart"/>
            <w:r w:rsidRPr="008257F3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study_programs</w:t>
            </w:r>
            <w:proofErr w:type="spellEnd"/>
            <w:r w:rsidRPr="008257F3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/'</w:t>
            </w:r>
            <w:r w:rsidRPr="008257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proofErr w:type="spellStart"/>
            <w:r w:rsidRPr="008257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StudyPrograms</w:t>
            </w:r>
            <w:proofErr w:type="spellEnd"/>
            <w:r w:rsidRPr="008257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(),</w:t>
            </w:r>
            <w:r w:rsidRPr="008257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8257F3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'/courses-list/'</w:t>
            </w:r>
            <w:r w:rsidRPr="008257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proofErr w:type="spellStart"/>
            <w:r w:rsidRPr="008257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CoursesList</w:t>
            </w:r>
            <w:proofErr w:type="spellEnd"/>
            <w:r w:rsidRPr="008257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(),</w:t>
            </w:r>
            <w:r w:rsidRPr="008257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8257F3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'/create-course/'</w:t>
            </w:r>
            <w:r w:rsidRPr="008257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proofErr w:type="spellStart"/>
            <w:r w:rsidRPr="008257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CreateCourse</w:t>
            </w:r>
            <w:proofErr w:type="spellEnd"/>
            <w:r w:rsidRPr="008257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(),</w:t>
            </w:r>
            <w:r w:rsidRPr="008257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8257F3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'/create-category/'</w:t>
            </w:r>
            <w:r w:rsidRPr="008257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proofErr w:type="spellStart"/>
            <w:r w:rsidRPr="008257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CreateCategory</w:t>
            </w:r>
            <w:proofErr w:type="spellEnd"/>
            <w:r w:rsidRPr="008257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(),</w:t>
            </w:r>
            <w:r w:rsidRPr="008257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8257F3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'/category-list/'</w:t>
            </w:r>
            <w:r w:rsidRPr="008257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proofErr w:type="spellStart"/>
            <w:r w:rsidRPr="008257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CategoryList</w:t>
            </w:r>
            <w:proofErr w:type="spellEnd"/>
            <w:r w:rsidRPr="008257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</w:t>
            </w:r>
            <w:r w:rsidRPr="008257F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}</w:t>
            </w:r>
          </w:p>
        </w:tc>
      </w:tr>
    </w:tbl>
    <w:p w:rsidR="00882D56" w:rsidRDefault="00882D56" w:rsidP="00D401F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882D56" w:rsidRDefault="00882D56" w:rsidP="00882D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Контроллеры-обработчики</w:t>
      </w:r>
      <w:r w:rsidRPr="00882D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том числе обеспечивают визуализацию страниц отображения списка категорий, курсов, страниц добавления записей в эти списки. Необходимо подготовить сами страницы, т.е. соответствующие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25FD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шаблоны.</w:t>
      </w:r>
    </w:p>
    <w:p w:rsidR="00882D56" w:rsidRPr="0060216F" w:rsidRDefault="00882D56" w:rsidP="00882D5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60216F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 xml:space="preserve"> </w:t>
      </w:r>
      <w:r w:rsidR="003C3B4D" w:rsidRPr="0060216F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9</w:t>
      </w:r>
      <w:r w:rsidRPr="0060216F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 xml:space="preserve">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</w:t>
      </w:r>
      <w:r w:rsidRPr="0060216F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_4/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templates</w:t>
      </w:r>
      <w:r w:rsidRPr="0060216F">
        <w:rPr>
          <w:rFonts w:ascii="Times New Roman" w:hAnsi="Times New Roman" w:cs="Times New Roman"/>
          <w:b/>
          <w:sz w:val="28"/>
          <w:szCs w:val="28"/>
          <w:u w:val="single"/>
        </w:rPr>
        <w:t>/</w:t>
      </w:r>
      <w:r w:rsidRPr="004C0A89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study</w:t>
      </w:r>
      <w:r w:rsidRPr="0060216F">
        <w:rPr>
          <w:rFonts w:ascii="Times New Roman" w:hAnsi="Times New Roman" w:cs="Times New Roman"/>
          <w:b/>
          <w:sz w:val="28"/>
          <w:szCs w:val="28"/>
          <w:u w:val="single"/>
        </w:rPr>
        <w:t>-</w:t>
      </w:r>
      <w:r w:rsidRPr="004C0A89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programs</w:t>
      </w:r>
      <w:r w:rsidRPr="0060216F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  <w:r w:rsidRPr="004C0A89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html</w:t>
      </w:r>
    </w:p>
    <w:tbl>
      <w:tblPr>
        <w:tblW w:w="8851" w:type="dxa"/>
        <w:tblInd w:w="75" w:type="dxa"/>
        <w:tblLayout w:type="fixed"/>
        <w:tblLook w:val="0600" w:firstRow="0" w:lastRow="0" w:firstColumn="0" w:lastColumn="0" w:noHBand="1" w:noVBand="1"/>
      </w:tblPr>
      <w:tblGrid>
        <w:gridCol w:w="8851"/>
      </w:tblGrid>
      <w:tr w:rsidR="00882D56" w:rsidRPr="0060216F" w:rsidTr="00882D56">
        <w:trPr>
          <w:trHeight w:val="520"/>
        </w:trPr>
        <w:tc>
          <w:tcPr>
            <w:tcW w:w="8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2D56" w:rsidRPr="00013EA0" w:rsidRDefault="00882D56" w:rsidP="00882D5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DE250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{% </w:t>
            </w:r>
            <w:r w:rsidRPr="00882D5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extends</w:t>
            </w:r>
            <w:r w:rsidRPr="00DE250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"</w:t>
            </w:r>
            <w:r w:rsidRPr="00882D5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base</w:t>
            </w:r>
            <w:r w:rsidRPr="00DE250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.</w:t>
            </w:r>
            <w:r w:rsidRPr="00882D5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html</w:t>
            </w:r>
            <w:r w:rsidRPr="00DE250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" </w:t>
            </w:r>
            <w:proofErr w:type="gramStart"/>
            <w:r w:rsidRPr="00DE250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%}</w:t>
            </w:r>
            <w:r w:rsidRPr="00DE250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>{</w:t>
            </w:r>
            <w:proofErr w:type="gramEnd"/>
            <w:r w:rsidRPr="00DE250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% </w:t>
            </w:r>
            <w:r w:rsidRPr="00882D5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block</w:t>
            </w:r>
            <w:r w:rsidRPr="00DE250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82D5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title</w:t>
            </w:r>
            <w:r w:rsidRPr="00DE250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%}</w:t>
            </w:r>
            <w:r w:rsidRPr="00DE250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Обучение</w:t>
            </w:r>
            <w:r w:rsidRPr="00DE250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программированию</w:t>
            </w:r>
            <w:r w:rsidRPr="00DE250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013EA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{% </w:t>
            </w:r>
            <w:proofErr w:type="spellStart"/>
            <w:r w:rsidRPr="00882D5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endblock</w:t>
            </w:r>
            <w:proofErr w:type="spellEnd"/>
            <w:r w:rsidRPr="00013EA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%}</w:t>
            </w:r>
            <w:r w:rsidRPr="00013EA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{% </w:t>
            </w:r>
            <w:r w:rsidRPr="00882D5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block</w:t>
            </w:r>
            <w:r w:rsidRPr="00013EA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82D5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style</w:t>
            </w:r>
            <w:r w:rsidRPr="00013EA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%}</w:t>
            </w:r>
            <w:r w:rsidRPr="00013EA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{% </w:t>
            </w:r>
            <w:r w:rsidRPr="00882D5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include</w:t>
            </w:r>
            <w:r w:rsidRPr="00013EA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"</w:t>
            </w:r>
            <w:proofErr w:type="spellStart"/>
            <w:r w:rsidRPr="00882D5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inc</w:t>
            </w:r>
            <w:proofErr w:type="spellEnd"/>
            <w:r w:rsidRPr="00013EA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-</w:t>
            </w:r>
            <w:r w:rsidRPr="00882D5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style</w:t>
            </w:r>
            <w:r w:rsidRPr="00013EA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.</w:t>
            </w:r>
            <w:r w:rsidRPr="00882D5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html</w:t>
            </w:r>
            <w:r w:rsidRPr="00013EA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" %}</w:t>
            </w:r>
            <w:r w:rsidRPr="00013EA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{% </w:t>
            </w:r>
            <w:proofErr w:type="spellStart"/>
            <w:r w:rsidRPr="00882D5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endblock</w:t>
            </w:r>
            <w:proofErr w:type="spellEnd"/>
            <w:r w:rsidRPr="00013EA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%}</w:t>
            </w:r>
            <w:r w:rsidRPr="00013EA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{% </w:t>
            </w:r>
            <w:r w:rsidRPr="00882D5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block</w:t>
            </w:r>
            <w:r w:rsidRPr="00013EA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82D5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menu</w:t>
            </w:r>
            <w:r w:rsidRPr="00013EA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%}</w:t>
            </w:r>
            <w:r w:rsidRPr="00013EA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{% </w:t>
            </w:r>
            <w:r w:rsidRPr="00882D5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include</w:t>
            </w:r>
            <w:r w:rsidRPr="00013EA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"</w:t>
            </w:r>
            <w:proofErr w:type="spellStart"/>
            <w:r w:rsidRPr="00882D5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inc</w:t>
            </w:r>
            <w:proofErr w:type="spellEnd"/>
            <w:r w:rsidRPr="00013EA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-</w:t>
            </w:r>
            <w:r w:rsidRPr="00882D5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menu</w:t>
            </w:r>
            <w:r w:rsidRPr="00013EA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.</w:t>
            </w:r>
            <w:r w:rsidRPr="00882D5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html</w:t>
            </w:r>
            <w:r w:rsidRPr="00013EA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" %}</w:t>
            </w:r>
            <w:r w:rsidRPr="00013EA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{% </w:t>
            </w:r>
            <w:proofErr w:type="spellStart"/>
            <w:r w:rsidRPr="00882D5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endblock</w:t>
            </w:r>
            <w:proofErr w:type="spellEnd"/>
            <w:r w:rsidRPr="00013EA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%}</w:t>
            </w:r>
            <w:r w:rsidRPr="00013EA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{% </w:t>
            </w:r>
            <w:r w:rsidRPr="00882D5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block</w:t>
            </w:r>
            <w:r w:rsidRPr="00013EA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82D5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body</w:t>
            </w:r>
            <w:r w:rsidRPr="00013EA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%}</w:t>
            </w:r>
            <w:r w:rsidRPr="00013EA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{% </w:t>
            </w:r>
            <w:r w:rsidRPr="00882D5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include</w:t>
            </w:r>
            <w:r w:rsidRPr="00013EA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"</w:t>
            </w:r>
            <w:proofErr w:type="spellStart"/>
            <w:r w:rsidRPr="00882D5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inc</w:t>
            </w:r>
            <w:proofErr w:type="spellEnd"/>
            <w:r w:rsidRPr="00013EA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-</w:t>
            </w:r>
            <w:r w:rsidRPr="00882D5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index</w:t>
            </w:r>
            <w:r w:rsidRPr="00013EA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-</w:t>
            </w:r>
            <w:r w:rsidRPr="00882D5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body</w:t>
            </w:r>
            <w:r w:rsidRPr="00013EA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.</w:t>
            </w:r>
            <w:r w:rsidRPr="00882D5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html</w:t>
            </w:r>
            <w:r w:rsidRPr="00013EA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" %}</w:t>
            </w:r>
            <w:r w:rsidRPr="00013EA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{% </w:t>
            </w:r>
            <w:proofErr w:type="spellStart"/>
            <w:r w:rsidRPr="00882D5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endblock</w:t>
            </w:r>
            <w:proofErr w:type="spellEnd"/>
            <w:r w:rsidRPr="00013EA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%}</w:t>
            </w:r>
          </w:p>
        </w:tc>
      </w:tr>
    </w:tbl>
    <w:p w:rsidR="00882D56" w:rsidRPr="00013EA0" w:rsidRDefault="00882D56" w:rsidP="00882D56"/>
    <w:p w:rsidR="00882D56" w:rsidRPr="004C0A89" w:rsidRDefault="00882D56" w:rsidP="00882D5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BE2462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 w:rsidR="003C3B4D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10</w:t>
      </w:r>
      <w:r w:rsidRPr="00BE2462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step_4/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templates/</w:t>
      </w:r>
      <w:r w:rsidRPr="004C0A89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category_list.html</w:t>
      </w:r>
    </w:p>
    <w:tbl>
      <w:tblPr>
        <w:tblW w:w="8851" w:type="dxa"/>
        <w:tblInd w:w="75" w:type="dxa"/>
        <w:tblLayout w:type="fixed"/>
        <w:tblLook w:val="0600" w:firstRow="0" w:lastRow="0" w:firstColumn="0" w:lastColumn="0" w:noHBand="1" w:noVBand="1"/>
      </w:tblPr>
      <w:tblGrid>
        <w:gridCol w:w="8851"/>
      </w:tblGrid>
      <w:tr w:rsidR="00882D56" w:rsidRPr="009D109C" w:rsidTr="00882D56">
        <w:trPr>
          <w:trHeight w:val="520"/>
        </w:trPr>
        <w:tc>
          <w:tcPr>
            <w:tcW w:w="8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2D56" w:rsidRPr="004C0A89" w:rsidRDefault="00882D56" w:rsidP="00882D5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{% extends "base.html" %}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{% block title %}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Список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курсов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{% </w:t>
            </w:r>
            <w:proofErr w:type="spellStart"/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endblock</w:t>
            </w:r>
            <w:proofErr w:type="spellEnd"/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%}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lastRenderedPageBreak/>
              <w:t>{% block style %}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{% include "inc-style.html" %}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{% </w:t>
            </w:r>
            <w:proofErr w:type="spellStart"/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endblock</w:t>
            </w:r>
            <w:proofErr w:type="spellEnd"/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%}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{% block menu %}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{% include "inc-menu.html" %}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{% </w:t>
            </w:r>
            <w:proofErr w:type="spellStart"/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endblock</w:t>
            </w:r>
            <w:proofErr w:type="spellEnd"/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%}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{% block body %}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a </w:t>
            </w:r>
            <w:proofErr w:type="spellStart"/>
            <w:r w:rsidRPr="004C0A8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href</w:t>
            </w:r>
            <w:proofErr w:type="spellEnd"/>
            <w:r w:rsidRPr="004C0A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="/"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назад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a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h1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Список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категорий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h1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ul</w:t>
            </w:r>
            <w:proofErr w:type="spellEnd"/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{% for item in </w:t>
            </w:r>
            <w:proofErr w:type="spellStart"/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objects_list</w:t>
            </w:r>
            <w:proofErr w:type="spellEnd"/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%}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{{item.name}}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span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Количество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курсов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 {{</w:t>
            </w:r>
            <w:proofErr w:type="spellStart"/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item.course_count</w:t>
            </w:r>
            <w:proofErr w:type="spellEnd"/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()}}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span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{% </w:t>
            </w:r>
            <w:proofErr w:type="spellStart"/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endfor</w:t>
            </w:r>
            <w:proofErr w:type="spellEnd"/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%}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proofErr w:type="spellStart"/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ul</w:t>
            </w:r>
            <w:proofErr w:type="spellEnd"/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a </w:t>
            </w:r>
            <w:proofErr w:type="spellStart"/>
            <w:r w:rsidRPr="004C0A8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href</w:t>
            </w:r>
            <w:proofErr w:type="spellEnd"/>
            <w:r w:rsidRPr="004C0A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="/courses-list/"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Список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курсов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a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&gt;&lt;/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a </w:t>
            </w:r>
            <w:proofErr w:type="spellStart"/>
            <w:r w:rsidRPr="004C0A8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href</w:t>
            </w:r>
            <w:proofErr w:type="spellEnd"/>
            <w:r w:rsidRPr="004C0A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="/create-course/"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Создать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курс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a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&gt;&lt;/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{% </w:t>
            </w:r>
            <w:proofErr w:type="spellStart"/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endblock</w:t>
            </w:r>
            <w:proofErr w:type="spellEnd"/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%}</w:t>
            </w:r>
          </w:p>
        </w:tc>
      </w:tr>
    </w:tbl>
    <w:p w:rsidR="00882D56" w:rsidRDefault="00882D56" w:rsidP="00882D56">
      <w:pPr>
        <w:rPr>
          <w:lang w:val="en-US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3431BE5" wp14:editId="009208DF">
                <wp:simplePos x="0" y="0"/>
                <wp:positionH relativeFrom="margin">
                  <wp:align>center</wp:align>
                </wp:positionH>
                <wp:positionV relativeFrom="paragraph">
                  <wp:posOffset>-4194285</wp:posOffset>
                </wp:positionV>
                <wp:extent cx="6660000" cy="9756000"/>
                <wp:effectExtent l="0" t="0" r="26670" b="17145"/>
                <wp:wrapNone/>
                <wp:docPr id="22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E34D80" id="Прямоугольник 12" o:spid="_x0000_s1026" style="position:absolute;margin-left:0;margin-top:-330.25pt;width:524.4pt;height:768.2pt;z-index:2517493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</w:p>
    <w:p w:rsidR="00882D56" w:rsidRPr="004C0A89" w:rsidRDefault="00882D56" w:rsidP="003C3B4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BE2462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 w:rsidR="003C3B4D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11</w:t>
      </w:r>
      <w:r w:rsidRPr="00BE2462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step_4/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templates/</w:t>
      </w:r>
      <w:r w:rsidRPr="004C0A89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create_category.html</w:t>
      </w:r>
    </w:p>
    <w:tbl>
      <w:tblPr>
        <w:tblW w:w="8851" w:type="dxa"/>
        <w:tblInd w:w="75" w:type="dxa"/>
        <w:tblLayout w:type="fixed"/>
        <w:tblLook w:val="0600" w:firstRow="0" w:lastRow="0" w:firstColumn="0" w:lastColumn="0" w:noHBand="1" w:noVBand="1"/>
      </w:tblPr>
      <w:tblGrid>
        <w:gridCol w:w="8851"/>
      </w:tblGrid>
      <w:tr w:rsidR="00882D56" w:rsidRPr="009D109C" w:rsidTr="00882D56">
        <w:trPr>
          <w:trHeight w:val="520"/>
        </w:trPr>
        <w:tc>
          <w:tcPr>
            <w:tcW w:w="8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2D56" w:rsidRPr="004C0A89" w:rsidRDefault="00882D56" w:rsidP="00882D5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{% extends "base.html" %}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{% block title %}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Создание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курса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{</w:t>
            </w:r>
            <w:proofErr w:type="gramEnd"/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% </w:t>
            </w:r>
            <w:proofErr w:type="spellStart"/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endblock</w:t>
            </w:r>
            <w:proofErr w:type="spellEnd"/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%}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{% block style %}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{% include "inc-style.html" %}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{% </w:t>
            </w:r>
            <w:proofErr w:type="spellStart"/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endblock</w:t>
            </w:r>
            <w:proofErr w:type="spellEnd"/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%}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{% block menu %}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{% include "inc-menu.html" %}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{% </w:t>
            </w:r>
            <w:proofErr w:type="spellStart"/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endblock</w:t>
            </w:r>
            <w:proofErr w:type="spellEnd"/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%}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{% block body %}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h1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Создание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категории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h1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form 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method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="post"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input 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type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="text" 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name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="name" 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placeholder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Название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button 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type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="submit"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Сохранить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и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вернуться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на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главную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button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form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{% </w:t>
            </w:r>
            <w:proofErr w:type="spellStart"/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endblock</w:t>
            </w:r>
            <w:proofErr w:type="spellEnd"/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%}</w:t>
            </w:r>
          </w:p>
        </w:tc>
      </w:tr>
    </w:tbl>
    <w:p w:rsidR="00882D56" w:rsidRDefault="00882D56" w:rsidP="00882D56">
      <w:pPr>
        <w:rPr>
          <w:lang w:val="en-US"/>
        </w:rPr>
      </w:pPr>
    </w:p>
    <w:p w:rsidR="00882D56" w:rsidRPr="004C0A89" w:rsidRDefault="00882D56" w:rsidP="00882D5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BE2462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1</w:t>
      </w:r>
      <w:r w:rsidR="003C3B4D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2</w:t>
      </w:r>
      <w:r w:rsidRPr="00BE2462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step_4/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templates/</w:t>
      </w:r>
      <w:r w:rsidRPr="004C0A89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course_list.html</w:t>
      </w:r>
    </w:p>
    <w:tbl>
      <w:tblPr>
        <w:tblW w:w="8851" w:type="dxa"/>
        <w:tblInd w:w="75" w:type="dxa"/>
        <w:tblLayout w:type="fixed"/>
        <w:tblLook w:val="0600" w:firstRow="0" w:lastRow="0" w:firstColumn="0" w:lastColumn="0" w:noHBand="1" w:noVBand="1"/>
      </w:tblPr>
      <w:tblGrid>
        <w:gridCol w:w="8851"/>
      </w:tblGrid>
      <w:tr w:rsidR="00882D56" w:rsidRPr="009D109C" w:rsidTr="00882D56">
        <w:trPr>
          <w:trHeight w:val="520"/>
        </w:trPr>
        <w:tc>
          <w:tcPr>
            <w:tcW w:w="8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2D56" w:rsidRPr="004C0A89" w:rsidRDefault="009E49D3" w:rsidP="00882D5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{% extends "base.html" %}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{% block title %}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Список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курсов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{% </w:t>
            </w:r>
            <w:proofErr w:type="spellStart"/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endblock</w:t>
            </w:r>
            <w:proofErr w:type="spellEnd"/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%}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{% block style %}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{% include "inc-style.html" %}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{% </w:t>
            </w:r>
            <w:proofErr w:type="spellStart"/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endblock</w:t>
            </w:r>
            <w:proofErr w:type="spellEnd"/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%}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{% block menu %}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lastRenderedPageBreak/>
              <w:t xml:space="preserve">   {% include "inc-menu.html" %}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{% </w:t>
            </w:r>
            <w:proofErr w:type="spellStart"/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endblock</w:t>
            </w:r>
            <w:proofErr w:type="spellEnd"/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%}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{% block body %}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a </w:t>
            </w:r>
            <w:proofErr w:type="spellStart"/>
            <w:r w:rsidRPr="004C0A8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href</w:t>
            </w:r>
            <w:proofErr w:type="spellEnd"/>
            <w:r w:rsidRPr="004C0A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="/"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назад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на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главную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a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br</w:t>
            </w:r>
            <w:proofErr w:type="spellEnd"/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br</w:t>
            </w:r>
            <w:proofErr w:type="spellEnd"/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a </w:t>
            </w:r>
            <w:proofErr w:type="spellStart"/>
            <w:r w:rsidRPr="004C0A8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href</w:t>
            </w:r>
            <w:proofErr w:type="spellEnd"/>
            <w:r w:rsidRPr="004C0A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="/create-course/?id={{id}}"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Создать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новый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курс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a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br</w:t>
            </w:r>
            <w:proofErr w:type="spellEnd"/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h1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Список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курсов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для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категории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"{{name}}"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h1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{% for item in </w:t>
            </w:r>
            <w:proofErr w:type="spellStart"/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objects_list</w:t>
            </w:r>
            <w:proofErr w:type="spellEnd"/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%}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{{item.name}}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{% </w:t>
            </w:r>
            <w:proofErr w:type="spellStart"/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endfor</w:t>
            </w:r>
            <w:proofErr w:type="spellEnd"/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%}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{% </w:t>
            </w:r>
            <w:proofErr w:type="spellStart"/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endblock</w:t>
            </w:r>
            <w:proofErr w:type="spellEnd"/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%}</w:t>
            </w:r>
          </w:p>
        </w:tc>
      </w:tr>
    </w:tbl>
    <w:p w:rsidR="00882D56" w:rsidRPr="009E49D3" w:rsidRDefault="00013EA0" w:rsidP="009E49D3">
      <w:pPr>
        <w:rPr>
          <w:lang w:val="en-US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D098169" wp14:editId="10B666C6">
                <wp:simplePos x="0" y="0"/>
                <wp:positionH relativeFrom="margin">
                  <wp:align>center</wp:align>
                </wp:positionH>
                <wp:positionV relativeFrom="paragraph">
                  <wp:posOffset>-3620245</wp:posOffset>
                </wp:positionV>
                <wp:extent cx="6660000" cy="9756000"/>
                <wp:effectExtent l="0" t="0" r="26670" b="17145"/>
                <wp:wrapNone/>
                <wp:docPr id="1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564013" id="Прямоугольник 12" o:spid="_x0000_s1026" style="position:absolute;margin-left:0;margin-top:-285.05pt;width:524.4pt;height:768.2pt;z-index:251791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</w:p>
    <w:p w:rsidR="00882D56" w:rsidRPr="004C0A89" w:rsidRDefault="00882D56" w:rsidP="00882D5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BE2462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1</w:t>
      </w:r>
      <w:r w:rsidR="003C3B4D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3</w:t>
      </w:r>
      <w:r w:rsidRPr="00BE2462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step_4/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templates/</w:t>
      </w:r>
      <w:r w:rsidRPr="004C0A89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create_course.html</w:t>
      </w:r>
    </w:p>
    <w:tbl>
      <w:tblPr>
        <w:tblW w:w="8851" w:type="dxa"/>
        <w:tblInd w:w="75" w:type="dxa"/>
        <w:tblLayout w:type="fixed"/>
        <w:tblLook w:val="0600" w:firstRow="0" w:lastRow="0" w:firstColumn="0" w:lastColumn="0" w:noHBand="1" w:noVBand="1"/>
      </w:tblPr>
      <w:tblGrid>
        <w:gridCol w:w="8851"/>
      </w:tblGrid>
      <w:tr w:rsidR="00882D56" w:rsidRPr="009D109C" w:rsidTr="009E49D3">
        <w:trPr>
          <w:trHeight w:val="520"/>
        </w:trPr>
        <w:tc>
          <w:tcPr>
            <w:tcW w:w="8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2D56" w:rsidRPr="004C0A89" w:rsidRDefault="00882D56" w:rsidP="009E49D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{% extends "base.html" %}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{% block title %}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Создание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курса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{% </w:t>
            </w:r>
            <w:proofErr w:type="spellStart"/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endblock</w:t>
            </w:r>
            <w:proofErr w:type="spellEnd"/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%}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{% block style %}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{% include "inc-style.html" %}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{% </w:t>
            </w:r>
            <w:proofErr w:type="spellStart"/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endblock</w:t>
            </w:r>
            <w:proofErr w:type="spellEnd"/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%}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{% block menu %}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{% include "inc-menu.html" %}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{% </w:t>
            </w:r>
            <w:proofErr w:type="spellStart"/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endblock</w:t>
            </w:r>
            <w:proofErr w:type="spellEnd"/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%}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{% block body %}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a </w:t>
            </w:r>
            <w:proofErr w:type="spellStart"/>
            <w:r w:rsidRPr="004C0A8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href</w:t>
            </w:r>
            <w:proofErr w:type="spellEnd"/>
            <w:r w:rsidRPr="004C0A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="/courses-list/?id={{id}}"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назад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a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br</w:t>
            </w:r>
            <w:proofErr w:type="spellEnd"/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br</w:t>
            </w:r>
            <w:proofErr w:type="spellEnd"/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h1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Создание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курса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для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категории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"{{name}}"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h1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form 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method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="post"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input 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type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="text" 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name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 xml:space="preserve">="name" 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placeholder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ru-RU"/>
              </w:rPr>
              <w:t>Название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"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button 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type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="submit"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Сохранить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и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вернуться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к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списку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курсов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button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form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4C0A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{% </w:t>
            </w:r>
            <w:proofErr w:type="spellStart"/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endblock</w:t>
            </w:r>
            <w:proofErr w:type="spellEnd"/>
            <w:r w:rsidRPr="004C0A8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%}</w:t>
            </w:r>
          </w:p>
        </w:tc>
      </w:tr>
    </w:tbl>
    <w:p w:rsidR="0060216F" w:rsidRPr="0060216F" w:rsidRDefault="0060216F" w:rsidP="0071561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B1FD7" w:rsidRPr="009D109C" w:rsidRDefault="008B1FD7" w:rsidP="0060216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</w:pPr>
    </w:p>
    <w:p w:rsidR="008B1FD7" w:rsidRPr="009D109C" w:rsidRDefault="008B1FD7" w:rsidP="0060216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</w:pPr>
    </w:p>
    <w:p w:rsidR="0060216F" w:rsidRPr="001E2E62" w:rsidRDefault="008B1FD7" w:rsidP="0060216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EAAA16C" wp14:editId="22FF8D45">
                <wp:simplePos x="0" y="0"/>
                <wp:positionH relativeFrom="margin">
                  <wp:align>center</wp:align>
                </wp:positionH>
                <wp:positionV relativeFrom="paragraph">
                  <wp:posOffset>-458470</wp:posOffset>
                </wp:positionV>
                <wp:extent cx="6660000" cy="9756000"/>
                <wp:effectExtent l="0" t="0" r="26670" b="17145"/>
                <wp:wrapNone/>
                <wp:docPr id="23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2AEAF5" id="Прямоугольник 12" o:spid="_x0000_s1026" style="position:absolute;margin-left:0;margin-top:-36.1pt;width:524.4pt;height:768.2pt;z-index:2517514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="0060216F"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="0060216F" w:rsidRPr="00380BC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 w:rsidR="0060216F" w:rsidRPr="00847EF5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6</w:t>
      </w:r>
      <w:r w:rsidR="0060216F" w:rsidRPr="00380BC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. </w:t>
      </w:r>
      <w:r w:rsidR="0060216F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</w:t>
      </w:r>
      <w:r w:rsidR="0060216F" w:rsidRPr="00380BC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_3/</w:t>
      </w:r>
      <w:proofErr w:type="spellStart"/>
      <w:r w:rsidR="0060216F"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simba</w:t>
      </w:r>
      <w:r w:rsidR="0060216F" w:rsidRPr="00380BC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_</w:t>
      </w:r>
      <w:r w:rsidR="0060216F"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framework</w:t>
      </w:r>
      <w:proofErr w:type="spellEnd"/>
      <w:r w:rsidR="0060216F" w:rsidRPr="00380BC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 w:rsidR="0060216F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templates/</w:t>
      </w:r>
      <w:r w:rsidR="0060216F" w:rsidRPr="00C04626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="0060216F" w:rsidRPr="00160B87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inc-</w:t>
      </w:r>
      <w:r w:rsidR="0060216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menu</w:t>
      </w:r>
      <w:r w:rsidR="0060216F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.html</w:t>
      </w:r>
    </w:p>
    <w:tbl>
      <w:tblPr>
        <w:tblW w:w="8992" w:type="dxa"/>
        <w:tblInd w:w="75" w:type="dxa"/>
        <w:tblLayout w:type="fixed"/>
        <w:tblLook w:val="0600" w:firstRow="0" w:lastRow="0" w:firstColumn="0" w:lastColumn="0" w:noHBand="1" w:noVBand="1"/>
      </w:tblPr>
      <w:tblGrid>
        <w:gridCol w:w="8992"/>
      </w:tblGrid>
      <w:tr w:rsidR="0060216F" w:rsidRPr="009D109C" w:rsidTr="00A67F35">
        <w:trPr>
          <w:trHeight w:val="520"/>
        </w:trPr>
        <w:tc>
          <w:tcPr>
            <w:tcW w:w="8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216F" w:rsidRPr="00C04626" w:rsidRDefault="0060216F" w:rsidP="00A67F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</w:pPr>
            <w:r w:rsidRPr="00847EF5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847EF5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div </w:t>
            </w:r>
            <w:r w:rsidRPr="00847EF5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class</w:t>
            </w:r>
            <w:r w:rsidRPr="00847EF5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="menu"</w:t>
            </w:r>
            <w:r w:rsidRPr="00847EF5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847EF5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847EF5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847EF5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847EF5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</w:t>
            </w:r>
            <w:r w:rsidRPr="00847EF5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a </w:t>
            </w:r>
            <w:proofErr w:type="spellStart"/>
            <w:r w:rsidRPr="00847EF5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href</w:t>
            </w:r>
            <w:proofErr w:type="spellEnd"/>
            <w:r w:rsidRPr="00847EF5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="/"</w:t>
            </w:r>
            <w:r w:rsidRPr="00847EF5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847EF5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Главная</w:t>
            </w:r>
            <w:r w:rsidRPr="00847EF5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847EF5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a</w:t>
            </w:r>
            <w:r w:rsidRPr="00847EF5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&gt;&lt;/</w:t>
            </w:r>
            <w:r w:rsidRPr="00847EF5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847EF5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847EF5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847EF5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r w:rsidRPr="00847EF5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847EF5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</w:t>
            </w:r>
            <w:r w:rsidRPr="00847EF5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 xml:space="preserve">a </w:t>
            </w:r>
            <w:proofErr w:type="spellStart"/>
            <w:r w:rsidRPr="00847EF5">
              <w:rPr>
                <w:rFonts w:ascii="Consolas" w:eastAsia="Times New Roman" w:hAnsi="Consolas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ru-RU"/>
              </w:rPr>
              <w:t>href</w:t>
            </w:r>
            <w:proofErr w:type="spellEnd"/>
            <w:r w:rsidRPr="00847EF5">
              <w:rPr>
                <w:rFonts w:ascii="Consolas" w:eastAsia="Times New Roman" w:hAnsi="Consolas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ru-RU"/>
              </w:rPr>
              <w:t>="/about/"</w:t>
            </w:r>
            <w:r w:rsidRPr="00847EF5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847EF5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О</w:t>
            </w:r>
            <w:r w:rsidRPr="00847EF5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847EF5">
              <w:rPr>
                <w:rFonts w:ascii="Consolas" w:eastAsia="Times New Roman" w:hAnsi="Consolas" w:cs="Courier New"/>
                <w:color w:val="000000"/>
                <w:sz w:val="20"/>
                <w:szCs w:val="20"/>
                <w:lang w:eastAsia="ru-RU"/>
              </w:rPr>
              <w:t>нас</w:t>
            </w:r>
            <w:r w:rsidRPr="00847EF5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847EF5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a</w:t>
            </w:r>
            <w:r w:rsidRPr="00847EF5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&gt;&lt;/</w:t>
            </w:r>
            <w:r w:rsidRPr="00847EF5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li</w:t>
            </w:r>
            <w:r w:rsidRPr="00847EF5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847EF5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847EF5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&lt;/</w:t>
            </w:r>
            <w:r w:rsidRPr="00847EF5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div</w:t>
            </w:r>
            <w:r w:rsidRPr="00847EF5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  <w:r w:rsidRPr="00847EF5"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847EF5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&lt;</w:t>
            </w:r>
            <w:proofErr w:type="spellStart"/>
            <w:r w:rsidRPr="00847EF5">
              <w:rPr>
                <w:rFonts w:ascii="Consolas" w:eastAsia="Times New Roman" w:hAnsi="Consolas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ru-RU"/>
              </w:rPr>
              <w:t>hr</w:t>
            </w:r>
            <w:proofErr w:type="spellEnd"/>
            <w:r w:rsidRPr="00847EF5">
              <w:rPr>
                <w:rFonts w:ascii="Consolas" w:eastAsia="Times New Roman" w:hAnsi="Consolas" w:cs="Courier New"/>
                <w:color w:val="000000"/>
                <w:sz w:val="20"/>
                <w:szCs w:val="20"/>
                <w:shd w:val="clear" w:color="auto" w:fill="EFEFEF"/>
                <w:lang w:val="en-US" w:eastAsia="ru-RU"/>
              </w:rPr>
              <w:t>&gt;</w:t>
            </w:r>
          </w:p>
        </w:tc>
      </w:tr>
    </w:tbl>
    <w:p w:rsidR="0060216F" w:rsidRDefault="0060216F" w:rsidP="0071561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B1FD7" w:rsidRDefault="008B1FD7" w:rsidP="008B1FD7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4" w:name="_Toc75779680"/>
      <w:r>
        <w:rPr>
          <w:noProof/>
        </w:rPr>
        <w:t>запуск приложения</w:t>
      </w:r>
      <w:bookmarkEnd w:id="4"/>
    </w:p>
    <w:p w:rsidR="00715617" w:rsidRPr="00D25FDB" w:rsidRDefault="00715617" w:rsidP="007156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Проверим как работает наше приложение.</w:t>
      </w:r>
    </w:p>
    <w:p w:rsidR="00715617" w:rsidRPr="00687269" w:rsidRDefault="00715617" w:rsidP="007156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Перейдем на главную страницу веб-приложения</w:t>
      </w:r>
      <w:r w:rsidRPr="00687269">
        <w:rPr>
          <w:rFonts w:ascii="Times New Roman" w:hAnsi="Times New Roman" w:cs="Times New Roman"/>
          <w:sz w:val="28"/>
          <w:szCs w:val="28"/>
        </w:rPr>
        <w:t>:</w:t>
      </w:r>
    </w:p>
    <w:p w:rsidR="00ED1ECE" w:rsidRPr="00715617" w:rsidRDefault="00933BC6" w:rsidP="0071561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12" w:history="1">
        <w:r w:rsidR="00715617" w:rsidRPr="00AA60D6">
          <w:rPr>
            <w:rStyle w:val="a8"/>
            <w:sz w:val="28"/>
            <w:szCs w:val="28"/>
          </w:rPr>
          <w:t>http://127.0.0.1:8080/</w:t>
        </w:r>
      </w:hyperlink>
    </w:p>
    <w:p w:rsidR="00EB60C8" w:rsidRPr="003E729D" w:rsidRDefault="00EB60C8" w:rsidP="00ED1ECE">
      <w:r>
        <w:rPr>
          <w:noProof/>
          <w:lang w:eastAsia="ru-RU"/>
        </w:rPr>
        <w:drawing>
          <wp:anchor distT="0" distB="0" distL="114300" distR="114300" simplePos="0" relativeHeight="251757568" behindDoc="0" locked="0" layoutInCell="1" allowOverlap="1" wp14:anchorId="505E27AB" wp14:editId="4724A017">
            <wp:simplePos x="0" y="0"/>
            <wp:positionH relativeFrom="margin">
              <wp:posOffset>1121024</wp:posOffset>
            </wp:positionH>
            <wp:positionV relativeFrom="paragraph">
              <wp:posOffset>19050</wp:posOffset>
            </wp:positionV>
            <wp:extent cx="3641090" cy="1014730"/>
            <wp:effectExtent l="19050" t="19050" r="16510" b="1397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090" cy="1014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1ECE" w:rsidRPr="003E729D" w:rsidRDefault="00ED1ECE" w:rsidP="00ED1ECE"/>
    <w:p w:rsidR="00ED1ECE" w:rsidRPr="003E729D" w:rsidRDefault="00ED1ECE" w:rsidP="00ED1ECE"/>
    <w:p w:rsidR="00715617" w:rsidRDefault="00715617" w:rsidP="00EB60C8">
      <w:pPr>
        <w:rPr>
          <w:rFonts w:ascii="Times New Roman" w:hAnsi="Times New Roman" w:cs="Times New Roman"/>
          <w:sz w:val="28"/>
          <w:szCs w:val="28"/>
        </w:rPr>
      </w:pPr>
    </w:p>
    <w:p w:rsidR="00EB60C8" w:rsidRDefault="00EB60C8" w:rsidP="00EB60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Проверим работу страниц «Расписания» и «О нас».</w:t>
      </w:r>
    </w:p>
    <w:p w:rsidR="001A70F2" w:rsidRPr="003E729D" w:rsidRDefault="00715617" w:rsidP="00706D60">
      <w:pPr>
        <w:rPr>
          <w:noProof/>
        </w:rPr>
      </w:pPr>
      <w:r>
        <w:rPr>
          <w:noProof/>
          <w:lang w:eastAsia="ru-RU"/>
        </w:rPr>
        <w:drawing>
          <wp:anchor distT="0" distB="0" distL="114300" distR="114300" simplePos="0" relativeHeight="251758592" behindDoc="1" locked="0" layoutInCell="1" allowOverlap="1" wp14:anchorId="7E56246C" wp14:editId="49C0423D">
            <wp:simplePos x="0" y="0"/>
            <wp:positionH relativeFrom="margin">
              <wp:posOffset>659765</wp:posOffset>
            </wp:positionH>
            <wp:positionV relativeFrom="paragraph">
              <wp:posOffset>19685</wp:posOffset>
            </wp:positionV>
            <wp:extent cx="4624705" cy="3782695"/>
            <wp:effectExtent l="19050" t="19050" r="23495" b="27305"/>
            <wp:wrapTight wrapText="bothSides">
              <wp:wrapPolygon edited="0">
                <wp:start x="-89" y="-109"/>
                <wp:lineTo x="-89" y="21647"/>
                <wp:lineTo x="21621" y="21647"/>
                <wp:lineTo x="21621" y="-109"/>
                <wp:lineTo x="-89" y="-109"/>
              </wp:wrapPolygon>
            </wp:wrapTight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705" cy="3782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5FBC" w:rsidRPr="003E729D" w:rsidRDefault="00905FBC" w:rsidP="00706D60">
      <w:pPr>
        <w:rPr>
          <w:noProof/>
        </w:rPr>
      </w:pPr>
    </w:p>
    <w:p w:rsidR="00905FBC" w:rsidRPr="003E729D" w:rsidRDefault="00905FBC" w:rsidP="00706D60">
      <w:pPr>
        <w:rPr>
          <w:noProof/>
        </w:rPr>
      </w:pPr>
    </w:p>
    <w:p w:rsidR="00905FBC" w:rsidRPr="003E729D" w:rsidRDefault="00905FBC" w:rsidP="00706D60">
      <w:pPr>
        <w:rPr>
          <w:noProof/>
        </w:rPr>
      </w:pPr>
    </w:p>
    <w:p w:rsidR="00905FBC" w:rsidRPr="003E729D" w:rsidRDefault="00905FBC" w:rsidP="00706D60">
      <w:pPr>
        <w:rPr>
          <w:noProof/>
        </w:rPr>
      </w:pPr>
    </w:p>
    <w:p w:rsidR="00905FBC" w:rsidRPr="003E729D" w:rsidRDefault="00905FBC" w:rsidP="00706D60">
      <w:pPr>
        <w:rPr>
          <w:noProof/>
        </w:rPr>
      </w:pPr>
    </w:p>
    <w:p w:rsidR="00905FBC" w:rsidRPr="003E729D" w:rsidRDefault="00905FBC" w:rsidP="00706D60">
      <w:pPr>
        <w:rPr>
          <w:noProof/>
        </w:rPr>
      </w:pPr>
    </w:p>
    <w:p w:rsidR="00905FBC" w:rsidRPr="003E729D" w:rsidRDefault="00905FBC" w:rsidP="00706D60">
      <w:pPr>
        <w:rPr>
          <w:noProof/>
        </w:rPr>
      </w:pPr>
    </w:p>
    <w:p w:rsidR="00905FBC" w:rsidRPr="003E729D" w:rsidRDefault="00905FBC" w:rsidP="00706D60">
      <w:pPr>
        <w:rPr>
          <w:noProof/>
        </w:rPr>
      </w:pPr>
    </w:p>
    <w:p w:rsidR="00905FBC" w:rsidRPr="003E729D" w:rsidRDefault="00905FBC" w:rsidP="00706D60">
      <w:pPr>
        <w:rPr>
          <w:noProof/>
        </w:rPr>
      </w:pPr>
    </w:p>
    <w:p w:rsidR="00905FBC" w:rsidRPr="003E729D" w:rsidRDefault="00905FBC" w:rsidP="00706D60">
      <w:pPr>
        <w:rPr>
          <w:noProof/>
        </w:rPr>
      </w:pPr>
    </w:p>
    <w:p w:rsidR="00905FBC" w:rsidRPr="003E729D" w:rsidRDefault="00905FBC" w:rsidP="00706D60">
      <w:pPr>
        <w:rPr>
          <w:noProof/>
        </w:rPr>
      </w:pPr>
    </w:p>
    <w:p w:rsidR="00905FBC" w:rsidRPr="003E729D" w:rsidRDefault="00905FBC" w:rsidP="00706D60">
      <w:pPr>
        <w:rPr>
          <w:noProof/>
        </w:rPr>
      </w:pPr>
    </w:p>
    <w:p w:rsidR="00905FBC" w:rsidRPr="003E729D" w:rsidRDefault="00905FBC" w:rsidP="00706D60">
      <w:pPr>
        <w:rPr>
          <w:noProof/>
        </w:rPr>
      </w:pPr>
    </w:p>
    <w:p w:rsidR="00905FBC" w:rsidRPr="003E729D" w:rsidRDefault="008B1FD7" w:rsidP="00706D60">
      <w:pPr>
        <w:rPr>
          <w:noProof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731F9BF1" wp14:editId="1EAE5AFF">
                <wp:simplePos x="0" y="0"/>
                <wp:positionH relativeFrom="margin">
                  <wp:align>center</wp:align>
                </wp:positionH>
                <wp:positionV relativeFrom="paragraph">
                  <wp:posOffset>-459326</wp:posOffset>
                </wp:positionV>
                <wp:extent cx="6660000" cy="9756000"/>
                <wp:effectExtent l="0" t="0" r="26670" b="17145"/>
                <wp:wrapNone/>
                <wp:docPr id="64" name="Прямоугольник 64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D29E4" w:rsidRDefault="00DD29E4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  <w:p w:rsidR="002C0281" w:rsidRDefault="002C0281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  <w:p w:rsidR="002C0281" w:rsidRDefault="002C0281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  <w:p w:rsidR="002C0281" w:rsidRDefault="002C0281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  <w:p w:rsidR="002C0281" w:rsidRDefault="002C0281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  <w:p w:rsidR="002C0281" w:rsidRDefault="002C0281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  <w:p w:rsidR="002C0281" w:rsidRDefault="002C0281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  <w:p w:rsidR="002C0281" w:rsidRDefault="002C0281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  <w:p w:rsidR="002C0281" w:rsidRDefault="002C0281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  <w:p w:rsidR="002C0281" w:rsidRDefault="002C0281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  <w:p w:rsidR="00C31E24" w:rsidRDefault="00C31E24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  <w:p w:rsidR="00C31E24" w:rsidRDefault="00C31E24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  <w:p w:rsidR="00C31E24" w:rsidRDefault="00C31E24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  <w:p w:rsidR="00C31E24" w:rsidRDefault="00C31E24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  <w:p w:rsidR="002C0281" w:rsidRPr="007A5547" w:rsidRDefault="002C0281" w:rsidP="00F00819">
                            <w:pPr>
                              <w:jc w:val="center"/>
                            </w:pPr>
                          </w:p>
                          <w:p w:rsidR="007A5547" w:rsidRDefault="007A5547" w:rsidP="008B1F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  <w:t xml:space="preserve">Текущая структура предложенного 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  <w:lang w:val="en-US"/>
                              </w:rPr>
                              <w:t>WSGI</w:t>
                            </w:r>
                            <w:r w:rsidRPr="00BB19D4"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  <w:t xml:space="preserve">фреймворка и создаваемого на его основе </w:t>
                            </w:r>
                            <w:r w:rsidR="008B1FD7"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  <w:t>ве</w:t>
                            </w:r>
                          </w:p>
                          <w:p w:rsidR="007A5547" w:rsidRDefault="007A5547" w:rsidP="00F0081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  <w:t xml:space="preserve">Текущая структура предложенного 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  <w:lang w:val="en-US"/>
                              </w:rPr>
                              <w:t>WSGI</w:t>
                            </w:r>
                            <w:r w:rsidRPr="00BB19D4"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  <w:t>фреймвор</w:t>
                            </w:r>
                            <w:r w:rsidR="008B1FD7"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  <w:t>ка и создаваемого на его основ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  <w:t xml:space="preserve">щая структура предложенного 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  <w:lang w:val="en-US"/>
                              </w:rPr>
                              <w:t>WSGI</w:t>
                            </w:r>
                            <w:r w:rsidRPr="00BB19D4"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  <w:t>фреймворка и создаваемого на его основе веб-приложения приведена на рис.</w:t>
                            </w:r>
                          </w:p>
                          <w:p w:rsidR="007A5547" w:rsidRDefault="007A5547" w:rsidP="00F0081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</w:pPr>
                          </w:p>
                          <w:p w:rsidR="007A5547" w:rsidRPr="00C31E24" w:rsidRDefault="007A5547" w:rsidP="00F00819">
                            <w:pPr>
                              <w:jc w:val="center"/>
                            </w:pPr>
                          </w:p>
                          <w:p w:rsidR="00C31E24" w:rsidRDefault="00C31E24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  <w:p w:rsidR="00C31E24" w:rsidRDefault="00C31E24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  <w:p w:rsidR="00C31E24" w:rsidRDefault="00C31E24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  <w:p w:rsidR="00C31E24" w:rsidRDefault="00C31E24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  <w:p w:rsidR="00C31E24" w:rsidRDefault="00C31E24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  <w:p w:rsidR="00C31E24" w:rsidRDefault="00C31E24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  <w:p w:rsidR="00C31E24" w:rsidRDefault="00C31E24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  <w:p w:rsidR="00C31E24" w:rsidRDefault="00C31E24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  <w:p w:rsidR="00C31E24" w:rsidRDefault="00C31E24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  <w:p w:rsidR="00C31E24" w:rsidRDefault="00C31E24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  <w:p w:rsidR="00C31E24" w:rsidRDefault="00C31E24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  <w:p w:rsidR="00C31E24" w:rsidRDefault="00C31E24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  <w:p w:rsidR="00C31E24" w:rsidRDefault="00C31E24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  <w:p w:rsidR="00C31E24" w:rsidRDefault="00C31E24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  <w:p w:rsidR="00C31E24" w:rsidRDefault="00C31E24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  <w:p w:rsidR="00C31E24" w:rsidRDefault="00C31E24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  <w:p w:rsidR="00C31E24" w:rsidRDefault="00C31E24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  <w:p w:rsidR="00C31E24" w:rsidRDefault="00C31E24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  <w:p w:rsidR="00C31E24" w:rsidRDefault="00C31E24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  <w:p w:rsidR="00C31E24" w:rsidRDefault="00C31E24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  <w:p w:rsidR="00C31E24" w:rsidRPr="00F00819" w:rsidRDefault="00C31E24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1F9BF1" id="Прямоугольник 64" o:spid="_x0000_s1028" style="position:absolute;left:0;text-align:left;margin-left:0;margin-top:-36.15pt;width:524.4pt;height:768.2pt;z-index:-251642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" filled="f" strokecolor="#2f5496 [2404]" strokeweight="1pt">
                <v:textbox>
                  <w:txbxContent>
                    <w:p w:rsidR="00DD29E4" w:rsidRDefault="00DD29E4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  <w:p w:rsidR="002C0281" w:rsidRDefault="002C0281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  <w:p w:rsidR="002C0281" w:rsidRDefault="002C0281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  <w:p w:rsidR="002C0281" w:rsidRDefault="002C0281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  <w:p w:rsidR="002C0281" w:rsidRDefault="002C0281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  <w:p w:rsidR="002C0281" w:rsidRDefault="002C0281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  <w:p w:rsidR="002C0281" w:rsidRDefault="002C0281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  <w:p w:rsidR="002C0281" w:rsidRDefault="002C0281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  <w:p w:rsidR="002C0281" w:rsidRDefault="002C0281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  <w:p w:rsidR="002C0281" w:rsidRDefault="002C0281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  <w:p w:rsidR="00C31E24" w:rsidRDefault="00C31E24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  <w:p w:rsidR="00C31E24" w:rsidRDefault="00C31E24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  <w:p w:rsidR="00C31E24" w:rsidRDefault="00C31E24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  <w:p w:rsidR="00C31E24" w:rsidRDefault="00C31E24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  <w:p w:rsidR="002C0281" w:rsidRPr="007A5547" w:rsidRDefault="002C0281" w:rsidP="00F00819">
                      <w:pPr>
                        <w:jc w:val="center"/>
                      </w:pPr>
                    </w:p>
                    <w:p w:rsidR="007A5547" w:rsidRDefault="007A5547" w:rsidP="008B1FD7">
                      <w:pPr>
                        <w:jc w:val="center"/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  <w:t xml:space="preserve">Текущая структура предложенного 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  <w:lang w:val="en-US"/>
                        </w:rPr>
                        <w:t>WSGI</w:t>
                      </w:r>
                      <w:r w:rsidRPr="00BB19D4"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  <w:t xml:space="preserve">фреймворка и создаваемого на его основе </w:t>
                      </w:r>
                      <w:r w:rsidR="008B1FD7"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  <w:t>ве</w:t>
                      </w:r>
                    </w:p>
                    <w:p w:rsidR="007A5547" w:rsidRDefault="007A5547" w:rsidP="00F00819">
                      <w:pPr>
                        <w:jc w:val="center"/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  <w:t xml:space="preserve">Текущая структура предложенного 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  <w:lang w:val="en-US"/>
                        </w:rPr>
                        <w:t>WSGI</w:t>
                      </w:r>
                      <w:r w:rsidRPr="00BB19D4"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  <w:t>фреймвор</w:t>
                      </w:r>
                      <w:r w:rsidR="008B1FD7"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  <w:t>ка и создаваемого на его основ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  <w:t xml:space="preserve">щая структура предложенного 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  <w:lang w:val="en-US"/>
                        </w:rPr>
                        <w:t>WSGI</w:t>
                      </w:r>
                      <w:r w:rsidRPr="00BB19D4"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  <w:t>фреймворка и создаваемого на его основе веб-приложения приведена на рис.</w:t>
                      </w:r>
                    </w:p>
                    <w:p w:rsidR="007A5547" w:rsidRDefault="007A5547" w:rsidP="00F00819">
                      <w:pPr>
                        <w:jc w:val="center"/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</w:pPr>
                    </w:p>
                    <w:p w:rsidR="007A5547" w:rsidRPr="00C31E24" w:rsidRDefault="007A5547" w:rsidP="00F00819">
                      <w:pPr>
                        <w:jc w:val="center"/>
                      </w:pPr>
                    </w:p>
                    <w:p w:rsidR="00C31E24" w:rsidRDefault="00C31E24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  <w:p w:rsidR="00C31E24" w:rsidRDefault="00C31E24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  <w:p w:rsidR="00C31E24" w:rsidRDefault="00C31E24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  <w:p w:rsidR="00C31E24" w:rsidRDefault="00C31E24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  <w:p w:rsidR="00C31E24" w:rsidRDefault="00C31E24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  <w:p w:rsidR="00C31E24" w:rsidRDefault="00C31E24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  <w:p w:rsidR="00C31E24" w:rsidRDefault="00C31E24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  <w:p w:rsidR="00C31E24" w:rsidRDefault="00C31E24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  <w:p w:rsidR="00C31E24" w:rsidRDefault="00C31E24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  <w:p w:rsidR="00C31E24" w:rsidRDefault="00C31E24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  <w:p w:rsidR="00C31E24" w:rsidRDefault="00C31E24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  <w:p w:rsidR="00C31E24" w:rsidRDefault="00C31E24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  <w:p w:rsidR="00C31E24" w:rsidRDefault="00C31E24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  <w:p w:rsidR="00C31E24" w:rsidRDefault="00C31E24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  <w:p w:rsidR="00C31E24" w:rsidRDefault="00C31E24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  <w:p w:rsidR="00C31E24" w:rsidRDefault="00C31E24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  <w:p w:rsidR="00C31E24" w:rsidRDefault="00C31E24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  <w:p w:rsidR="00C31E24" w:rsidRDefault="00C31E24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  <w:p w:rsidR="00C31E24" w:rsidRDefault="00C31E24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  <w:p w:rsidR="00C31E24" w:rsidRDefault="00C31E24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  <w:p w:rsidR="00C31E24" w:rsidRPr="00F00819" w:rsidRDefault="00C31E24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525FE2">
        <w:rPr>
          <w:noProof/>
          <w:lang w:eastAsia="ru-RU"/>
        </w:rPr>
        <w:drawing>
          <wp:anchor distT="0" distB="0" distL="114300" distR="114300" simplePos="0" relativeHeight="251759616" behindDoc="1" locked="0" layoutInCell="1" allowOverlap="1" wp14:anchorId="1CCB1EE4" wp14:editId="376CE56C">
            <wp:simplePos x="0" y="0"/>
            <wp:positionH relativeFrom="margin">
              <wp:align>center</wp:align>
            </wp:positionH>
            <wp:positionV relativeFrom="paragraph">
              <wp:posOffset>94339</wp:posOffset>
            </wp:positionV>
            <wp:extent cx="4150360" cy="737870"/>
            <wp:effectExtent l="19050" t="19050" r="21590" b="24130"/>
            <wp:wrapTight wrapText="bothSides">
              <wp:wrapPolygon edited="0">
                <wp:start x="-99" y="-558"/>
                <wp:lineTo x="-99" y="21749"/>
                <wp:lineTo x="21613" y="21749"/>
                <wp:lineTo x="21613" y="-558"/>
                <wp:lineTo x="-99" y="-558"/>
              </wp:wrapPolygon>
            </wp:wrapTight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360" cy="737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5FBC" w:rsidRPr="003E729D" w:rsidRDefault="00905FBC" w:rsidP="00706D60">
      <w:pPr>
        <w:rPr>
          <w:noProof/>
        </w:rPr>
      </w:pPr>
    </w:p>
    <w:p w:rsidR="00905FBC" w:rsidRPr="003E729D" w:rsidRDefault="00905FBC" w:rsidP="00706D60">
      <w:pPr>
        <w:rPr>
          <w:noProof/>
        </w:rPr>
      </w:pPr>
    </w:p>
    <w:p w:rsidR="00525FE2" w:rsidRDefault="00525FE2" w:rsidP="00525F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60640" behindDoc="1" locked="0" layoutInCell="1" allowOverlap="1" wp14:anchorId="3F1E8C14" wp14:editId="11F0C238">
            <wp:simplePos x="0" y="0"/>
            <wp:positionH relativeFrom="margin">
              <wp:posOffset>969838</wp:posOffset>
            </wp:positionH>
            <wp:positionV relativeFrom="paragraph">
              <wp:posOffset>342376</wp:posOffset>
            </wp:positionV>
            <wp:extent cx="3752850" cy="1180465"/>
            <wp:effectExtent l="19050" t="19050" r="19050" b="19685"/>
            <wp:wrapTight wrapText="bothSides">
              <wp:wrapPolygon edited="0">
                <wp:start x="-110" y="-349"/>
                <wp:lineTo x="-110" y="21612"/>
                <wp:lineTo x="21600" y="21612"/>
                <wp:lineTo x="21600" y="-349"/>
                <wp:lineTo x="-110" y="-349"/>
              </wp:wrapPolygon>
            </wp:wrapTight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1804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Создадим новую категорию.</w:t>
      </w:r>
    </w:p>
    <w:p w:rsidR="00905FBC" w:rsidRPr="003E729D" w:rsidRDefault="00905FBC" w:rsidP="00706D60">
      <w:pPr>
        <w:rPr>
          <w:noProof/>
        </w:rPr>
      </w:pPr>
    </w:p>
    <w:p w:rsidR="00905FBC" w:rsidRPr="003E729D" w:rsidRDefault="00905FBC" w:rsidP="00706D60">
      <w:pPr>
        <w:rPr>
          <w:noProof/>
        </w:rPr>
      </w:pPr>
    </w:p>
    <w:p w:rsidR="00905FBC" w:rsidRPr="003E729D" w:rsidRDefault="00905FBC" w:rsidP="00706D60">
      <w:pPr>
        <w:rPr>
          <w:noProof/>
        </w:rPr>
      </w:pPr>
    </w:p>
    <w:p w:rsidR="00525FE2" w:rsidRPr="003E729D" w:rsidRDefault="00525FE2" w:rsidP="00706D60">
      <w:pPr>
        <w:rPr>
          <w:noProof/>
        </w:rPr>
      </w:pPr>
    </w:p>
    <w:p w:rsidR="00905FBC" w:rsidRPr="003E729D" w:rsidRDefault="00525FE2" w:rsidP="00706D60">
      <w:pPr>
        <w:rPr>
          <w:noProof/>
        </w:rPr>
      </w:pPr>
      <w:r>
        <w:rPr>
          <w:noProof/>
          <w:lang w:eastAsia="ru-RU"/>
        </w:rPr>
        <w:drawing>
          <wp:anchor distT="0" distB="0" distL="114300" distR="114300" simplePos="0" relativeHeight="251761664" behindDoc="1" locked="0" layoutInCell="1" allowOverlap="1" wp14:anchorId="72C82CDB" wp14:editId="046DC333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3665220" cy="1322070"/>
            <wp:effectExtent l="19050" t="19050" r="11430" b="11430"/>
            <wp:wrapTight wrapText="bothSides">
              <wp:wrapPolygon edited="0">
                <wp:start x="-112" y="-311"/>
                <wp:lineTo x="-112" y="21476"/>
                <wp:lineTo x="21555" y="21476"/>
                <wp:lineTo x="21555" y="-311"/>
                <wp:lineTo x="-112" y="-311"/>
              </wp:wrapPolygon>
            </wp:wrapTight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1322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5FBC" w:rsidRPr="003E729D" w:rsidRDefault="00905FBC" w:rsidP="00706D60">
      <w:pPr>
        <w:rPr>
          <w:noProof/>
        </w:rPr>
      </w:pPr>
    </w:p>
    <w:p w:rsidR="00525FE2" w:rsidRDefault="00525FE2" w:rsidP="003049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525FE2" w:rsidRDefault="00525FE2" w:rsidP="003049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15617" w:rsidRDefault="00715617" w:rsidP="00525F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525FE2" w:rsidRDefault="00525FE2" w:rsidP="00525F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новый курс и привяжем его к созданной категорией.</w:t>
      </w:r>
    </w:p>
    <w:p w:rsidR="007A5547" w:rsidRDefault="007A5547" w:rsidP="00525F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69856" behindDoc="1" locked="0" layoutInCell="1" allowOverlap="1" wp14:anchorId="5932DD4F" wp14:editId="0F6117D0">
            <wp:simplePos x="0" y="0"/>
            <wp:positionH relativeFrom="margin">
              <wp:posOffset>769730</wp:posOffset>
            </wp:positionH>
            <wp:positionV relativeFrom="paragraph">
              <wp:posOffset>24433</wp:posOffset>
            </wp:positionV>
            <wp:extent cx="4099560" cy="1311275"/>
            <wp:effectExtent l="19050" t="19050" r="15240" b="22225"/>
            <wp:wrapTight wrapText="bothSides">
              <wp:wrapPolygon edited="0">
                <wp:start x="-100" y="-314"/>
                <wp:lineTo x="-100" y="21652"/>
                <wp:lineTo x="21580" y="21652"/>
                <wp:lineTo x="21580" y="-314"/>
                <wp:lineTo x="-100" y="-314"/>
              </wp:wrapPolygon>
            </wp:wrapTight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1311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5547" w:rsidRDefault="007A5547" w:rsidP="00525FE2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7A5547" w:rsidRDefault="007A5547" w:rsidP="00525FE2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7A5547" w:rsidRDefault="007A5547" w:rsidP="00525FE2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noProof/>
          <w:lang w:eastAsia="ru-RU"/>
        </w:rPr>
        <w:drawing>
          <wp:anchor distT="0" distB="0" distL="114300" distR="114300" simplePos="0" relativeHeight="251765760" behindDoc="1" locked="0" layoutInCell="1" allowOverlap="1" wp14:anchorId="3913353D" wp14:editId="30EE2BBE">
            <wp:simplePos x="0" y="0"/>
            <wp:positionH relativeFrom="margin">
              <wp:posOffset>607944</wp:posOffset>
            </wp:positionH>
            <wp:positionV relativeFrom="paragraph">
              <wp:posOffset>261592</wp:posOffset>
            </wp:positionV>
            <wp:extent cx="4425315" cy="1581150"/>
            <wp:effectExtent l="19050" t="19050" r="13335" b="19050"/>
            <wp:wrapTight wrapText="bothSides">
              <wp:wrapPolygon edited="0">
                <wp:start x="-93" y="-260"/>
                <wp:lineTo x="-93" y="21600"/>
                <wp:lineTo x="21572" y="21600"/>
                <wp:lineTo x="21572" y="-260"/>
                <wp:lineTo x="-93" y="-260"/>
              </wp:wrapPolygon>
            </wp:wrapTight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15" cy="1581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5547" w:rsidRDefault="007A5547" w:rsidP="00525FE2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7A5547" w:rsidRDefault="007A5547" w:rsidP="00525FE2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7A5547" w:rsidRDefault="007A5547" w:rsidP="00525FE2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7A5547" w:rsidRDefault="007A5547" w:rsidP="00525FE2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7A5547" w:rsidRDefault="007A5547" w:rsidP="00525FE2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7A5547" w:rsidRDefault="00A97A7A" w:rsidP="00013EA0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85216" behindDoc="1" locked="0" layoutInCell="1" allowOverlap="1" wp14:anchorId="1C4A10A6" wp14:editId="606D8499">
                <wp:simplePos x="0" y="0"/>
                <wp:positionH relativeFrom="margin">
                  <wp:align>center</wp:align>
                </wp:positionH>
                <wp:positionV relativeFrom="paragraph">
                  <wp:posOffset>-464461</wp:posOffset>
                </wp:positionV>
                <wp:extent cx="6660000" cy="9756000"/>
                <wp:effectExtent l="0" t="0" r="26670" b="17145"/>
                <wp:wrapNone/>
                <wp:docPr id="81" name="Прямоугольник 8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7A7A" w:rsidRPr="00F00819" w:rsidRDefault="00A97A7A" w:rsidP="00A97A7A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4A10A6" id="Прямоугольник 81" o:spid="_x0000_s1029" style="position:absolute;left:0;text-align:left;margin-left:0;margin-top:-36.55pt;width:524.4pt;height:768.2pt;z-index:-251531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" filled="f" strokecolor="#2f5496 [2404]" strokeweight="1pt">
                <v:textbox>
                  <w:txbxContent>
                    <w:p w:rsidR="00A97A7A" w:rsidRPr="00F00819" w:rsidRDefault="00A97A7A" w:rsidP="00A97A7A">
                      <w:pPr>
                        <w:jc w:val="center"/>
                        <w:rPr>
                          <w:lang w:val="ro-RO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CE1E92">
        <w:rPr>
          <w:noProof/>
          <w:sz w:val="36"/>
          <w:szCs w:val="36"/>
          <w:lang w:eastAsia="ru-RU"/>
        </w:rPr>
        <w:drawing>
          <wp:anchor distT="0" distB="0" distL="114300" distR="114300" simplePos="0" relativeHeight="251783168" behindDoc="1" locked="0" layoutInCell="1" allowOverlap="1" wp14:anchorId="6484C8AE" wp14:editId="5513B904">
            <wp:simplePos x="0" y="0"/>
            <wp:positionH relativeFrom="page">
              <wp:align>right</wp:align>
            </wp:positionH>
            <wp:positionV relativeFrom="margin">
              <wp:posOffset>-2838146</wp:posOffset>
            </wp:positionV>
            <wp:extent cx="7560000" cy="5598000"/>
            <wp:effectExtent l="0" t="0" r="3175" b="3175"/>
            <wp:wrapSquare wrapText="bothSides"/>
            <wp:docPr id="31" name="Рисунок 31" descr="Вид сверху на рукопожатие над деловыми документам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55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7A7A" w:rsidRPr="008F12F6" w:rsidRDefault="00A97A7A" w:rsidP="00013EA0">
      <w:pPr>
        <w:pStyle w:val="1"/>
        <w:jc w:val="left"/>
        <w:rPr>
          <w:noProof/>
        </w:rPr>
      </w:pPr>
      <w:r>
        <w:rPr>
          <w:rFonts w:ascii="Times New Roman" w:hAnsi="Times New Roman" w:cs="Times New Roman"/>
          <w:noProof/>
          <w:sz w:val="26"/>
          <w:szCs w:val="26"/>
        </w:rPr>
        <w:tab/>
      </w:r>
      <w:bookmarkStart w:id="5" w:name="_Toc75779681"/>
      <w:sdt>
        <w:sdtPr>
          <w:rPr>
            <w:noProof/>
          </w:rPr>
          <w:id w:val="-1869754164"/>
          <w:placeholder>
            <w:docPart w:val="2E4F972714F54F4EA646B8BB9864B941"/>
          </w:placeholder>
          <w:temporary/>
          <w:showingPlcHdr/>
          <w15:appearance w15:val="hidden"/>
        </w:sdtPr>
        <w:sdtEndPr/>
        <w:sdtContent>
          <w:r w:rsidRPr="00CE1E92">
            <w:rPr>
              <w:noProof/>
              <w:lang w:bidi="ru-RU"/>
            </w:rPr>
            <w:t>Заключение</w:t>
          </w:r>
        </w:sdtContent>
      </w:sdt>
      <w:bookmarkEnd w:id="5"/>
    </w:p>
    <w:p w:rsidR="00A97A7A" w:rsidRPr="008F12F6" w:rsidRDefault="00A97A7A" w:rsidP="00A97A7A">
      <w:pPr>
        <w:rPr>
          <w:noProof/>
        </w:rPr>
      </w:pPr>
    </w:p>
    <w:p w:rsidR="00A97A7A" w:rsidRPr="0088386F" w:rsidRDefault="0088386F" w:rsidP="00A97A7A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Мы завершили еще один урок, в ходе которого с помощью ООП описали шаблоны сущностей, используемых в нашем проекте. Каждая сущность получила свой класс. Кроме того мо создали класс-движок, выполняющий роль центрального звена проекта, где происходит создание объектов сущностей и заполнение ими списков. Пока в нашем проекте нет базы данных, вся иноформация будет храниться в оперативной памяти, пока проект находится в стадии запуска. Кроме того, мы дополнили наш проект новыми классами-контроллерами, которые  «привязали» к соответствующим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URL</w:t>
      </w:r>
      <w:r w:rsidRPr="0088386F">
        <w:rPr>
          <w:rFonts w:ascii="Times New Roman" w:hAnsi="Times New Roman" w:cs="Times New Roman"/>
          <w:noProof/>
          <w:sz w:val="26"/>
          <w:szCs w:val="26"/>
        </w:rPr>
        <w:t>-</w:t>
      </w:r>
      <w:r>
        <w:rPr>
          <w:rFonts w:ascii="Times New Roman" w:hAnsi="Times New Roman" w:cs="Times New Roman"/>
          <w:noProof/>
          <w:sz w:val="26"/>
          <w:szCs w:val="26"/>
        </w:rPr>
        <w:t>адресам. Эти классы-контроллеры выполянют обработку поступающих запросов и выполняют операции с объектами сущностей нашего проекта.</w:t>
      </w:r>
    </w:p>
    <w:p w:rsidR="00A97A7A" w:rsidRPr="00966747" w:rsidRDefault="00A97A7A" w:rsidP="00A97A7A">
      <w:pPr>
        <w:rPr>
          <w:noProof/>
        </w:rPr>
      </w:pPr>
    </w:p>
    <w:bookmarkStart w:id="6" w:name="_Toc75779682" w:displacedByCustomXml="next"/>
    <w:bookmarkStart w:id="7" w:name="_Toc72145555" w:displacedByCustomXml="next"/>
    <w:sdt>
      <w:sdtPr>
        <w:rPr>
          <w:noProof/>
        </w:rPr>
        <w:id w:val="1294792114"/>
        <w:placeholder>
          <w:docPart w:val="E9E60D2C5F5344349F66C0C83353DDDC"/>
        </w:placeholder>
        <w:temporary/>
        <w:showingPlcHdr/>
        <w15:appearance w15:val="hidden"/>
      </w:sdtPr>
      <w:sdtEndPr/>
      <w:sdtContent>
        <w:p w:rsidR="00A97A7A" w:rsidRPr="0088386F" w:rsidRDefault="00A97A7A" w:rsidP="00A97A7A">
          <w:pPr>
            <w:pStyle w:val="21"/>
            <w:rPr>
              <w:noProof/>
            </w:rPr>
          </w:pPr>
          <w:r w:rsidRPr="00CE1E92">
            <w:rPr>
              <w:noProof/>
              <w:lang w:bidi="ru-RU"/>
            </w:rPr>
            <w:t>КЛЮЧЕВЫЕ ВЫВОДЫ</w:t>
          </w:r>
        </w:p>
      </w:sdtContent>
    </w:sdt>
    <w:bookmarkEnd w:id="6" w:displacedByCustomXml="prev"/>
    <w:bookmarkEnd w:id="7" w:displacedByCustomXml="prev"/>
    <w:p w:rsidR="0088386F" w:rsidRDefault="0088386F" w:rsidP="00A97A7A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Каждая сущность нашего веб-приложения получила свой класс. Например, в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Django</w:t>
      </w:r>
      <w:r w:rsidRPr="0088386F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>
        <w:rPr>
          <w:rFonts w:ascii="Times New Roman" w:hAnsi="Times New Roman" w:cs="Times New Roman"/>
          <w:noProof/>
          <w:sz w:val="26"/>
          <w:szCs w:val="26"/>
        </w:rPr>
        <w:t>такие классы мы называем моделями.</w:t>
      </w:r>
    </w:p>
    <w:p w:rsidR="0088386F" w:rsidRDefault="0088386F" w:rsidP="00A97A7A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Для работы с моделями подготовлен центральный класс – Движок, который в свою очередь используют класс-контроллеры для работы с сущностями.</w:t>
      </w:r>
    </w:p>
    <w:p w:rsidR="0088386F" w:rsidRDefault="00013EA0" w:rsidP="00A97A7A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87264" behindDoc="1" locked="0" layoutInCell="1" allowOverlap="1" wp14:anchorId="023774D6" wp14:editId="2489DD88">
                <wp:simplePos x="0" y="0"/>
                <wp:positionH relativeFrom="margin">
                  <wp:align>center</wp:align>
                </wp:positionH>
                <wp:positionV relativeFrom="paragraph">
                  <wp:posOffset>-454489</wp:posOffset>
                </wp:positionV>
                <wp:extent cx="6660000" cy="9756000"/>
                <wp:effectExtent l="0" t="0" r="26670" b="17145"/>
                <wp:wrapNone/>
                <wp:docPr id="82" name="Прямоугольник 8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7A7A" w:rsidRPr="00F00819" w:rsidRDefault="00A97A7A" w:rsidP="00A97A7A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3774D6" id="Прямоугольник 82" o:spid="_x0000_s1030" style="position:absolute;left:0;text-align:left;margin-left:0;margin-top:-35.8pt;width:524.4pt;height:768.2pt;z-index:-251529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" filled="f" strokecolor="#2f5496 [2404]" strokeweight="1pt">
                <v:textbox>
                  <w:txbxContent>
                    <w:p w:rsidR="00A97A7A" w:rsidRPr="00F00819" w:rsidRDefault="00A97A7A" w:rsidP="00A97A7A">
                      <w:pPr>
                        <w:jc w:val="center"/>
                        <w:rPr>
                          <w:lang w:val="ro-RO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8386F">
        <w:rPr>
          <w:rFonts w:ascii="Times New Roman" w:hAnsi="Times New Roman" w:cs="Times New Roman"/>
          <w:noProof/>
          <w:sz w:val="26"/>
          <w:szCs w:val="26"/>
        </w:rPr>
        <w:t xml:space="preserve">Мы подготовили ряд контроллеров (обработчиков запросов) и «связали» их с соответствующими </w:t>
      </w:r>
      <w:r w:rsidR="0088386F">
        <w:rPr>
          <w:rFonts w:ascii="Times New Roman" w:hAnsi="Times New Roman" w:cs="Times New Roman"/>
          <w:noProof/>
          <w:sz w:val="26"/>
          <w:szCs w:val="26"/>
          <w:lang w:val="en-US"/>
        </w:rPr>
        <w:t>URL</w:t>
      </w:r>
      <w:r w:rsidR="0088386F" w:rsidRPr="0088386F">
        <w:rPr>
          <w:rFonts w:ascii="Times New Roman" w:hAnsi="Times New Roman" w:cs="Times New Roman"/>
          <w:noProof/>
          <w:sz w:val="26"/>
          <w:szCs w:val="26"/>
        </w:rPr>
        <w:t>-</w:t>
      </w:r>
      <w:r w:rsidR="0088386F">
        <w:rPr>
          <w:rFonts w:ascii="Times New Roman" w:hAnsi="Times New Roman" w:cs="Times New Roman"/>
          <w:noProof/>
          <w:sz w:val="26"/>
          <w:szCs w:val="26"/>
        </w:rPr>
        <w:t>адресами.</w:t>
      </w:r>
    </w:p>
    <w:p w:rsidR="00A97A7A" w:rsidRDefault="00A97A7A" w:rsidP="00A97A7A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noProof/>
          <w:lang w:eastAsia="ru-RU"/>
        </w:rPr>
        <w:drawing>
          <wp:anchor distT="0" distB="0" distL="114300" distR="114300" simplePos="0" relativeHeight="251789312" behindDoc="0" locked="0" layoutInCell="1" allowOverlap="1" wp14:anchorId="5B318701" wp14:editId="16151A57">
            <wp:simplePos x="0" y="0"/>
            <wp:positionH relativeFrom="margin">
              <wp:posOffset>476996</wp:posOffset>
            </wp:positionH>
            <wp:positionV relativeFrom="paragraph">
              <wp:posOffset>617607</wp:posOffset>
            </wp:positionV>
            <wp:extent cx="4810760" cy="5697220"/>
            <wp:effectExtent l="19050" t="19050" r="27940" b="17780"/>
            <wp:wrapSquare wrapText="bothSides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5697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6"/>
          <w:szCs w:val="26"/>
        </w:rPr>
        <w:t>Т</w:t>
      </w:r>
      <w:r w:rsidRPr="00A97A7A">
        <w:rPr>
          <w:rFonts w:ascii="Times New Roman" w:hAnsi="Times New Roman" w:cs="Times New Roman"/>
          <w:noProof/>
          <w:sz w:val="26"/>
          <w:szCs w:val="26"/>
        </w:rPr>
        <w:t xml:space="preserve">екущая структура предложенного </w:t>
      </w:r>
      <w:r w:rsidRPr="00A97A7A">
        <w:rPr>
          <w:rFonts w:ascii="Times New Roman" w:hAnsi="Times New Roman" w:cs="Times New Roman"/>
          <w:noProof/>
          <w:sz w:val="26"/>
          <w:szCs w:val="26"/>
          <w:lang w:val="en-US"/>
        </w:rPr>
        <w:t>WSGI</w:t>
      </w:r>
      <w:r w:rsidRPr="00A97A7A">
        <w:rPr>
          <w:rFonts w:ascii="Times New Roman" w:hAnsi="Times New Roman" w:cs="Times New Roman"/>
          <w:noProof/>
          <w:sz w:val="26"/>
          <w:szCs w:val="26"/>
        </w:rPr>
        <w:t xml:space="preserve">-фреймворка и создаваемого на его основе веб-приложения приведена на рис. 1. </w:t>
      </w:r>
    </w:p>
    <w:p w:rsidR="00A97A7A" w:rsidRPr="00A97A7A" w:rsidRDefault="00A97A7A" w:rsidP="00A97A7A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A97A7A" w:rsidRDefault="00A97A7A" w:rsidP="00A97A7A">
      <w:pPr>
        <w:pStyle w:val="a0"/>
        <w:numPr>
          <w:ilvl w:val="0"/>
          <w:numId w:val="0"/>
        </w:numPr>
        <w:spacing w:line="360" w:lineRule="auto"/>
        <w:ind w:left="360" w:hanging="360"/>
        <w:rPr>
          <w:rFonts w:ascii="Times New Roman" w:hAnsi="Times New Roman" w:cs="Times New Roman"/>
          <w:noProof/>
          <w:sz w:val="26"/>
          <w:szCs w:val="26"/>
        </w:rPr>
      </w:pPr>
    </w:p>
    <w:p w:rsidR="007A5547" w:rsidRDefault="007A5547" w:rsidP="00A97A7A">
      <w:pPr>
        <w:tabs>
          <w:tab w:val="left" w:pos="2016"/>
        </w:tabs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7A5547" w:rsidRDefault="007A5547" w:rsidP="00525FE2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7A5547" w:rsidRDefault="007A5547" w:rsidP="00525FE2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7A5547" w:rsidRDefault="007A5547" w:rsidP="00525FE2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7A5547" w:rsidRDefault="007A5547" w:rsidP="00525FE2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7A5547" w:rsidRDefault="007A5547" w:rsidP="00525FE2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7A5547" w:rsidRDefault="007A5547" w:rsidP="00525FE2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7A5547" w:rsidRDefault="007A5547" w:rsidP="00525FE2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7A5547" w:rsidRDefault="007A5547" w:rsidP="00525FE2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A97A7A" w:rsidRDefault="00A97A7A" w:rsidP="007A5547">
      <w:pPr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A97A7A" w:rsidRDefault="00A97A7A" w:rsidP="007A5547">
      <w:pPr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A97A7A" w:rsidRDefault="00A97A7A" w:rsidP="007A5547">
      <w:pPr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A97A7A" w:rsidRDefault="00A97A7A" w:rsidP="007A5547">
      <w:pPr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7A5547" w:rsidRDefault="007A5547" w:rsidP="007A5547">
      <w:pPr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Рис. 1. Структура проекта (фреймворк + веб-приложение)</w:t>
      </w:r>
    </w:p>
    <w:p w:rsidR="0091777D" w:rsidRPr="00D156E4" w:rsidRDefault="0091777D" w:rsidP="00D156E4">
      <w:pPr>
        <w:tabs>
          <w:tab w:val="left" w:pos="281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91777D" w:rsidRPr="00D156E4" w:rsidSect="00E65EE1">
      <w:footerReference w:type="default" r:id="rId22"/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29E4" w:rsidRDefault="00DD29E4" w:rsidP="00706D60">
      <w:r>
        <w:separator/>
      </w:r>
    </w:p>
  </w:endnote>
  <w:endnote w:type="continuationSeparator" w:id="0">
    <w:p w:rsidR="00DD29E4" w:rsidRDefault="00DD29E4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/>
      </w:rPr>
      <w:id w:val="-3443680"/>
      <w:docPartObj>
        <w:docPartGallery w:val="Page Numbers (Bottom of Page)"/>
        <w:docPartUnique/>
      </w:docPartObj>
    </w:sdtPr>
    <w:sdtEndPr/>
    <w:sdtContent>
      <w:p w:rsidR="00DD29E4" w:rsidRPr="00CE1E92" w:rsidRDefault="00DD29E4" w:rsidP="00706D60">
        <w:pPr>
          <w:pStyle w:val="af"/>
          <w:rPr>
            <w:noProof/>
          </w:rPr>
        </w:pPr>
        <w:r w:rsidRPr="00CE1E92">
          <w:rPr>
            <w:noProof/>
            <w:lang w:bidi="ru-RU"/>
          </w:rPr>
          <w:fldChar w:fldCharType="begin"/>
        </w:r>
        <w:r w:rsidRPr="00CE1E92">
          <w:rPr>
            <w:noProof/>
            <w:lang w:bidi="ru-RU"/>
          </w:rPr>
          <w:instrText xml:space="preserve"> PAGE   \* MERGEFORMAT </w:instrText>
        </w:r>
        <w:r w:rsidRPr="00CE1E92">
          <w:rPr>
            <w:noProof/>
            <w:lang w:bidi="ru-RU"/>
          </w:rPr>
          <w:fldChar w:fldCharType="separate"/>
        </w:r>
        <w:r w:rsidR="00933BC6">
          <w:rPr>
            <w:noProof/>
            <w:lang w:bidi="ru-RU"/>
          </w:rPr>
          <w:t>16</w:t>
        </w:r>
        <w:r w:rsidRPr="00CE1E92">
          <w:rPr>
            <w:noProof/>
            <w:lang w:bidi="ru-RU"/>
          </w:rPr>
          <w:fldChar w:fldCharType="end"/>
        </w:r>
      </w:p>
    </w:sdtContent>
  </w:sdt>
  <w:p w:rsidR="00DD29E4" w:rsidRPr="00CE1E92" w:rsidRDefault="00DD29E4" w:rsidP="00706D60">
    <w:pPr>
      <w:pStyle w:val="af"/>
      <w:rPr>
        <w:noProof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29E4" w:rsidRDefault="00DD29E4" w:rsidP="00706D60">
      <w:r>
        <w:separator/>
      </w:r>
    </w:p>
  </w:footnote>
  <w:footnote w:type="continuationSeparator" w:id="0">
    <w:p w:rsidR="00DD29E4" w:rsidRDefault="00DD29E4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DB3AFE8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8F25530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EA0C77F4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27E02864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3AECF00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0A26E32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2162448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820BF1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C1A862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5CC83A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22D15EB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40857E16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>
    <w:nsid w:val="520F636C"/>
    <w:multiLevelType w:val="hybridMultilevel"/>
    <w:tmpl w:val="EA6E193E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13">
    <w:nsid w:val="59607707"/>
    <w:multiLevelType w:val="hybridMultilevel"/>
    <w:tmpl w:val="11D0B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BAB7B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5FED6215"/>
    <w:multiLevelType w:val="hybridMultilevel"/>
    <w:tmpl w:val="1A9C2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A7256A3"/>
    <w:multiLevelType w:val="hybridMultilevel"/>
    <w:tmpl w:val="DDDE4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3F82F20"/>
    <w:multiLevelType w:val="hybridMultilevel"/>
    <w:tmpl w:val="5540D4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B210000"/>
    <w:multiLevelType w:val="hybridMultilevel"/>
    <w:tmpl w:val="6010C31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5"/>
  </w:num>
  <w:num w:numId="3">
    <w:abstractNumId w:val="9"/>
  </w:num>
  <w:num w:numId="4">
    <w:abstractNumId w:val="10"/>
  </w:num>
  <w:num w:numId="5">
    <w:abstractNumId w:val="1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1"/>
  </w:num>
  <w:num w:numId="16">
    <w:abstractNumId w:val="16"/>
  </w:num>
  <w:num w:numId="17">
    <w:abstractNumId w:val="17"/>
  </w:num>
  <w:num w:numId="18">
    <w:abstractNumId w:val="13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662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A40"/>
    <w:rsid w:val="00001FE0"/>
    <w:rsid w:val="00013EA0"/>
    <w:rsid w:val="00014DDC"/>
    <w:rsid w:val="00020FC9"/>
    <w:rsid w:val="000411DF"/>
    <w:rsid w:val="000433F6"/>
    <w:rsid w:val="00043AE0"/>
    <w:rsid w:val="00054B1A"/>
    <w:rsid w:val="0006281F"/>
    <w:rsid w:val="0008174B"/>
    <w:rsid w:val="00092BE7"/>
    <w:rsid w:val="00095F44"/>
    <w:rsid w:val="00096774"/>
    <w:rsid w:val="000A20BE"/>
    <w:rsid w:val="000A3FA6"/>
    <w:rsid w:val="000A44F4"/>
    <w:rsid w:val="000A544C"/>
    <w:rsid w:val="000B5E2F"/>
    <w:rsid w:val="000C4789"/>
    <w:rsid w:val="000C5679"/>
    <w:rsid w:val="000F5CE0"/>
    <w:rsid w:val="0010017E"/>
    <w:rsid w:val="00104CC6"/>
    <w:rsid w:val="00117083"/>
    <w:rsid w:val="00125A16"/>
    <w:rsid w:val="00133360"/>
    <w:rsid w:val="00136DDD"/>
    <w:rsid w:val="00143E97"/>
    <w:rsid w:val="00147295"/>
    <w:rsid w:val="00165112"/>
    <w:rsid w:val="00180DC3"/>
    <w:rsid w:val="00184A71"/>
    <w:rsid w:val="00191A26"/>
    <w:rsid w:val="001A0417"/>
    <w:rsid w:val="001A70F2"/>
    <w:rsid w:val="001C293B"/>
    <w:rsid w:val="001D6DFE"/>
    <w:rsid w:val="001E61E5"/>
    <w:rsid w:val="00220079"/>
    <w:rsid w:val="0022046C"/>
    <w:rsid w:val="00232B87"/>
    <w:rsid w:val="002437EF"/>
    <w:rsid w:val="00255091"/>
    <w:rsid w:val="002974C8"/>
    <w:rsid w:val="002B5D98"/>
    <w:rsid w:val="002C0281"/>
    <w:rsid w:val="002C0B57"/>
    <w:rsid w:val="002C5772"/>
    <w:rsid w:val="002E47E0"/>
    <w:rsid w:val="0030498E"/>
    <w:rsid w:val="003161E7"/>
    <w:rsid w:val="00323A96"/>
    <w:rsid w:val="00327EAB"/>
    <w:rsid w:val="00336B2C"/>
    <w:rsid w:val="0034423D"/>
    <w:rsid w:val="00382E24"/>
    <w:rsid w:val="00390B74"/>
    <w:rsid w:val="003B3954"/>
    <w:rsid w:val="003C3B4D"/>
    <w:rsid w:val="003D520D"/>
    <w:rsid w:val="003E5AC0"/>
    <w:rsid w:val="003E729D"/>
    <w:rsid w:val="00414989"/>
    <w:rsid w:val="00416074"/>
    <w:rsid w:val="00444828"/>
    <w:rsid w:val="00450AE2"/>
    <w:rsid w:val="004604EF"/>
    <w:rsid w:val="00464756"/>
    <w:rsid w:val="00467CEB"/>
    <w:rsid w:val="00495972"/>
    <w:rsid w:val="00497899"/>
    <w:rsid w:val="004A6C7E"/>
    <w:rsid w:val="004B624E"/>
    <w:rsid w:val="004F392D"/>
    <w:rsid w:val="00503AD7"/>
    <w:rsid w:val="00525FE2"/>
    <w:rsid w:val="00542F7A"/>
    <w:rsid w:val="0055359D"/>
    <w:rsid w:val="00564BC4"/>
    <w:rsid w:val="00576B76"/>
    <w:rsid w:val="0058291D"/>
    <w:rsid w:val="00586D8C"/>
    <w:rsid w:val="00593868"/>
    <w:rsid w:val="005B6B25"/>
    <w:rsid w:val="005C1636"/>
    <w:rsid w:val="005D217A"/>
    <w:rsid w:val="005D48DA"/>
    <w:rsid w:val="005E2BE2"/>
    <w:rsid w:val="005E640A"/>
    <w:rsid w:val="005F1695"/>
    <w:rsid w:val="005F7465"/>
    <w:rsid w:val="0060216F"/>
    <w:rsid w:val="006133C6"/>
    <w:rsid w:val="00634296"/>
    <w:rsid w:val="006512AE"/>
    <w:rsid w:val="006530C8"/>
    <w:rsid w:val="00656438"/>
    <w:rsid w:val="006778E3"/>
    <w:rsid w:val="006B6867"/>
    <w:rsid w:val="006C4B84"/>
    <w:rsid w:val="006D3FD3"/>
    <w:rsid w:val="006D6A7F"/>
    <w:rsid w:val="00701FF2"/>
    <w:rsid w:val="0070206E"/>
    <w:rsid w:val="00706D60"/>
    <w:rsid w:val="00710767"/>
    <w:rsid w:val="00710E9A"/>
    <w:rsid w:val="00715617"/>
    <w:rsid w:val="00731EC4"/>
    <w:rsid w:val="0073372F"/>
    <w:rsid w:val="00740E3B"/>
    <w:rsid w:val="00764740"/>
    <w:rsid w:val="00770D3B"/>
    <w:rsid w:val="007726E8"/>
    <w:rsid w:val="00775976"/>
    <w:rsid w:val="007A3AE0"/>
    <w:rsid w:val="007A5547"/>
    <w:rsid w:val="007C12DC"/>
    <w:rsid w:val="007E363C"/>
    <w:rsid w:val="007E5827"/>
    <w:rsid w:val="00811928"/>
    <w:rsid w:val="008327CF"/>
    <w:rsid w:val="008538DE"/>
    <w:rsid w:val="00857EDC"/>
    <w:rsid w:val="00866B2E"/>
    <w:rsid w:val="00867CCF"/>
    <w:rsid w:val="00873804"/>
    <w:rsid w:val="00875493"/>
    <w:rsid w:val="008805CE"/>
    <w:rsid w:val="00882D56"/>
    <w:rsid w:val="0088386F"/>
    <w:rsid w:val="00893712"/>
    <w:rsid w:val="008B1FD7"/>
    <w:rsid w:val="008B678D"/>
    <w:rsid w:val="008C26D9"/>
    <w:rsid w:val="008D5A54"/>
    <w:rsid w:val="008E1AE6"/>
    <w:rsid w:val="008E4CD9"/>
    <w:rsid w:val="008E68A6"/>
    <w:rsid w:val="008F6A55"/>
    <w:rsid w:val="00905FBC"/>
    <w:rsid w:val="00907E7B"/>
    <w:rsid w:val="009151C9"/>
    <w:rsid w:val="0091777D"/>
    <w:rsid w:val="00933BC6"/>
    <w:rsid w:val="0095348F"/>
    <w:rsid w:val="009537F2"/>
    <w:rsid w:val="00966747"/>
    <w:rsid w:val="0096777A"/>
    <w:rsid w:val="0097024E"/>
    <w:rsid w:val="00974552"/>
    <w:rsid w:val="009A4A40"/>
    <w:rsid w:val="009A64D3"/>
    <w:rsid w:val="009B24E6"/>
    <w:rsid w:val="009B658F"/>
    <w:rsid w:val="009C13C0"/>
    <w:rsid w:val="009C36C5"/>
    <w:rsid w:val="009C7A40"/>
    <w:rsid w:val="009D109C"/>
    <w:rsid w:val="009D2CE3"/>
    <w:rsid w:val="009D5081"/>
    <w:rsid w:val="009E49D3"/>
    <w:rsid w:val="009F4024"/>
    <w:rsid w:val="00A47318"/>
    <w:rsid w:val="00A518CA"/>
    <w:rsid w:val="00A708C8"/>
    <w:rsid w:val="00A8445B"/>
    <w:rsid w:val="00A97A7A"/>
    <w:rsid w:val="00AA60D6"/>
    <w:rsid w:val="00AD67DA"/>
    <w:rsid w:val="00AE14D5"/>
    <w:rsid w:val="00AE6642"/>
    <w:rsid w:val="00B15098"/>
    <w:rsid w:val="00B2762F"/>
    <w:rsid w:val="00B50A20"/>
    <w:rsid w:val="00B6557F"/>
    <w:rsid w:val="00B67BAE"/>
    <w:rsid w:val="00B73C61"/>
    <w:rsid w:val="00B76F3A"/>
    <w:rsid w:val="00B9702E"/>
    <w:rsid w:val="00BA4112"/>
    <w:rsid w:val="00BA42F3"/>
    <w:rsid w:val="00BD3DBA"/>
    <w:rsid w:val="00BD7F72"/>
    <w:rsid w:val="00C03BCD"/>
    <w:rsid w:val="00C13838"/>
    <w:rsid w:val="00C22D14"/>
    <w:rsid w:val="00C232DF"/>
    <w:rsid w:val="00C31E24"/>
    <w:rsid w:val="00C47447"/>
    <w:rsid w:val="00C6701C"/>
    <w:rsid w:val="00C7287A"/>
    <w:rsid w:val="00C85251"/>
    <w:rsid w:val="00C8545C"/>
    <w:rsid w:val="00C868E0"/>
    <w:rsid w:val="00C905FC"/>
    <w:rsid w:val="00CA722F"/>
    <w:rsid w:val="00CC691B"/>
    <w:rsid w:val="00CD0460"/>
    <w:rsid w:val="00CE021A"/>
    <w:rsid w:val="00CE1E92"/>
    <w:rsid w:val="00D00676"/>
    <w:rsid w:val="00D03520"/>
    <w:rsid w:val="00D13197"/>
    <w:rsid w:val="00D156E4"/>
    <w:rsid w:val="00D25B00"/>
    <w:rsid w:val="00D26120"/>
    <w:rsid w:val="00D401F6"/>
    <w:rsid w:val="00D422E2"/>
    <w:rsid w:val="00D52E8C"/>
    <w:rsid w:val="00D92464"/>
    <w:rsid w:val="00DA25BD"/>
    <w:rsid w:val="00DA5554"/>
    <w:rsid w:val="00DA6894"/>
    <w:rsid w:val="00DC487D"/>
    <w:rsid w:val="00DC4D14"/>
    <w:rsid w:val="00DD29E4"/>
    <w:rsid w:val="00DD49CB"/>
    <w:rsid w:val="00DE250D"/>
    <w:rsid w:val="00E143FB"/>
    <w:rsid w:val="00E235E0"/>
    <w:rsid w:val="00E4321D"/>
    <w:rsid w:val="00E539C5"/>
    <w:rsid w:val="00E541C4"/>
    <w:rsid w:val="00E55C29"/>
    <w:rsid w:val="00E653C0"/>
    <w:rsid w:val="00E65EE1"/>
    <w:rsid w:val="00E814FC"/>
    <w:rsid w:val="00E84960"/>
    <w:rsid w:val="00E930ED"/>
    <w:rsid w:val="00E95505"/>
    <w:rsid w:val="00E96235"/>
    <w:rsid w:val="00EB318B"/>
    <w:rsid w:val="00EB60C8"/>
    <w:rsid w:val="00EC4394"/>
    <w:rsid w:val="00ED1ECE"/>
    <w:rsid w:val="00ED3088"/>
    <w:rsid w:val="00EF19E4"/>
    <w:rsid w:val="00F00819"/>
    <w:rsid w:val="00F01492"/>
    <w:rsid w:val="00F07B0A"/>
    <w:rsid w:val="00F203EF"/>
    <w:rsid w:val="00F21306"/>
    <w:rsid w:val="00F25FC9"/>
    <w:rsid w:val="00F421C1"/>
    <w:rsid w:val="00F43844"/>
    <w:rsid w:val="00F5245D"/>
    <w:rsid w:val="00F67DB5"/>
    <w:rsid w:val="00F76FA4"/>
    <w:rsid w:val="00F808BF"/>
    <w:rsid w:val="00F8576E"/>
    <w:rsid w:val="00F86F36"/>
    <w:rsid w:val="00F87AE5"/>
    <w:rsid w:val="00F96C55"/>
    <w:rsid w:val="00FC1D74"/>
    <w:rsid w:val="00FE3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5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F00819"/>
    <w:pPr>
      <w:jc w:val="both"/>
    </w:pPr>
    <w:rPr>
      <w:rFonts w:ascii="Calibri" w:hAnsi="Calibri" w:cs="Calibri"/>
    </w:rPr>
  </w:style>
  <w:style w:type="paragraph" w:styleId="1">
    <w:name w:val="heading 1"/>
    <w:basedOn w:val="a2"/>
    <w:next w:val="a2"/>
    <w:link w:val="10"/>
    <w:uiPriority w:val="9"/>
    <w:qFormat/>
    <w:rsid w:val="00F00819"/>
    <w:pPr>
      <w:keepNext/>
      <w:keepLines/>
      <w:spacing w:before="240" w:after="0"/>
      <w:outlineLvl w:val="0"/>
    </w:pPr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21">
    <w:name w:val="heading 2"/>
    <w:basedOn w:val="a2"/>
    <w:next w:val="a2"/>
    <w:link w:val="22"/>
    <w:uiPriority w:val="9"/>
    <w:qFormat/>
    <w:rsid w:val="0034423D"/>
    <w:pPr>
      <w:keepNext/>
      <w:keepLines/>
      <w:spacing w:before="40" w:after="0"/>
      <w:outlineLvl w:val="1"/>
    </w:pPr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31">
    <w:name w:val="heading 3"/>
    <w:basedOn w:val="a2"/>
    <w:next w:val="a2"/>
    <w:link w:val="32"/>
    <w:uiPriority w:val="9"/>
    <w:semiHidden/>
    <w:qFormat/>
    <w:rsid w:val="00F00819"/>
    <w:pPr>
      <w:keepNext/>
      <w:keepLines/>
      <w:spacing w:before="40" w:after="0"/>
      <w:outlineLvl w:val="2"/>
    </w:pPr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qFormat/>
    <w:rsid w:val="00F00819"/>
    <w:pPr>
      <w:keepNext/>
      <w:keepLines/>
      <w:spacing w:before="40" w:after="0"/>
      <w:outlineLvl w:val="3"/>
    </w:pPr>
    <w:rPr>
      <w:rFonts w:ascii="Calibri Light" w:eastAsiaTheme="majorEastAsia" w:hAnsi="Calibri Light" w:cs="Calibri Light"/>
      <w:i/>
      <w:iCs/>
      <w:color w:val="2F5496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qFormat/>
    <w:rsid w:val="00F00819"/>
    <w:pPr>
      <w:keepNext/>
      <w:keepLines/>
      <w:spacing w:before="40" w:after="0"/>
      <w:outlineLvl w:val="4"/>
    </w:pPr>
    <w:rPr>
      <w:rFonts w:ascii="Calibri Light" w:eastAsiaTheme="majorEastAsia" w:hAnsi="Calibri Light" w:cs="Calibri Light"/>
      <w:color w:val="2F5496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qFormat/>
    <w:rsid w:val="00F00819"/>
    <w:pPr>
      <w:keepNext/>
      <w:keepLines/>
      <w:spacing w:before="40" w:after="0"/>
      <w:outlineLvl w:val="5"/>
    </w:pPr>
    <w:rPr>
      <w:rFonts w:ascii="Calibri Light" w:eastAsiaTheme="majorEastAsia" w:hAnsi="Calibri Light" w:cs="Calibri Light"/>
      <w:color w:val="1F3763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qFormat/>
    <w:rsid w:val="00F00819"/>
    <w:pPr>
      <w:keepNext/>
      <w:keepLines/>
      <w:spacing w:before="40" w:after="0"/>
      <w:outlineLvl w:val="6"/>
    </w:pPr>
    <w:rPr>
      <w:rFonts w:ascii="Calibri Light" w:eastAsiaTheme="majorEastAsia" w:hAnsi="Calibri Light" w:cs="Calibri Light"/>
      <w:i/>
      <w:iCs/>
      <w:color w:val="1F3763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qFormat/>
    <w:rsid w:val="00F00819"/>
    <w:pPr>
      <w:keepNext/>
      <w:keepLines/>
      <w:spacing w:before="40" w:after="0"/>
      <w:outlineLvl w:val="7"/>
    </w:pPr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qFormat/>
    <w:rsid w:val="00F00819"/>
    <w:pPr>
      <w:keepNext/>
      <w:keepLines/>
      <w:spacing w:before="40" w:after="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Placeholder Text"/>
    <w:basedOn w:val="a3"/>
    <w:uiPriority w:val="99"/>
    <w:semiHidden/>
    <w:rsid w:val="00F00819"/>
    <w:rPr>
      <w:rFonts w:ascii="Calibri" w:hAnsi="Calibri" w:cs="Calibri"/>
      <w:color w:val="808080"/>
    </w:rPr>
  </w:style>
  <w:style w:type="character" w:customStyle="1" w:styleId="10">
    <w:name w:val="Заголовок 1 Знак"/>
    <w:basedOn w:val="a3"/>
    <w:link w:val="1"/>
    <w:uiPriority w:val="9"/>
    <w:rsid w:val="00F00819"/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a7">
    <w:name w:val="TOC Heading"/>
    <w:basedOn w:val="1"/>
    <w:next w:val="a2"/>
    <w:uiPriority w:val="39"/>
    <w:unhideWhenUsed/>
    <w:qFormat/>
    <w:rsid w:val="00F00819"/>
    <w:pPr>
      <w:jc w:val="center"/>
      <w:outlineLvl w:val="9"/>
    </w:pPr>
  </w:style>
  <w:style w:type="paragraph" w:styleId="11">
    <w:name w:val="toc 1"/>
    <w:basedOn w:val="a2"/>
    <w:next w:val="a2"/>
    <w:autoRedefine/>
    <w:uiPriority w:val="39"/>
    <w:rsid w:val="00F00819"/>
    <w:pPr>
      <w:spacing w:after="100"/>
    </w:pPr>
  </w:style>
  <w:style w:type="character" w:styleId="a8">
    <w:name w:val="Hyperlink"/>
    <w:basedOn w:val="a3"/>
    <w:uiPriority w:val="99"/>
    <w:unhideWhenUsed/>
    <w:rsid w:val="00F00819"/>
    <w:rPr>
      <w:rFonts w:ascii="Calibri" w:hAnsi="Calibri" w:cs="Calibri"/>
      <w:color w:val="0563C1" w:themeColor="hyperlink"/>
      <w:u w:val="single"/>
    </w:rPr>
  </w:style>
  <w:style w:type="paragraph" w:styleId="a9">
    <w:name w:val="Balloon Text"/>
    <w:basedOn w:val="a2"/>
    <w:link w:val="aa"/>
    <w:uiPriority w:val="99"/>
    <w:semiHidden/>
    <w:unhideWhenUsed/>
    <w:rsid w:val="00F008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3"/>
    <w:link w:val="a9"/>
    <w:uiPriority w:val="99"/>
    <w:semiHidden/>
    <w:rsid w:val="00F00819"/>
    <w:rPr>
      <w:rFonts w:ascii="Segoe UI" w:hAnsi="Segoe UI" w:cs="Segoe UI"/>
      <w:sz w:val="18"/>
      <w:szCs w:val="18"/>
    </w:rPr>
  </w:style>
  <w:style w:type="paragraph" w:styleId="ab">
    <w:name w:val="Normal (Web)"/>
    <w:basedOn w:val="a2"/>
    <w:uiPriority w:val="99"/>
    <w:semiHidden/>
    <w:unhideWhenUsed/>
    <w:rsid w:val="00F008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2">
    <w:name w:val="Заголовок 2 Знак"/>
    <w:basedOn w:val="a3"/>
    <w:link w:val="21"/>
    <w:uiPriority w:val="9"/>
    <w:rsid w:val="0034423D"/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23">
    <w:name w:val="toc 2"/>
    <w:basedOn w:val="a2"/>
    <w:next w:val="a2"/>
    <w:autoRedefine/>
    <w:uiPriority w:val="39"/>
    <w:rsid w:val="00F00819"/>
    <w:pPr>
      <w:spacing w:after="100"/>
      <w:ind w:left="220"/>
    </w:pPr>
  </w:style>
  <w:style w:type="paragraph" w:styleId="ac">
    <w:name w:val="List Paragraph"/>
    <w:basedOn w:val="a2"/>
    <w:uiPriority w:val="34"/>
    <w:qFormat/>
    <w:rsid w:val="00F00819"/>
    <w:pPr>
      <w:ind w:left="720"/>
      <w:contextualSpacing/>
    </w:pPr>
  </w:style>
  <w:style w:type="paragraph" w:styleId="ad">
    <w:name w:val="header"/>
    <w:basedOn w:val="a2"/>
    <w:link w:val="ae"/>
    <w:uiPriority w:val="99"/>
    <w:semiHidden/>
    <w:rsid w:val="00F00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semiHidden/>
    <w:rsid w:val="00F00819"/>
    <w:rPr>
      <w:rFonts w:ascii="Calibri" w:hAnsi="Calibri" w:cs="Calibri"/>
    </w:rPr>
  </w:style>
  <w:style w:type="paragraph" w:styleId="af">
    <w:name w:val="footer"/>
    <w:basedOn w:val="a2"/>
    <w:link w:val="af0"/>
    <w:uiPriority w:val="99"/>
    <w:unhideWhenUsed/>
    <w:rsid w:val="00F00819"/>
    <w:pPr>
      <w:tabs>
        <w:tab w:val="center" w:pos="4680"/>
        <w:tab w:val="right" w:pos="9360"/>
      </w:tabs>
      <w:spacing w:after="0" w:line="240" w:lineRule="auto"/>
      <w:jc w:val="right"/>
    </w:pPr>
  </w:style>
  <w:style w:type="character" w:customStyle="1" w:styleId="af0">
    <w:name w:val="Нижний колонтитул Знак"/>
    <w:basedOn w:val="a3"/>
    <w:link w:val="af"/>
    <w:uiPriority w:val="99"/>
    <w:rsid w:val="00F00819"/>
    <w:rPr>
      <w:rFonts w:ascii="Calibri" w:hAnsi="Calibri" w:cs="Calibri"/>
    </w:rPr>
  </w:style>
  <w:style w:type="paragraph" w:styleId="a0">
    <w:name w:val="List Bullet"/>
    <w:basedOn w:val="a2"/>
    <w:uiPriority w:val="99"/>
    <w:rsid w:val="00F00819"/>
    <w:pPr>
      <w:numPr>
        <w:numId w:val="3"/>
      </w:numPr>
      <w:contextualSpacing/>
    </w:pPr>
  </w:style>
  <w:style w:type="paragraph" w:styleId="af1">
    <w:name w:val="Subtitle"/>
    <w:basedOn w:val="a2"/>
    <w:next w:val="a2"/>
    <w:link w:val="af2"/>
    <w:uiPriority w:val="11"/>
    <w:qFormat/>
    <w:rsid w:val="00F00819"/>
    <w:pPr>
      <w:jc w:val="center"/>
    </w:pPr>
  </w:style>
  <w:style w:type="character" w:customStyle="1" w:styleId="af2">
    <w:name w:val="Подзаголовок Знак"/>
    <w:basedOn w:val="a3"/>
    <w:link w:val="af1"/>
    <w:uiPriority w:val="11"/>
    <w:rsid w:val="00F00819"/>
    <w:rPr>
      <w:rFonts w:ascii="Calibri" w:hAnsi="Calibri" w:cs="Calibri"/>
    </w:rPr>
  </w:style>
  <w:style w:type="paragraph" w:styleId="af3">
    <w:name w:val="Title"/>
    <w:basedOn w:val="a2"/>
    <w:next w:val="a2"/>
    <w:link w:val="af4"/>
    <w:uiPriority w:val="10"/>
    <w:qFormat/>
    <w:rsid w:val="00F00819"/>
    <w:pPr>
      <w:spacing w:after="0" w:line="240" w:lineRule="auto"/>
      <w:contextualSpacing/>
      <w:jc w:val="center"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af4">
    <w:name w:val="Название Знак"/>
    <w:basedOn w:val="a3"/>
    <w:link w:val="af3"/>
    <w:uiPriority w:val="10"/>
    <w:rsid w:val="00F00819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Mention">
    <w:name w:val="Mention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F00819"/>
    <w:pPr>
      <w:numPr>
        <w:numId w:val="4"/>
      </w:numPr>
    </w:pPr>
  </w:style>
  <w:style w:type="numbering" w:styleId="1ai">
    <w:name w:val="Outline List 1"/>
    <w:basedOn w:val="a5"/>
    <w:uiPriority w:val="99"/>
    <w:semiHidden/>
    <w:unhideWhenUsed/>
    <w:rsid w:val="00F00819"/>
    <w:pPr>
      <w:numPr>
        <w:numId w:val="5"/>
      </w:numPr>
    </w:pPr>
  </w:style>
  <w:style w:type="character" w:styleId="HTML">
    <w:name w:val="HTML Code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F00819"/>
    <w:pPr>
      <w:spacing w:after="0" w:line="240" w:lineRule="auto"/>
    </w:pPr>
    <w:rPr>
      <w:i/>
      <w:iCs/>
    </w:rPr>
  </w:style>
  <w:style w:type="character" w:customStyle="1" w:styleId="HTML2">
    <w:name w:val="Адрес HTML Знак"/>
    <w:basedOn w:val="a3"/>
    <w:link w:val="HTML1"/>
    <w:uiPriority w:val="99"/>
    <w:semiHidden/>
    <w:rsid w:val="00F00819"/>
    <w:rPr>
      <w:rFonts w:ascii="Calibri" w:hAnsi="Calibri" w:cs="Calibri"/>
      <w:i/>
      <w:iCs/>
    </w:rPr>
  </w:style>
  <w:style w:type="character" w:styleId="HTML3">
    <w:name w:val="HTML Definition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4">
    <w:name w:val="HTML Cit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5">
    <w:name w:val="HTML Typewriter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F00819"/>
    <w:rPr>
      <w:rFonts w:ascii="Consolas" w:hAnsi="Consolas" w:cs="Calibri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F00819"/>
    <w:rPr>
      <w:rFonts w:ascii="Calibri" w:hAnsi="Calibri" w:cs="Calibri"/>
    </w:rPr>
  </w:style>
  <w:style w:type="character" w:styleId="HTML8">
    <w:name w:val="HTML Keyboard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paragraph" w:styleId="HTML9">
    <w:name w:val="HTML Preformatted"/>
    <w:basedOn w:val="a2"/>
    <w:link w:val="HTMLa"/>
    <w:uiPriority w:val="99"/>
    <w:unhideWhenUsed/>
    <w:rsid w:val="00F0081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3"/>
    <w:link w:val="HTML9"/>
    <w:uiPriority w:val="99"/>
    <w:rsid w:val="00F00819"/>
    <w:rPr>
      <w:rFonts w:ascii="Consolas" w:hAnsi="Consolas" w:cs="Calibri"/>
      <w:sz w:val="20"/>
      <w:szCs w:val="20"/>
    </w:rPr>
  </w:style>
  <w:style w:type="paragraph" w:styleId="33">
    <w:name w:val="toc 3"/>
    <w:basedOn w:val="a2"/>
    <w:next w:val="a2"/>
    <w:autoRedefine/>
    <w:uiPriority w:val="39"/>
    <w:semiHidden/>
    <w:rsid w:val="00F00819"/>
    <w:pPr>
      <w:spacing w:after="100"/>
      <w:ind w:left="440"/>
    </w:pPr>
  </w:style>
  <w:style w:type="paragraph" w:styleId="43">
    <w:name w:val="toc 4"/>
    <w:basedOn w:val="a2"/>
    <w:next w:val="a2"/>
    <w:autoRedefine/>
    <w:uiPriority w:val="39"/>
    <w:semiHidden/>
    <w:rsid w:val="00F00819"/>
    <w:pPr>
      <w:spacing w:after="100"/>
      <w:ind w:left="660"/>
    </w:pPr>
  </w:style>
  <w:style w:type="paragraph" w:styleId="53">
    <w:name w:val="toc 5"/>
    <w:basedOn w:val="a2"/>
    <w:next w:val="a2"/>
    <w:autoRedefine/>
    <w:uiPriority w:val="39"/>
    <w:semiHidden/>
    <w:rsid w:val="00F00819"/>
    <w:pPr>
      <w:spacing w:after="100"/>
      <w:ind w:left="880"/>
    </w:pPr>
  </w:style>
  <w:style w:type="paragraph" w:styleId="61">
    <w:name w:val="toc 6"/>
    <w:basedOn w:val="a2"/>
    <w:next w:val="a2"/>
    <w:autoRedefine/>
    <w:uiPriority w:val="39"/>
    <w:semiHidden/>
    <w:rsid w:val="00F00819"/>
    <w:pPr>
      <w:spacing w:after="100"/>
      <w:ind w:left="1100"/>
    </w:pPr>
  </w:style>
  <w:style w:type="paragraph" w:styleId="71">
    <w:name w:val="toc 7"/>
    <w:basedOn w:val="a2"/>
    <w:next w:val="a2"/>
    <w:autoRedefine/>
    <w:uiPriority w:val="39"/>
    <w:semiHidden/>
    <w:rsid w:val="00F00819"/>
    <w:pPr>
      <w:spacing w:after="100"/>
      <w:ind w:left="1320"/>
    </w:pPr>
  </w:style>
  <w:style w:type="paragraph" w:styleId="81">
    <w:name w:val="toc 8"/>
    <w:basedOn w:val="a2"/>
    <w:next w:val="a2"/>
    <w:autoRedefine/>
    <w:uiPriority w:val="39"/>
    <w:semiHidden/>
    <w:rsid w:val="00F00819"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rsid w:val="00F00819"/>
    <w:pPr>
      <w:spacing w:after="100"/>
      <w:ind w:left="1760"/>
    </w:pPr>
  </w:style>
  <w:style w:type="character" w:styleId="af5">
    <w:name w:val="Subtle Reference"/>
    <w:basedOn w:val="a3"/>
    <w:uiPriority w:val="31"/>
    <w:semiHidden/>
    <w:qFormat/>
    <w:rsid w:val="00F00819"/>
    <w:rPr>
      <w:rFonts w:ascii="Calibri" w:hAnsi="Calibri" w:cs="Calibri"/>
      <w:smallCaps/>
      <w:color w:val="5A5A5A" w:themeColor="text1" w:themeTint="A5"/>
    </w:rPr>
  </w:style>
  <w:style w:type="character" w:styleId="af6">
    <w:name w:val="Subtle Emphasis"/>
    <w:basedOn w:val="a3"/>
    <w:uiPriority w:val="19"/>
    <w:semiHidden/>
    <w:qFormat/>
    <w:rsid w:val="00F00819"/>
    <w:rPr>
      <w:rFonts w:ascii="Calibri" w:hAnsi="Calibri" w:cs="Calibri"/>
      <w:i/>
      <w:iCs/>
      <w:color w:val="404040" w:themeColor="text1" w:themeTint="BF"/>
    </w:rPr>
  </w:style>
  <w:style w:type="table" w:styleId="af7">
    <w:name w:val="Table Professional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4">
    <w:name w:val="Medium Lis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6">
    <w:name w:val="Medium Grid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af8">
    <w:name w:val="Bibliography"/>
    <w:basedOn w:val="a2"/>
    <w:next w:val="a2"/>
    <w:uiPriority w:val="37"/>
    <w:semiHidden/>
    <w:unhideWhenUsed/>
    <w:rsid w:val="00F00819"/>
  </w:style>
  <w:style w:type="character" w:styleId="af9">
    <w:name w:val="Book Title"/>
    <w:basedOn w:val="a3"/>
    <w:uiPriority w:val="33"/>
    <w:semiHidden/>
    <w:qFormat/>
    <w:rsid w:val="00F00819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paragraph" w:styleId="afa">
    <w:name w:val="Message Header"/>
    <w:basedOn w:val="a2"/>
    <w:link w:val="afb"/>
    <w:uiPriority w:val="99"/>
    <w:semiHidden/>
    <w:unhideWhenUsed/>
    <w:rsid w:val="00F0081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afb">
    <w:name w:val="Шапка Знак"/>
    <w:basedOn w:val="a3"/>
    <w:link w:val="afa"/>
    <w:uiPriority w:val="99"/>
    <w:semiHidden/>
    <w:rsid w:val="00F00819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afc">
    <w:name w:val="Table Elegant"/>
    <w:basedOn w:val="a4"/>
    <w:uiPriority w:val="99"/>
    <w:semiHidden/>
    <w:unhideWhenUsed/>
    <w:rsid w:val="00F00819"/>
    <w:pPr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d">
    <w:name w:val="List"/>
    <w:basedOn w:val="a2"/>
    <w:uiPriority w:val="99"/>
    <w:semiHidden/>
    <w:unhideWhenUsed/>
    <w:rsid w:val="00F00819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F00819"/>
    <w:pPr>
      <w:ind w:left="720" w:hanging="360"/>
      <w:contextualSpacing/>
    </w:pPr>
  </w:style>
  <w:style w:type="paragraph" w:styleId="35">
    <w:name w:val="List 3"/>
    <w:basedOn w:val="a2"/>
    <w:uiPriority w:val="99"/>
    <w:semiHidden/>
    <w:unhideWhenUsed/>
    <w:rsid w:val="00F00819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F00819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F00819"/>
    <w:pPr>
      <w:ind w:left="1800" w:hanging="360"/>
      <w:contextualSpacing/>
    </w:pPr>
  </w:style>
  <w:style w:type="table" w:styleId="-1">
    <w:name w:val="Table List 1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4"/>
    <w:uiPriority w:val="99"/>
    <w:semiHidden/>
    <w:unhideWhenUsed/>
    <w:rsid w:val="00F00819"/>
    <w:pPr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e">
    <w:name w:val="List Continue"/>
    <w:basedOn w:val="a2"/>
    <w:uiPriority w:val="99"/>
    <w:semiHidden/>
    <w:unhideWhenUsed/>
    <w:rsid w:val="00F00819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F00819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F00819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F00819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F00819"/>
    <w:pPr>
      <w:spacing w:after="120"/>
      <w:ind w:left="1800"/>
      <w:contextualSpacing/>
    </w:pPr>
  </w:style>
  <w:style w:type="paragraph" w:styleId="a">
    <w:name w:val="List Number"/>
    <w:basedOn w:val="a2"/>
    <w:uiPriority w:val="99"/>
    <w:semiHidden/>
    <w:unhideWhenUsed/>
    <w:rsid w:val="00F00819"/>
    <w:pPr>
      <w:numPr>
        <w:numId w:val="6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F00819"/>
    <w:pPr>
      <w:numPr>
        <w:numId w:val="7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F00819"/>
    <w:pPr>
      <w:numPr>
        <w:numId w:val="8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F00819"/>
    <w:pPr>
      <w:numPr>
        <w:numId w:val="9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F00819"/>
    <w:pPr>
      <w:numPr>
        <w:numId w:val="10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F00819"/>
    <w:pPr>
      <w:numPr>
        <w:numId w:val="11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F00819"/>
    <w:pPr>
      <w:numPr>
        <w:numId w:val="12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F00819"/>
    <w:pPr>
      <w:numPr>
        <w:numId w:val="13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F00819"/>
    <w:pPr>
      <w:numPr>
        <w:numId w:val="14"/>
      </w:numPr>
      <w:contextualSpacing/>
    </w:pPr>
  </w:style>
  <w:style w:type="table" w:styleId="15">
    <w:name w:val="Table Classic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F00819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table of figures"/>
    <w:basedOn w:val="a2"/>
    <w:next w:val="a2"/>
    <w:uiPriority w:val="99"/>
    <w:semiHidden/>
    <w:unhideWhenUsed/>
    <w:rsid w:val="00F00819"/>
    <w:pPr>
      <w:spacing w:after="0"/>
    </w:pPr>
  </w:style>
  <w:style w:type="paragraph" w:styleId="aff0">
    <w:name w:val="macro"/>
    <w:link w:val="aff1"/>
    <w:uiPriority w:val="99"/>
    <w:semiHidden/>
    <w:unhideWhenUsed/>
    <w:rsid w:val="00F0081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jc w:val="both"/>
    </w:pPr>
    <w:rPr>
      <w:rFonts w:ascii="Consolas" w:hAnsi="Consolas" w:cs="Calibri"/>
      <w:sz w:val="20"/>
      <w:szCs w:val="20"/>
    </w:rPr>
  </w:style>
  <w:style w:type="character" w:customStyle="1" w:styleId="aff1">
    <w:name w:val="Текст макроса Знак"/>
    <w:basedOn w:val="a3"/>
    <w:link w:val="aff0"/>
    <w:uiPriority w:val="99"/>
    <w:semiHidden/>
    <w:rsid w:val="00F00819"/>
    <w:rPr>
      <w:rFonts w:ascii="Consolas" w:hAnsi="Consolas" w:cs="Calibri"/>
      <w:sz w:val="20"/>
      <w:szCs w:val="20"/>
    </w:rPr>
  </w:style>
  <w:style w:type="paragraph" w:styleId="2a">
    <w:name w:val="envelope return"/>
    <w:basedOn w:val="a2"/>
    <w:uiPriority w:val="99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sz w:val="20"/>
      <w:szCs w:val="20"/>
    </w:rPr>
  </w:style>
  <w:style w:type="character" w:styleId="aff2">
    <w:name w:val="end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3">
    <w:name w:val="endnote text"/>
    <w:basedOn w:val="a2"/>
    <w:link w:val="aff4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4">
    <w:name w:val="Текст концевой сноски Знак"/>
    <w:basedOn w:val="a3"/>
    <w:link w:val="aff3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5">
    <w:name w:val="table of authorities"/>
    <w:basedOn w:val="a2"/>
    <w:next w:val="a2"/>
    <w:uiPriority w:val="99"/>
    <w:semiHidden/>
    <w:unhideWhenUsed/>
    <w:rsid w:val="00F00819"/>
    <w:pPr>
      <w:spacing w:after="0"/>
      <w:ind w:left="220" w:hanging="220"/>
    </w:pPr>
  </w:style>
  <w:style w:type="paragraph" w:styleId="aff6">
    <w:name w:val="toa heading"/>
    <w:basedOn w:val="a2"/>
    <w:next w:val="a2"/>
    <w:uiPriority w:val="99"/>
    <w:semiHidden/>
    <w:unhideWhenUsed/>
    <w:rsid w:val="00F00819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paragraph" w:styleId="2b">
    <w:name w:val="Quote"/>
    <w:basedOn w:val="a2"/>
    <w:next w:val="a2"/>
    <w:link w:val="2c"/>
    <w:uiPriority w:val="29"/>
    <w:semiHidden/>
    <w:qFormat/>
    <w:rsid w:val="00F0081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c">
    <w:name w:val="Цитата 2 Знак"/>
    <w:basedOn w:val="a3"/>
    <w:link w:val="2b"/>
    <w:uiPriority w:val="29"/>
    <w:semiHidden/>
    <w:rsid w:val="00F00819"/>
    <w:rPr>
      <w:rFonts w:ascii="Calibri" w:hAnsi="Calibri" w:cs="Calibri"/>
      <w:i/>
      <w:iCs/>
      <w:color w:val="404040" w:themeColor="text1" w:themeTint="BF"/>
    </w:rPr>
  </w:style>
  <w:style w:type="character" w:styleId="aff7">
    <w:name w:val="Emphasis"/>
    <w:basedOn w:val="a3"/>
    <w:uiPriority w:val="20"/>
    <w:semiHidden/>
    <w:qFormat/>
    <w:rsid w:val="00F00819"/>
    <w:rPr>
      <w:rFonts w:ascii="Calibri" w:hAnsi="Calibri" w:cs="Calibri"/>
      <w:i/>
      <w:iCs/>
    </w:rPr>
  </w:style>
  <w:style w:type="table" w:styleId="aff8">
    <w:name w:val="Colorful List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16">
    <w:name w:val="Table Colorful 1"/>
    <w:basedOn w:val="a4"/>
    <w:uiPriority w:val="99"/>
    <w:semiHidden/>
    <w:unhideWhenUsed/>
    <w:rsid w:val="00F00819"/>
    <w:pPr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4"/>
    <w:uiPriority w:val="99"/>
    <w:semiHidden/>
    <w:unhideWhenUsed/>
    <w:rsid w:val="00F00819"/>
    <w:pPr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F00819"/>
    <w:pPr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9">
    <w:name w:val="Colorful Shading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a">
    <w:name w:val="Colorful Grid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-22">
    <w:name w:val="Colorful Grid Accent 2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-32">
    <w:name w:val="Colorful Grid Accent 3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2">
    <w:name w:val="Colorful Grid Accent 4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2">
    <w:name w:val="Colorful Grid Accent 5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-62">
    <w:name w:val="Colorful Grid Accent 6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affb">
    <w:name w:val="annotation text"/>
    <w:basedOn w:val="a2"/>
    <w:link w:val="affc"/>
    <w:uiPriority w:val="99"/>
    <w:semiHidden/>
    <w:unhideWhenUsed/>
    <w:rsid w:val="00F00819"/>
    <w:pPr>
      <w:spacing w:line="240" w:lineRule="auto"/>
    </w:pPr>
    <w:rPr>
      <w:sz w:val="20"/>
      <w:szCs w:val="20"/>
    </w:rPr>
  </w:style>
  <w:style w:type="character" w:customStyle="1" w:styleId="affc">
    <w:name w:val="Текст примечания Знак"/>
    <w:basedOn w:val="a3"/>
    <w:link w:val="affb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d">
    <w:name w:val="annotation subject"/>
    <w:basedOn w:val="affb"/>
    <w:next w:val="affb"/>
    <w:link w:val="affe"/>
    <w:uiPriority w:val="99"/>
    <w:semiHidden/>
    <w:unhideWhenUsed/>
    <w:rsid w:val="00F00819"/>
    <w:rPr>
      <w:b/>
      <w:bCs/>
    </w:rPr>
  </w:style>
  <w:style w:type="character" w:customStyle="1" w:styleId="affe">
    <w:name w:val="Тема примечания Знак"/>
    <w:basedOn w:val="affc"/>
    <w:link w:val="affd"/>
    <w:uiPriority w:val="99"/>
    <w:semiHidden/>
    <w:rsid w:val="00F00819"/>
    <w:rPr>
      <w:rFonts w:ascii="Calibri" w:hAnsi="Calibri" w:cs="Calibri"/>
      <w:b/>
      <w:bCs/>
      <w:sz w:val="20"/>
      <w:szCs w:val="20"/>
    </w:rPr>
  </w:style>
  <w:style w:type="character" w:styleId="afff">
    <w:name w:val="annotation reference"/>
    <w:basedOn w:val="a3"/>
    <w:uiPriority w:val="99"/>
    <w:semiHidden/>
    <w:unhideWhenUsed/>
    <w:rsid w:val="00F00819"/>
    <w:rPr>
      <w:rFonts w:ascii="Calibri" w:hAnsi="Calibri" w:cs="Calibri"/>
      <w:sz w:val="16"/>
      <w:szCs w:val="16"/>
    </w:rPr>
  </w:style>
  <w:style w:type="paragraph" w:styleId="afff0">
    <w:name w:val="envelope address"/>
    <w:basedOn w:val="a2"/>
    <w:uiPriority w:val="99"/>
    <w:semiHidden/>
    <w:unhideWhenUsed/>
    <w:rsid w:val="00F0081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alibri Light" w:eastAsiaTheme="majorEastAsia" w:hAnsi="Calibri Light" w:cs="Calibri Light"/>
      <w:sz w:val="24"/>
      <w:szCs w:val="24"/>
    </w:rPr>
  </w:style>
  <w:style w:type="paragraph" w:styleId="afff1">
    <w:name w:val="Block Text"/>
    <w:basedOn w:val="a2"/>
    <w:uiPriority w:val="99"/>
    <w:semiHidden/>
    <w:unhideWhenUsed/>
    <w:rsid w:val="00F00819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afff2">
    <w:name w:val="Document Map"/>
    <w:basedOn w:val="a2"/>
    <w:link w:val="afff3"/>
    <w:uiPriority w:val="99"/>
    <w:semiHidden/>
    <w:unhideWhenUsed/>
    <w:rsid w:val="00F00819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afff3">
    <w:name w:val="Схема документа Знак"/>
    <w:basedOn w:val="a3"/>
    <w:link w:val="afff2"/>
    <w:uiPriority w:val="99"/>
    <w:semiHidden/>
    <w:rsid w:val="00F00819"/>
    <w:rPr>
      <w:rFonts w:ascii="Microsoft YaHei UI" w:eastAsia="Microsoft YaHei UI" w:hAnsi="Microsoft YaHei UI" w:cs="Calibri"/>
      <w:sz w:val="18"/>
      <w:szCs w:val="18"/>
    </w:rPr>
  </w:style>
  <w:style w:type="character" w:customStyle="1" w:styleId="32">
    <w:name w:val="Заголовок 3 Знак"/>
    <w:basedOn w:val="a3"/>
    <w:link w:val="31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character" w:customStyle="1" w:styleId="42">
    <w:name w:val="Заголовок 4 Знак"/>
    <w:basedOn w:val="a3"/>
    <w:link w:val="41"/>
    <w:uiPriority w:val="9"/>
    <w:semiHidden/>
    <w:rsid w:val="00F00819"/>
    <w:rPr>
      <w:rFonts w:ascii="Calibri Light" w:eastAsiaTheme="majorEastAsia" w:hAnsi="Calibri Light" w:cs="Calibri Light"/>
      <w:i/>
      <w:iCs/>
      <w:color w:val="2F5496" w:themeColor="accent1" w:themeShade="BF"/>
    </w:rPr>
  </w:style>
  <w:style w:type="character" w:customStyle="1" w:styleId="52">
    <w:name w:val="Заголовок 5 Знак"/>
    <w:basedOn w:val="a3"/>
    <w:link w:val="51"/>
    <w:uiPriority w:val="9"/>
    <w:semiHidden/>
    <w:rsid w:val="00F00819"/>
    <w:rPr>
      <w:rFonts w:ascii="Calibri Light" w:eastAsiaTheme="majorEastAsia" w:hAnsi="Calibri Light" w:cs="Calibri Light"/>
      <w:color w:val="2F5496" w:themeColor="accent1" w:themeShade="BF"/>
    </w:rPr>
  </w:style>
  <w:style w:type="character" w:customStyle="1" w:styleId="60">
    <w:name w:val="Заголовок 6 Знак"/>
    <w:basedOn w:val="a3"/>
    <w:link w:val="6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</w:rPr>
  </w:style>
  <w:style w:type="character" w:customStyle="1" w:styleId="70">
    <w:name w:val="Заголовок 7 Знак"/>
    <w:basedOn w:val="a3"/>
    <w:link w:val="7"/>
    <w:uiPriority w:val="9"/>
    <w:semiHidden/>
    <w:rsid w:val="00F00819"/>
    <w:rPr>
      <w:rFonts w:ascii="Calibri Light" w:eastAsiaTheme="majorEastAsia" w:hAnsi="Calibri Light" w:cs="Calibri Light"/>
      <w:i/>
      <w:iCs/>
      <w:color w:val="1F3763" w:themeColor="accent1" w:themeShade="7F"/>
    </w:rPr>
  </w:style>
  <w:style w:type="character" w:customStyle="1" w:styleId="80">
    <w:name w:val="Заголовок 8 Знак"/>
    <w:basedOn w:val="a3"/>
    <w:link w:val="8"/>
    <w:uiPriority w:val="9"/>
    <w:semiHidden/>
    <w:rsid w:val="00F00819"/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F00819"/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F00819"/>
    <w:pPr>
      <w:numPr>
        <w:numId w:val="15"/>
      </w:numPr>
    </w:pPr>
  </w:style>
  <w:style w:type="table" w:styleId="17">
    <w:name w:val="Plain Table 1"/>
    <w:basedOn w:val="a4"/>
    <w:uiPriority w:val="41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4"/>
    <w:uiPriority w:val="42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4"/>
    <w:uiPriority w:val="43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4">
    <w:name w:val="No Spacing"/>
    <w:uiPriority w:val="1"/>
    <w:semiHidden/>
    <w:qFormat/>
    <w:rsid w:val="00F00819"/>
    <w:pPr>
      <w:spacing w:after="0" w:line="240" w:lineRule="auto"/>
      <w:jc w:val="both"/>
    </w:pPr>
    <w:rPr>
      <w:rFonts w:ascii="Calibri" w:hAnsi="Calibri" w:cs="Calibri"/>
    </w:rPr>
  </w:style>
  <w:style w:type="paragraph" w:styleId="afff5">
    <w:name w:val="Date"/>
    <w:basedOn w:val="a2"/>
    <w:next w:val="a2"/>
    <w:link w:val="afff6"/>
    <w:uiPriority w:val="99"/>
    <w:semiHidden/>
    <w:unhideWhenUsed/>
    <w:rsid w:val="00F00819"/>
  </w:style>
  <w:style w:type="character" w:customStyle="1" w:styleId="afff6">
    <w:name w:val="Дата Знак"/>
    <w:basedOn w:val="a3"/>
    <w:link w:val="afff5"/>
    <w:uiPriority w:val="99"/>
    <w:semiHidden/>
    <w:rsid w:val="00F00819"/>
    <w:rPr>
      <w:rFonts w:ascii="Calibri" w:hAnsi="Calibri" w:cs="Calibri"/>
    </w:rPr>
  </w:style>
  <w:style w:type="character" w:styleId="afff7">
    <w:name w:val="Intense Reference"/>
    <w:basedOn w:val="a3"/>
    <w:uiPriority w:val="32"/>
    <w:semiHidden/>
    <w:qFormat/>
    <w:rsid w:val="00F00819"/>
    <w:rPr>
      <w:rFonts w:ascii="Calibri" w:hAnsi="Calibri" w:cs="Calibri"/>
      <w:b/>
      <w:bCs/>
      <w:smallCaps/>
      <w:color w:val="4472C4" w:themeColor="accent1"/>
      <w:spacing w:val="5"/>
    </w:rPr>
  </w:style>
  <w:style w:type="paragraph" w:styleId="afff8">
    <w:name w:val="Intense Quote"/>
    <w:basedOn w:val="a2"/>
    <w:next w:val="a2"/>
    <w:link w:val="afff9"/>
    <w:uiPriority w:val="30"/>
    <w:semiHidden/>
    <w:qFormat/>
    <w:rsid w:val="00F0081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9">
    <w:name w:val="Выделенная цитата Знак"/>
    <w:basedOn w:val="a3"/>
    <w:link w:val="afff8"/>
    <w:uiPriority w:val="30"/>
    <w:semiHidden/>
    <w:rsid w:val="00F00819"/>
    <w:rPr>
      <w:rFonts w:ascii="Calibri" w:hAnsi="Calibri" w:cs="Calibri"/>
      <w:i/>
      <w:iCs/>
      <w:color w:val="4472C4" w:themeColor="accent1"/>
    </w:rPr>
  </w:style>
  <w:style w:type="character" w:styleId="afffa">
    <w:name w:val="Intense Emphasis"/>
    <w:basedOn w:val="a3"/>
    <w:uiPriority w:val="21"/>
    <w:semiHidden/>
    <w:qFormat/>
    <w:rsid w:val="00F00819"/>
    <w:rPr>
      <w:rFonts w:ascii="Calibri" w:hAnsi="Calibri" w:cs="Calibri"/>
      <w:i/>
      <w:iCs/>
      <w:color w:val="4472C4" w:themeColor="accent1"/>
    </w:rPr>
  </w:style>
  <w:style w:type="character" w:customStyle="1" w:styleId="SmartHyperlink">
    <w:name w:val="Smart Hyperlink"/>
    <w:basedOn w:val="a3"/>
    <w:uiPriority w:val="99"/>
    <w:semiHidden/>
    <w:unhideWhenUsed/>
    <w:rsid w:val="00F00819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a3"/>
    <w:uiPriority w:val="99"/>
    <w:semiHidden/>
    <w:unhideWhenUsed/>
    <w:rsid w:val="00F00819"/>
    <w:rPr>
      <w:rFonts w:ascii="Calibri" w:hAnsi="Calibri" w:cs="Calibri"/>
      <w:color w:val="605E5C"/>
      <w:shd w:val="clear" w:color="auto" w:fill="E1DFDD"/>
    </w:rPr>
  </w:style>
  <w:style w:type="paragraph" w:styleId="afffb">
    <w:name w:val="Body Text"/>
    <w:basedOn w:val="a2"/>
    <w:link w:val="afffc"/>
    <w:uiPriority w:val="99"/>
    <w:semiHidden/>
    <w:unhideWhenUsed/>
    <w:rsid w:val="00F00819"/>
    <w:pPr>
      <w:spacing w:after="120"/>
    </w:pPr>
  </w:style>
  <w:style w:type="character" w:customStyle="1" w:styleId="afffc">
    <w:name w:val="Основной текст Знак"/>
    <w:basedOn w:val="a3"/>
    <w:link w:val="afffb"/>
    <w:uiPriority w:val="99"/>
    <w:semiHidden/>
    <w:rsid w:val="00F00819"/>
    <w:rPr>
      <w:rFonts w:ascii="Calibri" w:hAnsi="Calibri" w:cs="Calibri"/>
    </w:rPr>
  </w:style>
  <w:style w:type="paragraph" w:styleId="2f">
    <w:name w:val="Body Text 2"/>
    <w:basedOn w:val="a2"/>
    <w:link w:val="2f0"/>
    <w:uiPriority w:val="99"/>
    <w:semiHidden/>
    <w:unhideWhenUsed/>
    <w:rsid w:val="00F00819"/>
    <w:pPr>
      <w:spacing w:after="120" w:line="480" w:lineRule="auto"/>
    </w:pPr>
  </w:style>
  <w:style w:type="character" w:customStyle="1" w:styleId="2f0">
    <w:name w:val="Основной текст 2 Знак"/>
    <w:basedOn w:val="a3"/>
    <w:link w:val="2f"/>
    <w:uiPriority w:val="99"/>
    <w:semiHidden/>
    <w:rsid w:val="00F00819"/>
    <w:rPr>
      <w:rFonts w:ascii="Calibri" w:hAnsi="Calibri" w:cs="Calibri"/>
    </w:rPr>
  </w:style>
  <w:style w:type="paragraph" w:styleId="3a">
    <w:name w:val="Body Text 3"/>
    <w:basedOn w:val="a2"/>
    <w:link w:val="3b"/>
    <w:uiPriority w:val="99"/>
    <w:semiHidden/>
    <w:unhideWhenUsed/>
    <w:rsid w:val="00F00819"/>
    <w:pPr>
      <w:spacing w:after="120"/>
    </w:pPr>
    <w:rPr>
      <w:sz w:val="16"/>
      <w:szCs w:val="16"/>
    </w:rPr>
  </w:style>
  <w:style w:type="character" w:customStyle="1" w:styleId="3b">
    <w:name w:val="Основной текст 3 Знак"/>
    <w:basedOn w:val="a3"/>
    <w:link w:val="3a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d">
    <w:name w:val="Body Text Indent"/>
    <w:basedOn w:val="a2"/>
    <w:link w:val="afffe"/>
    <w:uiPriority w:val="99"/>
    <w:semiHidden/>
    <w:unhideWhenUsed/>
    <w:rsid w:val="00F00819"/>
    <w:pPr>
      <w:spacing w:after="120"/>
      <w:ind w:left="360"/>
    </w:pPr>
  </w:style>
  <w:style w:type="character" w:customStyle="1" w:styleId="afffe">
    <w:name w:val="Основной текст с отступом Знак"/>
    <w:basedOn w:val="a3"/>
    <w:link w:val="afffd"/>
    <w:uiPriority w:val="99"/>
    <w:semiHidden/>
    <w:rsid w:val="00F00819"/>
    <w:rPr>
      <w:rFonts w:ascii="Calibri" w:hAnsi="Calibri" w:cs="Calibri"/>
    </w:rPr>
  </w:style>
  <w:style w:type="paragraph" w:styleId="2f1">
    <w:name w:val="Body Text Indent 2"/>
    <w:basedOn w:val="a2"/>
    <w:link w:val="2f2"/>
    <w:uiPriority w:val="99"/>
    <w:semiHidden/>
    <w:unhideWhenUsed/>
    <w:rsid w:val="00F00819"/>
    <w:pPr>
      <w:spacing w:after="120" w:line="480" w:lineRule="auto"/>
      <w:ind w:left="360"/>
    </w:pPr>
  </w:style>
  <w:style w:type="character" w:customStyle="1" w:styleId="2f2">
    <w:name w:val="Основной текст с отступом 2 Знак"/>
    <w:basedOn w:val="a3"/>
    <w:link w:val="2f1"/>
    <w:uiPriority w:val="99"/>
    <w:semiHidden/>
    <w:rsid w:val="00F00819"/>
    <w:rPr>
      <w:rFonts w:ascii="Calibri" w:hAnsi="Calibri" w:cs="Calibri"/>
    </w:rPr>
  </w:style>
  <w:style w:type="paragraph" w:styleId="3c">
    <w:name w:val="Body Text Indent 3"/>
    <w:basedOn w:val="a2"/>
    <w:link w:val="3d"/>
    <w:uiPriority w:val="99"/>
    <w:semiHidden/>
    <w:unhideWhenUsed/>
    <w:rsid w:val="00F00819"/>
    <w:pPr>
      <w:spacing w:after="120"/>
      <w:ind w:left="360"/>
    </w:pPr>
    <w:rPr>
      <w:sz w:val="16"/>
      <w:szCs w:val="16"/>
    </w:rPr>
  </w:style>
  <w:style w:type="character" w:customStyle="1" w:styleId="3d">
    <w:name w:val="Основной текст с отступом 3 Знак"/>
    <w:basedOn w:val="a3"/>
    <w:link w:val="3c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f">
    <w:name w:val="Body Text First Indent"/>
    <w:basedOn w:val="afffb"/>
    <w:link w:val="affff0"/>
    <w:uiPriority w:val="99"/>
    <w:semiHidden/>
    <w:unhideWhenUsed/>
    <w:rsid w:val="00F00819"/>
    <w:pPr>
      <w:spacing w:after="160"/>
      <w:ind w:firstLine="360"/>
    </w:pPr>
  </w:style>
  <w:style w:type="character" w:customStyle="1" w:styleId="affff0">
    <w:name w:val="Красная строка Знак"/>
    <w:basedOn w:val="afffc"/>
    <w:link w:val="affff"/>
    <w:uiPriority w:val="99"/>
    <w:semiHidden/>
    <w:rsid w:val="00F00819"/>
    <w:rPr>
      <w:rFonts w:ascii="Calibri" w:hAnsi="Calibri" w:cs="Calibri"/>
    </w:rPr>
  </w:style>
  <w:style w:type="paragraph" w:styleId="2f3">
    <w:name w:val="Body Text First Indent 2"/>
    <w:basedOn w:val="afffd"/>
    <w:link w:val="2f4"/>
    <w:uiPriority w:val="99"/>
    <w:semiHidden/>
    <w:unhideWhenUsed/>
    <w:rsid w:val="00F00819"/>
    <w:pPr>
      <w:spacing w:after="160"/>
      <w:ind w:firstLine="360"/>
    </w:pPr>
  </w:style>
  <w:style w:type="character" w:customStyle="1" w:styleId="2f4">
    <w:name w:val="Красная строка 2 Знак"/>
    <w:basedOn w:val="afffe"/>
    <w:link w:val="2f3"/>
    <w:uiPriority w:val="99"/>
    <w:semiHidden/>
    <w:rsid w:val="00F00819"/>
    <w:rPr>
      <w:rFonts w:ascii="Calibri" w:hAnsi="Calibri" w:cs="Calibri"/>
    </w:rPr>
  </w:style>
  <w:style w:type="paragraph" w:styleId="affff1">
    <w:name w:val="Normal Indent"/>
    <w:basedOn w:val="a2"/>
    <w:uiPriority w:val="99"/>
    <w:semiHidden/>
    <w:unhideWhenUsed/>
    <w:rsid w:val="00F00819"/>
    <w:pPr>
      <w:ind w:left="720"/>
    </w:pPr>
  </w:style>
  <w:style w:type="paragraph" w:styleId="affff2">
    <w:name w:val="Note Heading"/>
    <w:basedOn w:val="a2"/>
    <w:next w:val="a2"/>
    <w:link w:val="affff3"/>
    <w:uiPriority w:val="99"/>
    <w:semiHidden/>
    <w:unhideWhenUsed/>
    <w:rsid w:val="00F00819"/>
    <w:pPr>
      <w:spacing w:after="0" w:line="240" w:lineRule="auto"/>
    </w:pPr>
  </w:style>
  <w:style w:type="character" w:customStyle="1" w:styleId="affff3">
    <w:name w:val="Заголовок записки Знак"/>
    <w:basedOn w:val="a3"/>
    <w:link w:val="affff2"/>
    <w:uiPriority w:val="99"/>
    <w:semiHidden/>
    <w:rsid w:val="00F00819"/>
    <w:rPr>
      <w:rFonts w:ascii="Calibri" w:hAnsi="Calibri" w:cs="Calibri"/>
    </w:rPr>
  </w:style>
  <w:style w:type="table" w:styleId="affff4">
    <w:name w:val="Table Contemporary"/>
    <w:basedOn w:val="a4"/>
    <w:uiPriority w:val="99"/>
    <w:semiHidden/>
    <w:unhideWhenUsed/>
    <w:rsid w:val="00F00819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5">
    <w:name w:val="Light List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3">
    <w:name w:val="Light List Accent 1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23">
    <w:name w:val="Light List Accent 2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33">
    <w:name w:val="Light List Accent 3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3">
    <w:name w:val="Light List Accent 4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3">
    <w:name w:val="Light List Accent 5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-63">
    <w:name w:val="Light List Accent 6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f6">
    <w:name w:val="Light Shading"/>
    <w:basedOn w:val="a4"/>
    <w:uiPriority w:val="60"/>
    <w:semiHidden/>
    <w:unhideWhenUsed/>
    <w:rsid w:val="00F0081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4">
    <w:name w:val="Light Shading Accent 1"/>
    <w:basedOn w:val="a4"/>
    <w:uiPriority w:val="60"/>
    <w:semiHidden/>
    <w:unhideWhenUsed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24">
    <w:name w:val="Light Shading Accent 2"/>
    <w:basedOn w:val="a4"/>
    <w:uiPriority w:val="60"/>
    <w:semiHidden/>
    <w:unhideWhenUsed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4">
    <w:name w:val="Light Shading Accent 3"/>
    <w:basedOn w:val="a4"/>
    <w:uiPriority w:val="60"/>
    <w:semiHidden/>
    <w:unhideWhenUsed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4">
    <w:name w:val="Light Shading Accent 4"/>
    <w:basedOn w:val="a4"/>
    <w:uiPriority w:val="60"/>
    <w:semiHidden/>
    <w:unhideWhenUsed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4">
    <w:name w:val="Light Shading Accent 5"/>
    <w:basedOn w:val="a4"/>
    <w:uiPriority w:val="60"/>
    <w:semiHidden/>
    <w:unhideWhenUsed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-64">
    <w:name w:val="Light Shading Accent 6"/>
    <w:basedOn w:val="a4"/>
    <w:uiPriority w:val="60"/>
    <w:semiHidden/>
    <w:unhideWhenUsed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affff7">
    <w:name w:val="Light Grid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5">
    <w:name w:val="Light Grid Accent 1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25">
    <w:name w:val="Light Grid Accent 2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-35">
    <w:name w:val="Light Grid Accent 3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5">
    <w:name w:val="Light Grid Accent 4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5">
    <w:name w:val="Light Grid Accent 5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-65">
    <w:name w:val="Light Grid Accent 6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f8">
    <w:name w:val="Dark List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6">
    <w:name w:val="Dark List Accent 1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-26">
    <w:name w:val="Dark List Accent 2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-36">
    <w:name w:val="Dark List Accent 3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6">
    <w:name w:val="Dark List Accent 4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6">
    <w:name w:val="Dark List Accent 5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-66">
    <w:name w:val="Dark List Accent 6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-17">
    <w:name w:val="List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0">
    <w:name w:val="List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120">
    <w:name w:val="List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130">
    <w:name w:val="List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40">
    <w:name w:val="List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150">
    <w:name w:val="List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160">
    <w:name w:val="List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27">
    <w:name w:val="List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List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0">
    <w:name w:val="List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0">
    <w:name w:val="List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0">
    <w:name w:val="List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0">
    <w:name w:val="List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0">
    <w:name w:val="List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7">
    <w:name w:val="List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0">
    <w:name w:val="List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-320">
    <w:name w:val="List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-330">
    <w:name w:val="List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-340">
    <w:name w:val="List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-350">
    <w:name w:val="List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-360">
    <w:name w:val="List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-47">
    <w:name w:val="List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List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0">
    <w:name w:val="List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0">
    <w:name w:val="List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0">
    <w:name w:val="List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0">
    <w:name w:val="List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0">
    <w:name w:val="List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7">
    <w:name w:val="List Table 5 Dark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0">
    <w:name w:val="List Table 5 Dark Accent 1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0">
    <w:name w:val="List Table 5 Dark Accent 2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0">
    <w:name w:val="List Table 5 Dark Accent 3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7">
    <w:name w:val="List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List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0">
    <w:name w:val="List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0">
    <w:name w:val="List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0">
    <w:name w:val="List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0">
    <w:name w:val="List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0">
    <w:name w:val="List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0">
    <w:name w:val="List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">
    <w:name w:val="List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9">
    <w:name w:val="E-mail Signature"/>
    <w:basedOn w:val="a2"/>
    <w:link w:val="affffa"/>
    <w:uiPriority w:val="99"/>
    <w:semiHidden/>
    <w:unhideWhenUsed/>
    <w:rsid w:val="00F00819"/>
    <w:pPr>
      <w:spacing w:after="0" w:line="240" w:lineRule="auto"/>
    </w:pPr>
  </w:style>
  <w:style w:type="character" w:customStyle="1" w:styleId="affffa">
    <w:name w:val="Электронная подпись Знак"/>
    <w:basedOn w:val="a3"/>
    <w:link w:val="affff9"/>
    <w:uiPriority w:val="99"/>
    <w:semiHidden/>
    <w:rsid w:val="00F00819"/>
    <w:rPr>
      <w:rFonts w:ascii="Calibri" w:hAnsi="Calibri" w:cs="Calibri"/>
    </w:rPr>
  </w:style>
  <w:style w:type="paragraph" w:styleId="affffb">
    <w:name w:val="Salutation"/>
    <w:basedOn w:val="a2"/>
    <w:next w:val="a2"/>
    <w:link w:val="affffc"/>
    <w:uiPriority w:val="99"/>
    <w:semiHidden/>
    <w:unhideWhenUsed/>
    <w:rsid w:val="00F00819"/>
  </w:style>
  <w:style w:type="character" w:customStyle="1" w:styleId="affffc">
    <w:name w:val="Приветствие Знак"/>
    <w:basedOn w:val="a3"/>
    <w:link w:val="affffb"/>
    <w:uiPriority w:val="99"/>
    <w:semiHidden/>
    <w:rsid w:val="00F00819"/>
    <w:rPr>
      <w:rFonts w:ascii="Calibri" w:hAnsi="Calibri" w:cs="Calibri"/>
    </w:rPr>
  </w:style>
  <w:style w:type="table" w:styleId="18">
    <w:name w:val="Table Columns 1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uiPriority w:val="99"/>
    <w:semiHidden/>
    <w:unhideWhenUsed/>
    <w:rsid w:val="00F00819"/>
    <w:pPr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uiPriority w:val="99"/>
    <w:semiHidden/>
    <w:unhideWhenUsed/>
    <w:rsid w:val="00F00819"/>
    <w:pPr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d">
    <w:name w:val="Signature"/>
    <w:basedOn w:val="a2"/>
    <w:link w:val="affffe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e">
    <w:name w:val="Подпись Знак"/>
    <w:basedOn w:val="a3"/>
    <w:link w:val="affffd"/>
    <w:uiPriority w:val="99"/>
    <w:semiHidden/>
    <w:rsid w:val="00F00819"/>
    <w:rPr>
      <w:rFonts w:ascii="Calibri" w:hAnsi="Calibri" w:cs="Calibri"/>
    </w:rPr>
  </w:style>
  <w:style w:type="table" w:styleId="19">
    <w:name w:val="Table Simple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4"/>
    <w:uiPriority w:val="99"/>
    <w:semiHidden/>
    <w:unhideWhenUsed/>
    <w:rsid w:val="00F00819"/>
    <w:pPr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Simple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a">
    <w:name w:val="Table Subtle 1"/>
    <w:basedOn w:val="a4"/>
    <w:uiPriority w:val="99"/>
    <w:semiHidden/>
    <w:unhideWhenUsed/>
    <w:rsid w:val="00F00819"/>
    <w:pPr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4"/>
    <w:uiPriority w:val="99"/>
    <w:semiHidden/>
    <w:unhideWhenUsed/>
    <w:rsid w:val="00F00819"/>
    <w:pPr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b">
    <w:name w:val="index 1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220" w:hanging="220"/>
    </w:pPr>
  </w:style>
  <w:style w:type="paragraph" w:styleId="2f8">
    <w:name w:val="index 2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440" w:hanging="220"/>
    </w:pPr>
  </w:style>
  <w:style w:type="paragraph" w:styleId="3f0">
    <w:name w:val="index 3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660" w:hanging="220"/>
    </w:pPr>
  </w:style>
  <w:style w:type="paragraph" w:styleId="49">
    <w:name w:val="index 4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880" w:hanging="220"/>
    </w:pPr>
  </w:style>
  <w:style w:type="paragraph" w:styleId="58">
    <w:name w:val="index 5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100" w:hanging="220"/>
    </w:pPr>
  </w:style>
  <w:style w:type="paragraph" w:styleId="62">
    <w:name w:val="index 6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320" w:hanging="220"/>
    </w:pPr>
  </w:style>
  <w:style w:type="paragraph" w:styleId="72">
    <w:name w:val="index 7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540" w:hanging="220"/>
    </w:pPr>
  </w:style>
  <w:style w:type="paragraph" w:styleId="82">
    <w:name w:val="index 8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760" w:hanging="220"/>
    </w:pPr>
  </w:style>
  <w:style w:type="paragraph" w:styleId="92">
    <w:name w:val="index 9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980" w:hanging="220"/>
    </w:pPr>
  </w:style>
  <w:style w:type="paragraph" w:styleId="afffff">
    <w:name w:val="index heading"/>
    <w:basedOn w:val="a2"/>
    <w:next w:val="1b"/>
    <w:uiPriority w:val="99"/>
    <w:semiHidden/>
    <w:unhideWhenUsed/>
    <w:rsid w:val="00F00819"/>
    <w:rPr>
      <w:rFonts w:ascii="Calibri Light" w:eastAsiaTheme="majorEastAsia" w:hAnsi="Calibri Light" w:cs="Calibri Light"/>
      <w:b/>
      <w:bCs/>
    </w:rPr>
  </w:style>
  <w:style w:type="paragraph" w:styleId="afffff0">
    <w:name w:val="Plain Text"/>
    <w:basedOn w:val="a2"/>
    <w:link w:val="afffff1"/>
    <w:uiPriority w:val="99"/>
    <w:semiHidden/>
    <w:unhideWhenUsed/>
    <w:rsid w:val="00F0081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ff1">
    <w:name w:val="Текст Знак"/>
    <w:basedOn w:val="a3"/>
    <w:link w:val="afffff0"/>
    <w:uiPriority w:val="99"/>
    <w:semiHidden/>
    <w:rsid w:val="00F00819"/>
    <w:rPr>
      <w:rFonts w:ascii="Consolas" w:hAnsi="Consolas" w:cs="Calibri"/>
      <w:sz w:val="21"/>
      <w:szCs w:val="21"/>
    </w:rPr>
  </w:style>
  <w:style w:type="paragraph" w:styleId="afffff2">
    <w:name w:val="Closing"/>
    <w:basedOn w:val="a2"/>
    <w:link w:val="afffff3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f3">
    <w:name w:val="Прощание Знак"/>
    <w:basedOn w:val="a3"/>
    <w:link w:val="afffff2"/>
    <w:uiPriority w:val="99"/>
    <w:semiHidden/>
    <w:rsid w:val="00F00819"/>
    <w:rPr>
      <w:rFonts w:ascii="Calibri" w:hAnsi="Calibri" w:cs="Calibri"/>
    </w:rPr>
  </w:style>
  <w:style w:type="table" w:styleId="afffff4">
    <w:name w:val="Table Grid"/>
    <w:basedOn w:val="a4"/>
    <w:uiPriority w:val="39"/>
    <w:rsid w:val="00F008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c">
    <w:name w:val="Table Grid 1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4"/>
    <w:uiPriority w:val="99"/>
    <w:semiHidden/>
    <w:unhideWhenUsed/>
    <w:rsid w:val="00F00819"/>
    <w:pPr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F00819"/>
    <w:pPr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F00819"/>
    <w:pPr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5">
    <w:name w:val="Grid Table Light"/>
    <w:basedOn w:val="a4"/>
    <w:uiPriority w:val="40"/>
    <w:rsid w:val="00F0081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8">
    <w:name w:val="Grid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1">
    <w:name w:val="Grid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">
    <w:name w:val="Grid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1">
    <w:name w:val="Grid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1">
    <w:name w:val="Grid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1">
    <w:name w:val="Grid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1">
    <w:name w:val="Grid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8">
    <w:name w:val="Grid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Grid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1">
    <w:name w:val="Grid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1">
    <w:name w:val="Grid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1">
    <w:name w:val="Grid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1">
    <w:name w:val="Grid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1">
    <w:name w:val="Grid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8">
    <w:name w:val="Grid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1">
    <w:name w:val="Grid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321">
    <w:name w:val="Grid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331">
    <w:name w:val="Grid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341">
    <w:name w:val="Grid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351">
    <w:name w:val="Grid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361">
    <w:name w:val="Grid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48">
    <w:name w:val="Grid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Grid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1">
    <w:name w:val="Grid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1">
    <w:name w:val="Grid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1">
    <w:name w:val="Grid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1">
    <w:name w:val="Grid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1">
    <w:name w:val="Grid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8">
    <w:name w:val="Grid Table 5 Dark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1">
    <w:name w:val="Grid Table 5 Dark Accent 1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-521">
    <w:name w:val="Grid Table 5 Dark Accent 2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-531">
    <w:name w:val="Grid Table 5 Dark Accent 3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-541">
    <w:name w:val="Grid Table 5 Dark Accent 4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-551">
    <w:name w:val="Grid Table 5 Dark Accent 5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-561">
    <w:name w:val="Grid Table 5 Dark Accent 6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-68">
    <w:name w:val="Grid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Grid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1">
    <w:name w:val="Grid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1">
    <w:name w:val="Grid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1">
    <w:name w:val="Grid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1">
    <w:name w:val="Grid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1">
    <w:name w:val="Grid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7">
    <w:name w:val="Grid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720">
    <w:name w:val="Grid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730">
    <w:name w:val="Grid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740">
    <w:name w:val="Grid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750">
    <w:name w:val="Grid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760">
    <w:name w:val="Grid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19">
    <w:name w:val="Table Web 1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9">
    <w:name w:val="Table Web 2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9">
    <w:name w:val="Table Web 3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6">
    <w:name w:val="foot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fff7">
    <w:name w:val="footnote text"/>
    <w:basedOn w:val="a2"/>
    <w:link w:val="afffff8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fff8">
    <w:name w:val="Текст сноски Знак"/>
    <w:basedOn w:val="a3"/>
    <w:link w:val="afffff7"/>
    <w:uiPriority w:val="99"/>
    <w:semiHidden/>
    <w:rsid w:val="00F00819"/>
    <w:rPr>
      <w:rFonts w:ascii="Calibri" w:hAnsi="Calibri" w:cs="Calibri"/>
      <w:sz w:val="20"/>
      <w:szCs w:val="20"/>
    </w:rPr>
  </w:style>
  <w:style w:type="character" w:styleId="afffff9">
    <w:name w:val="line number"/>
    <w:basedOn w:val="a3"/>
    <w:uiPriority w:val="99"/>
    <w:semiHidden/>
    <w:unhideWhenUsed/>
    <w:rsid w:val="00F00819"/>
    <w:rPr>
      <w:rFonts w:ascii="Calibri" w:hAnsi="Calibri" w:cs="Calibri"/>
    </w:rPr>
  </w:style>
  <w:style w:type="table" w:styleId="1d">
    <w:name w:val="Table 3D effects 1"/>
    <w:basedOn w:val="a4"/>
    <w:uiPriority w:val="99"/>
    <w:semiHidden/>
    <w:unhideWhenUsed/>
    <w:rsid w:val="00F00819"/>
    <w:pPr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4"/>
    <w:uiPriority w:val="99"/>
    <w:semiHidden/>
    <w:unhideWhenUsed/>
    <w:rsid w:val="00F00819"/>
    <w:pPr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3D effects 3"/>
    <w:basedOn w:val="a4"/>
    <w:uiPriority w:val="99"/>
    <w:semiHidden/>
    <w:unhideWhenUsed/>
    <w:rsid w:val="00F00819"/>
    <w:pPr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Table Theme"/>
    <w:basedOn w:val="a4"/>
    <w:uiPriority w:val="99"/>
    <w:semiHidden/>
    <w:unhideWhenUsed/>
    <w:rsid w:val="00F00819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b">
    <w:name w:val="Strong"/>
    <w:basedOn w:val="a3"/>
    <w:uiPriority w:val="22"/>
    <w:semiHidden/>
    <w:qFormat/>
    <w:rsid w:val="00F00819"/>
    <w:rPr>
      <w:rFonts w:ascii="Calibri" w:hAnsi="Calibri" w:cs="Calibri"/>
      <w:b/>
      <w:bCs/>
    </w:rPr>
  </w:style>
  <w:style w:type="character" w:styleId="afffffc">
    <w:name w:val="FollowedHyperlink"/>
    <w:basedOn w:val="a3"/>
    <w:uiPriority w:val="99"/>
    <w:semiHidden/>
    <w:unhideWhenUsed/>
    <w:rsid w:val="00F00819"/>
    <w:rPr>
      <w:rFonts w:ascii="Calibri" w:hAnsi="Calibri" w:cs="Calibri"/>
      <w:color w:val="954F72" w:themeColor="followedHyperlink"/>
      <w:u w:val="single"/>
    </w:rPr>
  </w:style>
  <w:style w:type="character" w:styleId="afffffd">
    <w:name w:val="page number"/>
    <w:basedOn w:val="a3"/>
    <w:uiPriority w:val="99"/>
    <w:semiHidden/>
    <w:unhideWhenUsed/>
    <w:rsid w:val="00F00819"/>
    <w:rPr>
      <w:rFonts w:ascii="Calibri" w:hAnsi="Calibri" w:cs="Calibri"/>
    </w:rPr>
  </w:style>
  <w:style w:type="paragraph" w:styleId="afffffe">
    <w:name w:val="caption"/>
    <w:basedOn w:val="a2"/>
    <w:next w:val="a2"/>
    <w:uiPriority w:val="35"/>
    <w:semiHidden/>
    <w:unhideWhenUsed/>
    <w:qFormat/>
    <w:rsid w:val="00F0081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80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6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hyperlink" Target="http://127.0.0.1:8080/" TargetMode="Externa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1.jp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4;&#1084;&#1080;&#1090;&#1088;&#1080;&#1081;\AppData\Roaming\Microsoft\Templates\&#1058;&#1077;&#1093;&#1085;&#1080;&#1095;&#1077;&#1089;&#1082;&#1080;&#1081;%20&#1076;&#1086;&#1082;&#1091;&#1084;&#1077;&#1085;&#1090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E4F972714F54F4EA646B8BB9864B94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496E067-7807-4046-8EB7-E665532C321C}"/>
      </w:docPartPr>
      <w:docPartBody>
        <w:p w:rsidR="00D1480D" w:rsidRDefault="00063CCF" w:rsidP="00063CCF">
          <w:pPr>
            <w:pStyle w:val="2E4F972714F54F4EA646B8BB9864B941"/>
          </w:pPr>
          <w:r w:rsidRPr="00CE1E92">
            <w:rPr>
              <w:noProof/>
              <w:lang w:bidi="ru-RU"/>
            </w:rPr>
            <w:t>Заключение</w:t>
          </w:r>
        </w:p>
      </w:docPartBody>
    </w:docPart>
    <w:docPart>
      <w:docPartPr>
        <w:name w:val="E9E60D2C5F5344349F66C0C83353DDD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486A5CE-130B-468D-8FCF-D5A2684C84D4}"/>
      </w:docPartPr>
      <w:docPartBody>
        <w:p w:rsidR="00D1480D" w:rsidRDefault="00063CCF" w:rsidP="00063CCF">
          <w:pPr>
            <w:pStyle w:val="E9E60D2C5F5344349F66C0C83353DDDC"/>
          </w:pPr>
          <w:r w:rsidRPr="00CE1E92">
            <w:rPr>
              <w:noProof/>
              <w:lang w:bidi="ru-RU"/>
            </w:rPr>
            <w:t>КЛЮЧЕВЫЕ ВЫВОДЫ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0A3022FC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3AF"/>
    <w:rsid w:val="00063CCF"/>
    <w:rsid w:val="007303AF"/>
    <w:rsid w:val="00A65CCC"/>
    <w:rsid w:val="00D14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Placeholder Text"/>
    <w:basedOn w:val="a1"/>
    <w:uiPriority w:val="99"/>
    <w:semiHidden/>
    <w:rPr>
      <w:rFonts w:ascii="Calibri" w:hAnsi="Calibri" w:cs="Calibri"/>
      <w:color w:val="808080"/>
    </w:rPr>
  </w:style>
  <w:style w:type="paragraph" w:customStyle="1" w:styleId="38CA6D8A721D4E40B1D1CE03A5BFB000">
    <w:name w:val="38CA6D8A721D4E40B1D1CE03A5BFB000"/>
  </w:style>
  <w:style w:type="paragraph" w:styleId="a5">
    <w:name w:val="Subtitle"/>
    <w:basedOn w:val="a0"/>
    <w:next w:val="a0"/>
    <w:link w:val="a6"/>
    <w:uiPriority w:val="11"/>
    <w:qFormat/>
    <w:pPr>
      <w:jc w:val="center"/>
    </w:pPr>
    <w:rPr>
      <w:rFonts w:ascii="Calibri" w:eastAsia="SimSun" w:hAnsi="Calibri" w:cs="Calibri"/>
      <w:lang w:eastAsia="en-US"/>
    </w:rPr>
  </w:style>
  <w:style w:type="character" w:customStyle="1" w:styleId="a6">
    <w:name w:val="Подзаголовок Знак"/>
    <w:basedOn w:val="a1"/>
    <w:link w:val="a5"/>
    <w:uiPriority w:val="11"/>
    <w:rPr>
      <w:rFonts w:ascii="Calibri" w:eastAsia="SimSun" w:hAnsi="Calibri" w:cs="Calibri"/>
      <w:lang w:eastAsia="en-US"/>
    </w:rPr>
  </w:style>
  <w:style w:type="paragraph" w:customStyle="1" w:styleId="7A63738320A44874BCCE1EAC9687898E">
    <w:name w:val="7A63738320A44874BCCE1EAC9687898E"/>
  </w:style>
  <w:style w:type="paragraph" w:customStyle="1" w:styleId="CF9CD262211A453FB4C7CE4FCEC25230">
    <w:name w:val="CF9CD262211A453FB4C7CE4FCEC25230"/>
  </w:style>
  <w:style w:type="paragraph" w:customStyle="1" w:styleId="4AAEE06490D048AE9E0AD221A0F72CD7">
    <w:name w:val="4AAEE06490D048AE9E0AD221A0F72CD7"/>
  </w:style>
  <w:style w:type="paragraph" w:customStyle="1" w:styleId="EE6C1D9BB2C240FE8B35479E4AE8CE72">
    <w:name w:val="EE6C1D9BB2C240FE8B35479E4AE8CE72"/>
  </w:style>
  <w:style w:type="paragraph" w:customStyle="1" w:styleId="4D292048E47D4329A59CEE7093A89824">
    <w:name w:val="4D292048E47D4329A59CEE7093A89824"/>
  </w:style>
  <w:style w:type="paragraph" w:customStyle="1" w:styleId="69DEC89B3BAA4FAFB261EBD343536C8E">
    <w:name w:val="69DEC89B3BAA4FAFB261EBD343536C8E"/>
  </w:style>
  <w:style w:type="paragraph" w:customStyle="1" w:styleId="092B6C4D7AEC4F0AA705A1885165E502">
    <w:name w:val="092B6C4D7AEC4F0AA705A1885165E502"/>
  </w:style>
  <w:style w:type="paragraph" w:customStyle="1" w:styleId="A0144CCB76894F7B8094BFDB5D9E07E6">
    <w:name w:val="A0144CCB76894F7B8094BFDB5D9E07E6"/>
  </w:style>
  <w:style w:type="paragraph" w:customStyle="1" w:styleId="CEDF5F2D7B9D4E0D93F3B7DF26EE6A3C">
    <w:name w:val="CEDF5F2D7B9D4E0D93F3B7DF26EE6A3C"/>
  </w:style>
  <w:style w:type="paragraph" w:customStyle="1" w:styleId="0425A4ED6A764CC38571C7B359A74DE1">
    <w:name w:val="0425A4ED6A764CC38571C7B359A74DE1"/>
  </w:style>
  <w:style w:type="paragraph" w:customStyle="1" w:styleId="26267625EEB74E548E15553448C2CDFE">
    <w:name w:val="26267625EEB74E548E15553448C2CDFE"/>
  </w:style>
  <w:style w:type="paragraph" w:customStyle="1" w:styleId="45B5560FC08048DBB588BD84333DA33E">
    <w:name w:val="45B5560FC08048DBB588BD84333DA33E"/>
  </w:style>
  <w:style w:type="paragraph" w:customStyle="1" w:styleId="79148DED44824B3C9F57B7D1FA164DE2">
    <w:name w:val="79148DED44824B3C9F57B7D1FA164DE2"/>
  </w:style>
  <w:style w:type="paragraph" w:customStyle="1" w:styleId="5828BB13FFBD4B2581D77CB544A903E3">
    <w:name w:val="5828BB13FFBD4B2581D77CB544A903E3"/>
  </w:style>
  <w:style w:type="paragraph" w:customStyle="1" w:styleId="592669FCF1CD4C9D8BBF90FE76914E01">
    <w:name w:val="592669FCF1CD4C9D8BBF90FE76914E01"/>
  </w:style>
  <w:style w:type="paragraph" w:customStyle="1" w:styleId="9E5DEF540AC54C14BCBE0FAA6408B199">
    <w:name w:val="9E5DEF540AC54C14BCBE0FAA6408B199"/>
  </w:style>
  <w:style w:type="paragraph" w:customStyle="1" w:styleId="AD1C414357164ABFB2A65AD0D090C91A">
    <w:name w:val="AD1C414357164ABFB2A65AD0D090C91A"/>
  </w:style>
  <w:style w:type="paragraph" w:styleId="a">
    <w:name w:val="List Bullet"/>
    <w:basedOn w:val="a0"/>
    <w:uiPriority w:val="99"/>
    <w:pPr>
      <w:numPr>
        <w:numId w:val="1"/>
      </w:numPr>
      <w:contextualSpacing/>
      <w:jc w:val="both"/>
    </w:pPr>
    <w:rPr>
      <w:rFonts w:ascii="Calibri" w:eastAsia="SimSun" w:hAnsi="Calibri" w:cs="Calibri"/>
      <w:lang w:eastAsia="en-US"/>
    </w:rPr>
  </w:style>
  <w:style w:type="paragraph" w:customStyle="1" w:styleId="EAE7A048486D43F080E0B36D6292DF55">
    <w:name w:val="EAE7A048486D43F080E0B36D6292DF55"/>
  </w:style>
  <w:style w:type="paragraph" w:customStyle="1" w:styleId="59AD633B99E14648A8445FED8DB2ED42">
    <w:name w:val="59AD633B99E14648A8445FED8DB2ED42"/>
    <w:rsid w:val="00063CCF"/>
  </w:style>
  <w:style w:type="paragraph" w:customStyle="1" w:styleId="E30EAB5376D6481B9E561C4192F09191">
    <w:name w:val="E30EAB5376D6481B9E561C4192F09191"/>
    <w:rsid w:val="00063CCF"/>
  </w:style>
  <w:style w:type="paragraph" w:customStyle="1" w:styleId="89303BEE8A054EE89975A2A641E2B138">
    <w:name w:val="89303BEE8A054EE89975A2A641E2B138"/>
    <w:rsid w:val="00063CCF"/>
  </w:style>
  <w:style w:type="paragraph" w:customStyle="1" w:styleId="2E4F972714F54F4EA646B8BB9864B941">
    <w:name w:val="2E4F972714F54F4EA646B8BB9864B941"/>
    <w:rsid w:val="00063CCF"/>
  </w:style>
  <w:style w:type="paragraph" w:customStyle="1" w:styleId="E9E60D2C5F5344349F66C0C83353DDDC">
    <w:name w:val="E9E60D2C5F5344349F66C0C83353DDDC"/>
    <w:rsid w:val="00063CC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F1C28F-E4A2-4106-AF8B-6C4ABA9ECC55}">
  <ds:schemaRefs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schemas.microsoft.com/office/2006/metadata/properties"/>
    <ds:schemaRef ds:uri="http://purl.org/dc/terms/"/>
    <ds:schemaRef ds:uri="http://schemas.openxmlformats.org/package/2006/metadata/core-properties"/>
    <ds:schemaRef ds:uri="16c05727-aa75-4e4a-9b5f-8a80a1165891"/>
    <ds:schemaRef ds:uri="71af3243-3dd4-4a8d-8c0d-dd76da1f02a5"/>
    <ds:schemaRef ds:uri="http://www.w3.org/XML/1998/namespace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209E5FA3-0485-4447-8B22-BC49E58AE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E8A1F09-45D0-4775-B3C2-B6F8457534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Технический документ</Template>
  <TotalTime>0</TotalTime>
  <Pages>16</Pages>
  <Words>2354</Words>
  <Characters>13420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2021-05-04T12:52:00Z</dcterms:created>
  <dcterms:modified xsi:type="dcterms:W3CDTF">2021-06-28T08:55:00Z</dcterms:modified>
</cp:coreProperties>
</file>